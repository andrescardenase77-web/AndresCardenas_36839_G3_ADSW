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A7062" w:rsidR="004B4BA3" w:rsidRDefault="004B4BA3" w14:paraId="4A535EEC" w14:textId="77777777">
      <w:pPr>
        <w:pStyle w:val="line"/>
        <w:rPr>
          <w:u w:val="single"/>
        </w:rPr>
      </w:pPr>
    </w:p>
    <w:p w:rsidR="004B4BA3" w:rsidRDefault="000A7062" w14:paraId="7B6D5421" w14:textId="1171DC6B">
      <w:pPr>
        <w:pStyle w:val="Ttulo"/>
      </w:pPr>
      <w:sdt>
        <w:sdtPr>
          <w:alias w:val="Title"/>
          <w:tag w:val=""/>
          <w:id w:val="2063362600"/>
          <w:placeholder>
            <w:docPart w:val="08EA916A55A94C209C133121856D5FA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22804">
            <w:t>SRS</w:t>
          </w:r>
        </w:sdtContent>
      </w:sdt>
    </w:p>
    <w:p w:rsidR="0009103F" w:rsidRDefault="0009103F" w14:paraId="2C41725F" w14:textId="77777777">
      <w:pPr>
        <w:pStyle w:val="ByLine"/>
      </w:pPr>
    </w:p>
    <w:p w:rsidR="0009103F" w:rsidRDefault="0009103F" w14:paraId="65CD6E11" w14:textId="77777777">
      <w:pPr>
        <w:pStyle w:val="ByLine"/>
      </w:pPr>
    </w:p>
    <w:p w:rsidR="0009103F" w:rsidRDefault="0009103F" w14:paraId="15046DED" w14:textId="77777777">
      <w:pPr>
        <w:pStyle w:val="ByLine"/>
      </w:pPr>
    </w:p>
    <w:p w:rsidR="0009103F" w:rsidRDefault="0009103F" w14:paraId="65F9D837" w14:textId="77777777">
      <w:pPr>
        <w:pStyle w:val="ByLine"/>
      </w:pPr>
    </w:p>
    <w:p w:rsidR="008A45FF" w:rsidRDefault="008A45FF" w14:paraId="3CE89BE2" w14:textId="77777777">
      <w:pPr>
        <w:pStyle w:val="ByLine"/>
      </w:pPr>
    </w:p>
    <w:p w:rsidR="00210787" w:rsidRDefault="00210787" w14:paraId="42B10824" w14:textId="77777777">
      <w:pPr>
        <w:pStyle w:val="ByLine"/>
      </w:pPr>
    </w:p>
    <w:p w:rsidR="00210787" w:rsidRDefault="00210787" w14:paraId="1C921B28" w14:textId="77777777">
      <w:pPr>
        <w:pStyle w:val="ByLine"/>
      </w:pPr>
      <w:r>
        <w:t>Project: SIC-CPEIGE</w:t>
      </w:r>
    </w:p>
    <w:p w:rsidR="0009103F" w:rsidRDefault="008A45FF" w14:paraId="2C288B59" w14:textId="77777777">
      <w:pPr>
        <w:pStyle w:val="ByLine"/>
      </w:pPr>
      <w:r>
        <w:t xml:space="preserve">Document: </w:t>
      </w:r>
      <w:r w:rsidR="00973A1F">
        <w:t>SRS</w:t>
      </w:r>
    </w:p>
    <w:p w:rsidR="004B4BA3" w:rsidP="00E65BB4" w:rsidRDefault="008A45FF" w14:paraId="2A76A98E" w14:textId="3D47ED13">
      <w:pPr>
        <w:pStyle w:val="ByLine"/>
      </w:pPr>
      <w:r>
        <w:t xml:space="preserve">Author: </w:t>
      </w:r>
      <w:sdt>
        <w:sdtPr>
          <w:alias w:val="Author"/>
          <w:tag w:val=""/>
          <w:id w:val="242621202"/>
          <w:placeholder>
            <w:docPart w:val="F81962DD3CB140C39DB7C35D06DD282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proofErr w:type="spellStart"/>
          <w:r w:rsidR="00360DEE">
            <w:t>Bohorquez</w:t>
          </w:r>
          <w:proofErr w:type="spellEnd"/>
          <w:r w:rsidR="00360DEE">
            <w:t xml:space="preserve"> Camila, Conterón Andy, Flores Daniela</w:t>
          </w:r>
        </w:sdtContent>
      </w:sdt>
      <w:r w:rsidR="0009103F">
        <w:t xml:space="preserve"> </w:t>
      </w:r>
      <w:sdt>
        <w:sdtPr>
          <w:alias w:val="Company"/>
          <w:tag w:val=""/>
          <w:id w:val="359250694"/>
          <w:placeholder>
            <w:docPart w:val="61253113AB7741DFBFFC10715CACFC69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360DEE">
            <w:t>– G4</w:t>
          </w:r>
        </w:sdtContent>
      </w:sdt>
    </w:p>
    <w:p w:rsidRPr="00CB6DC8" w:rsidR="004B4BA3" w:rsidP="008A45FF" w:rsidRDefault="008A45FF" w14:paraId="2553665C" w14:textId="77777777">
      <w:pPr>
        <w:pStyle w:val="ByLine"/>
        <w:sectPr w:rsidRPr="00CB6DC8" w:rsidR="004B4BA3" w:rsidSect="00A678D0">
          <w:headerReference w:type="default" r:id="rId8"/>
          <w:footerReference w:type="default" r:id="rId9"/>
          <w:footerReference w:type="first" r:id="rId10"/>
          <w:pgSz w:w="12240" w:h="15840" w:orient="portrait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  <w:r>
        <w:t xml:space="preserve">Published on: </w:t>
      </w:r>
      <w:r w:rsidR="00594215">
        <w:t>2026-07-21</w:t>
      </w:r>
    </w:p>
    <w:p w:rsidR="004B4BA3" w:rsidRDefault="004B4BA3" w14:paraId="0B8A8CA0" w14:textId="77777777">
      <w:pPr>
        <w:pStyle w:val="TOCEntry"/>
      </w:pPr>
      <w:bookmarkStart w:name="_Toc344877432" w:id="0"/>
      <w:bookmarkStart w:name="_Toc344879822" w:id="1"/>
      <w:bookmarkStart w:name="_Toc346508722" w:id="2"/>
      <w:bookmarkStart w:name="_Toc346508952" w:id="3"/>
      <w:bookmarkStart w:name="_Toc346509227" w:id="4"/>
      <w:bookmarkEnd w:id="0"/>
      <w:bookmarkEnd w:id="1"/>
      <w:bookmarkEnd w:id="2"/>
      <w:bookmarkEnd w:id="3"/>
      <w:bookmarkEnd w:id="4"/>
      <w:r>
        <w:t>Table of Contents</w:t>
      </w:r>
    </w:p>
    <w:p w:rsidR="00892AA8" w:rsidRDefault="000103BD" w14:paraId="2AE1BDDF" w14:textId="361CD5AE">
      <w:pPr>
        <w:pStyle w:val="TDC1"/>
        <w:rPr>
          <w:rFonts w:asciiTheme="minorHAnsi" w:hAnsiTheme="minorHAnsi" w:eastAsiaTheme="minorEastAsia" w:cstheme="minorBidi"/>
          <w:b w:val="0"/>
          <w:sz w:val="22"/>
          <w:szCs w:val="22"/>
          <w:lang w:val="es-MX" w:eastAsia="es-MX"/>
        </w:rPr>
      </w:pPr>
      <w:r>
        <w:rPr>
          <w:rFonts w:ascii="Times New Roman" w:hAnsi="Times New Roman"/>
          <w:b w:val="0"/>
        </w:rPr>
        <w:fldChar w:fldCharType="begin"/>
      </w:r>
      <w:r>
        <w:rPr>
          <w:rFonts w:ascii="Times New Roman" w:hAnsi="Times New Roman"/>
        </w:rPr>
        <w:instrText xml:space="preserve"> TOC \o "1-2" \h \z </w:instrText>
      </w:r>
      <w:r>
        <w:rPr>
          <w:rFonts w:ascii="Times New Roman" w:hAnsi="Times New Roman"/>
          <w:b w:val="0"/>
        </w:rPr>
        <w:fldChar w:fldCharType="separate"/>
      </w:r>
      <w:hyperlink w:history="1" w:anchor="_Toc235563861">
        <w:r w:rsidRPr="00377C25" w:rsidR="00892AA8">
          <w:rPr>
            <w:rStyle w:val="Hipervnculo"/>
          </w:rPr>
          <w:t>1.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</w:rPr>
          <w:t>Introducción</w:t>
        </w:r>
        <w:r w:rsidR="00892AA8">
          <w:rPr>
            <w:webHidden/>
          </w:rPr>
          <w:tab/>
        </w:r>
        <w:r w:rsidR="00892AA8">
          <w:rPr>
            <w:webHidden/>
          </w:rPr>
          <w:fldChar w:fldCharType="begin"/>
        </w:r>
        <w:r w:rsidR="00892AA8">
          <w:rPr>
            <w:webHidden/>
          </w:rPr>
          <w:instrText xml:space="preserve"> PAGEREF _Toc235563861 \h </w:instrText>
        </w:r>
        <w:r w:rsidR="00892AA8">
          <w:rPr>
            <w:webHidden/>
          </w:rPr>
        </w:r>
        <w:r w:rsidR="00892AA8">
          <w:rPr>
            <w:webHidden/>
          </w:rPr>
          <w:fldChar w:fldCharType="separate"/>
        </w:r>
        <w:r w:rsidR="00892AA8">
          <w:rPr>
            <w:webHidden/>
          </w:rPr>
          <w:t>3</w:t>
        </w:r>
        <w:r w:rsidR="00892AA8">
          <w:rPr>
            <w:webHidden/>
          </w:rPr>
          <w:fldChar w:fldCharType="end"/>
        </w:r>
      </w:hyperlink>
    </w:p>
    <w:p w:rsidR="00892AA8" w:rsidRDefault="000A7062" w14:paraId="313DEBC1" w14:textId="2755E0FC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62">
        <w:r w:rsidRPr="00377C25" w:rsidR="00892AA8">
          <w:rPr>
            <w:rStyle w:val="Hipervnculo"/>
            <w:noProof/>
          </w:rPr>
          <w:t>1.1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Propósito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_Toc235563862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3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2F8A197D" w14:textId="5CCDBABF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63">
        <w:r w:rsidRPr="00377C25" w:rsidR="00892AA8">
          <w:rPr>
            <w:rStyle w:val="Hipervnculo"/>
            <w:noProof/>
          </w:rPr>
          <w:t>1.2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Alcance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_Toc235563863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3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6000AA19" w14:textId="5ADCFC29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64">
        <w:r w:rsidRPr="00377C25" w:rsidR="00892AA8">
          <w:rPr>
            <w:rStyle w:val="Hipervnculo"/>
            <w:noProof/>
          </w:rPr>
          <w:t>1.3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Perspectiva del producto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_Toc235563864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5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48A6B2F" w14:textId="3D48EA77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65">
        <w:r w:rsidRPr="00377C25" w:rsidR="00892AA8">
          <w:rPr>
            <w:rStyle w:val="Hipervnculo"/>
            <w:noProof/>
          </w:rPr>
          <w:t>1.4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Funciones del producto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_Toc235563865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6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D3EA558" w14:textId="09E94D15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66">
        <w:r w:rsidRPr="00377C25" w:rsidR="00892AA8">
          <w:rPr>
            <w:rStyle w:val="Hipervnculo"/>
            <w:noProof/>
          </w:rPr>
          <w:t>1.5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Características de los usuarios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_Toc235563866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9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0759EE73" w14:textId="144296E9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67">
        <w:r w:rsidRPr="00377C25" w:rsidR="00892AA8">
          <w:rPr>
            <w:rStyle w:val="Hipervnculo"/>
            <w:noProof/>
          </w:rPr>
          <w:t>1.6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Limitaciones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_Toc235563867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201D5E36" w14:textId="44937643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68">
        <w:r w:rsidRPr="00377C25" w:rsidR="00892AA8">
          <w:rPr>
            <w:rStyle w:val="Hipervnculo"/>
            <w:noProof/>
          </w:rPr>
          <w:t>1.7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Supuestos y dependencias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_Toc235563868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21B40C72" w14:textId="2FDA4410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69">
        <w:r w:rsidRPr="00377C25" w:rsidR="00892AA8">
          <w:rPr>
            <w:rStyle w:val="Hipervnculo"/>
            <w:noProof/>
          </w:rPr>
          <w:t>1.8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Definiciones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_Toc235563869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34E2831" w14:textId="59D8DBB8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70">
        <w:r w:rsidRPr="00377C25" w:rsidR="00892AA8">
          <w:rPr>
            <w:rStyle w:val="Hipervnculo"/>
            <w:noProof/>
          </w:rPr>
          <w:t>1.9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Acrónimos y abreviaturas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_Toc235563870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11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38688ACF" w14:textId="7FB950FE">
      <w:pPr>
        <w:pStyle w:val="TDC1"/>
        <w:rPr>
          <w:rFonts w:asciiTheme="minorHAnsi" w:hAnsiTheme="minorHAnsi" w:eastAsiaTheme="minorEastAsia" w:cstheme="minorBidi"/>
          <w:b w:val="0"/>
          <w:sz w:val="22"/>
          <w:szCs w:val="22"/>
          <w:lang w:val="es-MX" w:eastAsia="es-MX"/>
        </w:rPr>
      </w:pPr>
      <w:hyperlink w:history="1" w:anchor="_Toc235563871">
        <w:r w:rsidRPr="00377C25" w:rsidR="00892AA8">
          <w:rPr>
            <w:rStyle w:val="Hipervnculo"/>
          </w:rPr>
          <w:t>2.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</w:rPr>
          <w:t>Requisitos</w:t>
        </w:r>
        <w:r w:rsidR="00892AA8">
          <w:rPr>
            <w:webHidden/>
          </w:rPr>
          <w:tab/>
        </w:r>
        <w:r w:rsidR="00892AA8">
          <w:rPr>
            <w:webHidden/>
          </w:rPr>
          <w:fldChar w:fldCharType="begin"/>
        </w:r>
        <w:r w:rsidR="00892AA8">
          <w:rPr>
            <w:webHidden/>
          </w:rPr>
          <w:instrText xml:space="preserve"> PAGEREF _Toc235563871 \h </w:instrText>
        </w:r>
        <w:r w:rsidR="00892AA8">
          <w:rPr>
            <w:webHidden/>
          </w:rPr>
        </w:r>
        <w:r w:rsidR="00892AA8">
          <w:rPr>
            <w:webHidden/>
          </w:rPr>
          <w:fldChar w:fldCharType="separate"/>
        </w:r>
        <w:r w:rsidR="00892AA8">
          <w:rPr>
            <w:webHidden/>
          </w:rPr>
          <w:t>12</w:t>
        </w:r>
        <w:r w:rsidR="00892AA8">
          <w:rPr>
            <w:webHidden/>
          </w:rPr>
          <w:fldChar w:fldCharType="end"/>
        </w:r>
      </w:hyperlink>
    </w:p>
    <w:p w:rsidR="00892AA8" w:rsidRDefault="000A7062" w14:paraId="1DA20B15" w14:textId="0BDA55AA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72">
        <w:r w:rsidRPr="00377C25" w:rsidR="00892AA8">
          <w:rPr>
            <w:rStyle w:val="Hipervnculo"/>
            <w:noProof/>
          </w:rPr>
          <w:t>2.1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Requisitos funcionales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_Toc235563872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12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6C8FDCF9" w14:textId="6325E4B7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73">
        <w:r w:rsidRPr="00377C25" w:rsidR="00892AA8">
          <w:rPr>
            <w:rStyle w:val="Hipervnculo"/>
            <w:noProof/>
          </w:rPr>
          <w:t>2.2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Requisitos de interfaces externas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_Toc235563873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95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661D2D12" w14:textId="2037C365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74">
        <w:r w:rsidRPr="00377C25" w:rsidR="00892AA8">
          <w:rPr>
            <w:rStyle w:val="Hipervnculo"/>
            <w:noProof/>
          </w:rPr>
          <w:t>2.3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Requisitos De Usabilidad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_Toc235563874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95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08570C0B" w14:textId="070B252E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75">
        <w:r w:rsidRPr="00377C25" w:rsidR="00892AA8">
          <w:rPr>
            <w:rStyle w:val="Hipervnculo"/>
            <w:noProof/>
          </w:rPr>
          <w:t>2.4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Requisitos De Rendimiento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_Toc235563875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97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0E75C92E" w14:textId="1B5A940D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76">
        <w:r w:rsidRPr="00377C25" w:rsidR="00892AA8">
          <w:rPr>
            <w:rStyle w:val="Hipervnculo"/>
            <w:noProof/>
          </w:rPr>
          <w:t>2.5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Requisitos lógicos de base de datos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_Toc235563876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98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57B3B29D" w14:textId="0512A564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77">
        <w:r w:rsidRPr="00377C25" w:rsidR="00892AA8">
          <w:rPr>
            <w:rStyle w:val="Hipervnculo"/>
            <w:noProof/>
          </w:rPr>
          <w:t>2.6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Restricciones De Diseño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_Toc235563877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99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23D82720" w14:textId="3C6CDA6B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78">
        <w:r w:rsidRPr="00377C25" w:rsidR="00892AA8">
          <w:rPr>
            <w:rStyle w:val="Hipervnculo"/>
            <w:noProof/>
          </w:rPr>
          <w:t>2.7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Cumplimiento Normativo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_Toc235563878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100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3661B44B" w14:textId="0F29710A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79">
        <w:r w:rsidRPr="00377C25" w:rsidR="00892AA8">
          <w:rPr>
            <w:rStyle w:val="Hipervnculo"/>
            <w:noProof/>
          </w:rPr>
          <w:t>2.8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Atributos Del Sistema De Software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_Toc235563879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101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5D4E6787" w14:textId="16A32F98">
      <w:pPr>
        <w:pStyle w:val="TDC1"/>
        <w:rPr>
          <w:rFonts w:asciiTheme="minorHAnsi" w:hAnsiTheme="minorHAnsi" w:eastAsiaTheme="minorEastAsia" w:cstheme="minorBidi"/>
          <w:b w:val="0"/>
          <w:sz w:val="22"/>
          <w:szCs w:val="22"/>
          <w:lang w:val="es-MX" w:eastAsia="es-MX"/>
        </w:rPr>
      </w:pPr>
      <w:hyperlink w:history="1" w:anchor="_Toc235563880">
        <w:r w:rsidRPr="00377C25" w:rsidR="00892AA8">
          <w:rPr>
            <w:rStyle w:val="Hipervnculo"/>
          </w:rPr>
          <w:t>3.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</w:rPr>
          <w:t>Riesgos</w:t>
        </w:r>
        <w:r w:rsidR="00892AA8">
          <w:rPr>
            <w:webHidden/>
          </w:rPr>
          <w:tab/>
        </w:r>
        <w:r w:rsidR="00892AA8">
          <w:rPr>
            <w:webHidden/>
          </w:rPr>
          <w:fldChar w:fldCharType="begin"/>
        </w:r>
        <w:r w:rsidR="00892AA8">
          <w:rPr>
            <w:webHidden/>
          </w:rPr>
          <w:instrText xml:space="preserve"> PAGEREF _Toc235563880 \h </w:instrText>
        </w:r>
        <w:r w:rsidR="00892AA8">
          <w:rPr>
            <w:webHidden/>
          </w:rPr>
        </w:r>
        <w:r w:rsidR="00892AA8">
          <w:rPr>
            <w:webHidden/>
          </w:rPr>
          <w:fldChar w:fldCharType="separate"/>
        </w:r>
        <w:r w:rsidR="00892AA8">
          <w:rPr>
            <w:webHidden/>
          </w:rPr>
          <w:t>103</w:t>
        </w:r>
        <w:r w:rsidR="00892AA8">
          <w:rPr>
            <w:webHidden/>
          </w:rPr>
          <w:fldChar w:fldCharType="end"/>
        </w:r>
      </w:hyperlink>
    </w:p>
    <w:p w:rsidR="00892AA8" w:rsidRDefault="000A7062" w14:paraId="23E68E6C" w14:textId="695B2658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81">
        <w:r w:rsidRPr="00377C25" w:rsidR="00892AA8">
          <w:rPr>
            <w:rStyle w:val="Hipervnculo"/>
            <w:noProof/>
          </w:rPr>
          <w:t>3.1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RSK-01 Inscripciones duplicadas o con datos erróneos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_Toc235563881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103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5EF279AF" w14:textId="71F5B579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82">
        <w:r w:rsidRPr="00377C25" w:rsidR="00892AA8">
          <w:rPr>
            <w:rStyle w:val="Hipervnculo"/>
            <w:noProof/>
          </w:rPr>
          <w:t>3.2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RSK-02 Accesos no autorizados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_Toc235563882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103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7330E1C" w14:textId="1257A5BD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83">
        <w:r w:rsidRPr="00377C25" w:rsidR="00892AA8">
          <w:rPr>
            <w:rStyle w:val="Hipervnculo"/>
            <w:noProof/>
          </w:rPr>
          <w:t>3.3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RSK-03 Asignación incorrecta de permisos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_Toc235563883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103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CB1125A" w14:textId="031175C8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84">
        <w:r w:rsidRPr="00377C25" w:rsidR="00892AA8">
          <w:rPr>
            <w:rStyle w:val="Hipervnculo"/>
            <w:noProof/>
          </w:rPr>
          <w:t>3.4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RSK-04 Cursos publicados con información incompleta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_Toc235563884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104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5019D9CA" w14:textId="649BF309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85">
        <w:r w:rsidRPr="00377C25" w:rsidR="00892AA8">
          <w:rPr>
            <w:rStyle w:val="Hipervnculo"/>
            <w:noProof/>
          </w:rPr>
          <w:t>3.5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RSK-05 Otorgamiento indebido de becas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_Toc235563885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104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0AC50516" w14:textId="04B9D668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86">
        <w:r w:rsidRPr="00377C25" w:rsidR="00892AA8">
          <w:rPr>
            <w:rStyle w:val="Hipervnculo"/>
            <w:noProof/>
          </w:rPr>
          <w:t>3.6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RSK-06 Inconsistencia o acceso indebido en reportes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_Toc235563886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105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4360C348" w14:textId="15CD1260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87">
        <w:r w:rsidRPr="00377C25" w:rsidR="00892AA8">
          <w:rPr>
            <w:rStyle w:val="Hipervnculo"/>
            <w:noProof/>
          </w:rPr>
          <w:t>3.7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RSK-07 Notificaciones no entregadas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_Toc235563887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105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72307406" w14:textId="392176E1">
      <w:pPr>
        <w:pStyle w:val="TDC1"/>
        <w:rPr>
          <w:rFonts w:asciiTheme="minorHAnsi" w:hAnsiTheme="minorHAnsi" w:eastAsiaTheme="minorEastAsia" w:cstheme="minorBidi"/>
          <w:b w:val="0"/>
          <w:sz w:val="22"/>
          <w:szCs w:val="22"/>
          <w:lang w:val="es-MX" w:eastAsia="es-MX"/>
        </w:rPr>
      </w:pPr>
      <w:hyperlink w:history="1" w:anchor="_Toc235563888">
        <w:r w:rsidRPr="00377C25" w:rsidR="00892AA8">
          <w:rPr>
            <w:rStyle w:val="Hipervnculo"/>
          </w:rPr>
          <w:t>4.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</w:rPr>
          <w:t>Verificación</w:t>
        </w:r>
        <w:r w:rsidR="00892AA8">
          <w:rPr>
            <w:webHidden/>
          </w:rPr>
          <w:tab/>
        </w:r>
        <w:r w:rsidR="00892AA8">
          <w:rPr>
            <w:webHidden/>
          </w:rPr>
          <w:fldChar w:fldCharType="begin"/>
        </w:r>
        <w:r w:rsidR="00892AA8">
          <w:rPr>
            <w:webHidden/>
          </w:rPr>
          <w:instrText xml:space="preserve"> PAGEREF _Toc235563888 \h </w:instrText>
        </w:r>
        <w:r w:rsidR="00892AA8">
          <w:rPr>
            <w:webHidden/>
          </w:rPr>
        </w:r>
        <w:r w:rsidR="00892AA8">
          <w:rPr>
            <w:webHidden/>
          </w:rPr>
          <w:fldChar w:fldCharType="separate"/>
        </w:r>
        <w:r w:rsidR="00892AA8">
          <w:rPr>
            <w:webHidden/>
          </w:rPr>
          <w:t>106</w:t>
        </w:r>
        <w:r w:rsidR="00892AA8">
          <w:rPr>
            <w:webHidden/>
          </w:rPr>
          <w:fldChar w:fldCharType="end"/>
        </w:r>
      </w:hyperlink>
    </w:p>
    <w:p w:rsidR="00892AA8" w:rsidRDefault="000A7062" w14:paraId="47E00656" w14:textId="47E39457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89">
        <w:r w:rsidRPr="00377C25" w:rsidR="00892AA8">
          <w:rPr>
            <w:rStyle w:val="Hipervnculo"/>
            <w:noProof/>
          </w:rPr>
          <w:t>4.1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Requisitos funcionales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_Toc235563889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106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785FEA54" w14:textId="3D116E37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90">
        <w:r w:rsidRPr="00377C25" w:rsidR="00892AA8">
          <w:rPr>
            <w:rStyle w:val="Hipervnculo"/>
            <w:noProof/>
          </w:rPr>
          <w:t>4.2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Interfaces externas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_Toc235563890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106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2AD9799" w14:textId="117A474C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91">
        <w:r w:rsidRPr="00377C25" w:rsidR="00892AA8">
          <w:rPr>
            <w:rStyle w:val="Hipervnculo"/>
            <w:noProof/>
          </w:rPr>
          <w:t>4.3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Usabilidad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_Toc235563891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106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289D7E75" w14:textId="7E0DBCEF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92">
        <w:r w:rsidRPr="00377C25" w:rsidR="00892AA8">
          <w:rPr>
            <w:rStyle w:val="Hipervnculo"/>
            <w:noProof/>
          </w:rPr>
          <w:t>4.4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Rendimiento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_Toc235563892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106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3D0918FC" w14:textId="17E97F4F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93">
        <w:r w:rsidRPr="00377C25" w:rsidR="00892AA8">
          <w:rPr>
            <w:rStyle w:val="Hipervnculo"/>
            <w:noProof/>
          </w:rPr>
          <w:t>4.5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Base de datos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_Toc235563893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106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21104428" w14:textId="4BE2AA0D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94">
        <w:r w:rsidRPr="00377C25" w:rsidR="00892AA8">
          <w:rPr>
            <w:rStyle w:val="Hipervnculo"/>
            <w:noProof/>
          </w:rPr>
          <w:t>4.6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Seguridad y privacidad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_Toc235563894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106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08136663" w14:textId="6C5E08B3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95">
        <w:r w:rsidRPr="00377C25" w:rsidR="00892AA8">
          <w:rPr>
            <w:rStyle w:val="Hipervnculo"/>
            <w:noProof/>
          </w:rPr>
          <w:t>4.7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Fiabilidad y disponibilidad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_Toc235563895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106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6B4B8BC0" w14:textId="2CB32217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96">
        <w:r w:rsidRPr="00377C25" w:rsidR="00892AA8">
          <w:rPr>
            <w:rStyle w:val="Hipervnculo"/>
            <w:noProof/>
          </w:rPr>
          <w:t>4.8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Portabilidad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_Toc235563896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106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4C3D2FE6" w14:textId="47270FC0">
      <w:pPr>
        <w:pStyle w:val="TDC1"/>
        <w:rPr>
          <w:rFonts w:asciiTheme="minorHAnsi" w:hAnsiTheme="minorHAnsi" w:eastAsiaTheme="minorEastAsia" w:cstheme="minorBidi"/>
          <w:b w:val="0"/>
          <w:sz w:val="22"/>
          <w:szCs w:val="22"/>
          <w:lang w:val="es-MX" w:eastAsia="es-MX"/>
        </w:rPr>
      </w:pPr>
      <w:hyperlink w:history="1" w:anchor="_Toc235563897">
        <w:r w:rsidRPr="00377C25" w:rsidR="00892AA8">
          <w:rPr>
            <w:rStyle w:val="Hipervnculo"/>
          </w:rPr>
          <w:t>5.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</w:rPr>
          <w:t>Información complementaria</w:t>
        </w:r>
        <w:r w:rsidR="00892AA8">
          <w:rPr>
            <w:webHidden/>
          </w:rPr>
          <w:tab/>
        </w:r>
        <w:r w:rsidR="00892AA8">
          <w:rPr>
            <w:webHidden/>
          </w:rPr>
          <w:fldChar w:fldCharType="begin"/>
        </w:r>
        <w:r w:rsidR="00892AA8">
          <w:rPr>
            <w:webHidden/>
          </w:rPr>
          <w:instrText xml:space="preserve"> PAGEREF _Toc235563897 \h </w:instrText>
        </w:r>
        <w:r w:rsidR="00892AA8">
          <w:rPr>
            <w:webHidden/>
          </w:rPr>
        </w:r>
        <w:r w:rsidR="00892AA8">
          <w:rPr>
            <w:webHidden/>
          </w:rPr>
          <w:fldChar w:fldCharType="separate"/>
        </w:r>
        <w:r w:rsidR="00892AA8">
          <w:rPr>
            <w:webHidden/>
          </w:rPr>
          <w:t>107</w:t>
        </w:r>
        <w:r w:rsidR="00892AA8">
          <w:rPr>
            <w:webHidden/>
          </w:rPr>
          <w:fldChar w:fldCharType="end"/>
        </w:r>
      </w:hyperlink>
    </w:p>
    <w:p w:rsidR="00892AA8" w:rsidRDefault="000A7062" w14:paraId="62635ACD" w14:textId="0F20625C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98">
        <w:r w:rsidRPr="00377C25" w:rsidR="00892AA8">
          <w:rPr>
            <w:rStyle w:val="Hipervnculo"/>
            <w:noProof/>
          </w:rPr>
          <w:t>5.1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FMT-01 Matriz de permisos por perfil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_Toc235563898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107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89F58EB" w14:textId="7CEC66D0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899">
        <w:r w:rsidRPr="00377C25" w:rsidR="00892AA8">
          <w:rPr>
            <w:rStyle w:val="Hipervnculo"/>
            <w:noProof/>
          </w:rPr>
          <w:t>5.2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FMT-02 Política de contraseñas y acceso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_Toc235563899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107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3422FF2C" w14:textId="56BC21DF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0">
        <w:r w:rsidRPr="00377C25" w:rsidR="00892AA8">
          <w:rPr>
            <w:rStyle w:val="Hipervnculo"/>
            <w:noProof/>
          </w:rPr>
          <w:t>5.3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FMT-03 Identificación, correo y teléfono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_Toc235563900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107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3DA3FF9F" w14:textId="02BF7FA1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1">
        <w:r w:rsidRPr="00377C25" w:rsidR="00892AA8">
          <w:rPr>
            <w:rStyle w:val="Hipervnculo"/>
            <w:noProof/>
          </w:rPr>
          <w:t>5.4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FMT-04 Datos y estados del curso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_Toc235563901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107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579238EC" w14:textId="1324E002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2">
        <w:r w:rsidRPr="00377C25" w:rsidR="00892AA8">
          <w:rPr>
            <w:rStyle w:val="Hipervnculo"/>
            <w:noProof/>
          </w:rPr>
          <w:t>5.5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FMT-05 Datos del docente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_Toc235563902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107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F9E9E7D" w14:textId="62BA58B4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3">
        <w:r w:rsidRPr="00377C25" w:rsidR="00892AA8">
          <w:rPr>
            <w:rStyle w:val="Hipervnculo"/>
            <w:noProof/>
          </w:rPr>
          <w:t>5.6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FMT-06 Cancelaciones y pagos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_Toc235563903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107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2332D257" w14:textId="15C0F81A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4">
        <w:r w:rsidRPr="00377C25" w:rsidR="00892AA8">
          <w:rPr>
            <w:rStyle w:val="Hipervnculo"/>
            <w:noProof/>
          </w:rPr>
          <w:t>5.7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FMT-07 Becas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_Toc235563904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107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6FBC1E88" w14:textId="0573C0DA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5">
        <w:r w:rsidRPr="00377C25" w:rsidR="00892AA8">
          <w:rPr>
            <w:rStyle w:val="Hipervnculo"/>
            <w:noProof/>
          </w:rPr>
          <w:t>5.8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FMT-08 Importación de beneficiarios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_Toc235563905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108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EEC39D3" w14:textId="60FCE65C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6">
        <w:r w:rsidRPr="00377C25" w:rsidR="00892AA8">
          <w:rPr>
            <w:rStyle w:val="Hipervnculo"/>
            <w:noProof/>
          </w:rPr>
          <w:t>5.9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FMT-09 Estados de inscripción, pago y beca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_Toc235563906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108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67731536" w14:textId="43417BA5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7">
        <w:r w:rsidRPr="00377C25" w:rsidR="00892AA8">
          <w:rPr>
            <w:rStyle w:val="Hipervnculo"/>
            <w:noProof/>
          </w:rPr>
          <w:t>5.10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FMT-10 Archivos adjuntos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_Toc235563907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108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4501B659" w14:textId="55575C49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8">
        <w:r w:rsidRPr="00377C25" w:rsidR="00892AA8">
          <w:rPr>
            <w:rStyle w:val="Hipervnculo"/>
            <w:noProof/>
          </w:rPr>
          <w:t>5.11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FMT-11 Comprobante de inscripción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_Toc235563908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108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6DBD463A" w14:textId="36523AE7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09">
        <w:r w:rsidRPr="00377C25" w:rsidR="00892AA8">
          <w:rPr>
            <w:rStyle w:val="Hipervnculo"/>
            <w:noProof/>
          </w:rPr>
          <w:t>5.12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FMT-12 Catálogo de reportes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_Toc235563909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108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113C0D5E" w14:textId="40F02CFA">
      <w:pPr>
        <w:pStyle w:val="TDC2"/>
        <w:tabs>
          <w:tab w:val="left" w:pos="960"/>
        </w:tabs>
        <w:rPr>
          <w:rFonts w:asciiTheme="minorHAnsi" w:hAnsiTheme="minorHAnsi" w:eastAsiaTheme="minorEastAsia" w:cstheme="minorBidi"/>
          <w:lang w:val="es-MX" w:eastAsia="es-MX"/>
        </w:rPr>
      </w:pPr>
      <w:hyperlink w:history="1" w:anchor="_Toc235563910">
        <w:r w:rsidRPr="00377C25" w:rsidR="00892AA8">
          <w:rPr>
            <w:rStyle w:val="Hipervnculo"/>
            <w:noProof/>
          </w:rPr>
          <w:t>5.13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  <w:noProof/>
          </w:rPr>
          <w:t>FMT-13 Notificaciones</w:t>
        </w:r>
        <w:r w:rsidR="00892AA8">
          <w:rPr>
            <w:noProof/>
            <w:webHidden/>
          </w:rPr>
          <w:tab/>
        </w:r>
        <w:r w:rsidR="00892AA8">
          <w:rPr>
            <w:noProof/>
            <w:webHidden/>
          </w:rPr>
          <w:fldChar w:fldCharType="begin"/>
        </w:r>
        <w:r w:rsidR="00892AA8">
          <w:rPr>
            <w:noProof/>
            <w:webHidden/>
          </w:rPr>
          <w:instrText xml:space="preserve"> PAGEREF _Toc235563910 \h </w:instrText>
        </w:r>
        <w:r w:rsidR="00892AA8">
          <w:rPr>
            <w:noProof/>
            <w:webHidden/>
          </w:rPr>
        </w:r>
        <w:r w:rsidR="00892AA8">
          <w:rPr>
            <w:noProof/>
            <w:webHidden/>
          </w:rPr>
          <w:fldChar w:fldCharType="separate"/>
        </w:r>
        <w:r w:rsidR="00892AA8">
          <w:rPr>
            <w:noProof/>
            <w:webHidden/>
          </w:rPr>
          <w:t>108</w:t>
        </w:r>
        <w:r w:rsidR="00892AA8">
          <w:rPr>
            <w:noProof/>
            <w:webHidden/>
          </w:rPr>
          <w:fldChar w:fldCharType="end"/>
        </w:r>
      </w:hyperlink>
    </w:p>
    <w:p w:rsidR="00892AA8" w:rsidRDefault="000A7062" w14:paraId="47D99103" w14:textId="614AB74C">
      <w:pPr>
        <w:pStyle w:val="TDC1"/>
        <w:rPr>
          <w:rFonts w:asciiTheme="minorHAnsi" w:hAnsiTheme="minorHAnsi" w:eastAsiaTheme="minorEastAsia" w:cstheme="minorBidi"/>
          <w:b w:val="0"/>
          <w:sz w:val="22"/>
          <w:szCs w:val="22"/>
          <w:lang w:val="es-MX" w:eastAsia="es-MX"/>
        </w:rPr>
      </w:pPr>
      <w:hyperlink w:history="1" w:anchor="_Toc235563911">
        <w:r w:rsidRPr="00377C25" w:rsidR="00892AA8">
          <w:rPr>
            <w:rStyle w:val="Hipervnculo"/>
          </w:rPr>
          <w:t>6.</w:t>
        </w:r>
        <w:r w:rsidR="00892AA8">
          <w:rPr>
            <w:rFonts w:eastAsiaTheme="minorEastAsia"/>
          </w:rPr>
          <w:tab/>
        </w:r>
        <w:r w:rsidRPr="00377C25" w:rsidR="00892AA8">
          <w:rPr>
            <w:rStyle w:val="Hipervnculo"/>
          </w:rPr>
          <w:t>Referencias</w:t>
        </w:r>
        <w:r w:rsidR="00892AA8">
          <w:rPr>
            <w:webHidden/>
          </w:rPr>
          <w:tab/>
        </w:r>
        <w:r w:rsidR="00892AA8">
          <w:rPr>
            <w:webHidden/>
          </w:rPr>
          <w:fldChar w:fldCharType="begin"/>
        </w:r>
        <w:r w:rsidR="00892AA8">
          <w:rPr>
            <w:webHidden/>
          </w:rPr>
          <w:instrText xml:space="preserve"> PAGEREF _Toc235563911 \h </w:instrText>
        </w:r>
        <w:r w:rsidR="00892AA8">
          <w:rPr>
            <w:webHidden/>
          </w:rPr>
        </w:r>
        <w:r w:rsidR="00892AA8">
          <w:rPr>
            <w:webHidden/>
          </w:rPr>
          <w:fldChar w:fldCharType="separate"/>
        </w:r>
        <w:r w:rsidR="00892AA8">
          <w:rPr>
            <w:webHidden/>
          </w:rPr>
          <w:t>109</w:t>
        </w:r>
        <w:r w:rsidR="00892AA8">
          <w:rPr>
            <w:webHidden/>
          </w:rPr>
          <w:fldChar w:fldCharType="end"/>
        </w:r>
      </w:hyperlink>
    </w:p>
    <w:p w:rsidRPr="00CB6DC8" w:rsidR="004B4BA3" w:rsidRDefault="000103BD" w14:paraId="5D418840" w14:textId="009CECF8">
      <w:r>
        <w:rPr>
          <w:rFonts w:ascii="Times New Roman" w:hAnsi="Times New Roman"/>
          <w:b/>
        </w:rPr>
        <w:fldChar w:fldCharType="end"/>
      </w:r>
    </w:p>
    <w:p w:rsidRPr="00CB6DC8" w:rsidR="004B4BA3" w:rsidRDefault="004B4BA3" w14:paraId="3614ECF2" w14:textId="77777777"/>
    <w:p w:rsidR="00EA06B1" w:rsidP="00E65BB4" w:rsidRDefault="00EA06B1" w14:paraId="5BD2D6C1" w14:textId="77777777">
      <w:r>
        <w:br w:type="page"/>
      </w:r>
    </w:p>
    <w:p w:rsidR="004C4A69" w:rsidRDefault="007B2DC6" w14:paraId="233965AA" w14:textId="77777777">
      <w:pPr>
        <w:pStyle w:val="Ttulo1"/>
        <w:divId w:val="531261596"/>
        <w:rPr>
          <w:sz w:val="48"/>
          <w:szCs w:val="48"/>
        </w:rPr>
      </w:pPr>
      <w:bookmarkStart w:name="SRS-1" w:id="5"/>
      <w:bookmarkStart w:name="_Toc235563861" w:id="6"/>
      <w:bookmarkEnd w:id="5"/>
      <w:proofErr w:type="spellStart"/>
      <w:r>
        <w:t>Introducción</w:t>
      </w:r>
      <w:bookmarkEnd w:id="6"/>
      <w:proofErr w:type="spellEnd"/>
    </w:p>
    <w:p w:rsidR="004C4A69" w:rsidRDefault="007B2DC6" w14:paraId="6BFDE4FA" w14:textId="3CE977C3">
      <w:pPr>
        <w:pStyle w:val="rv-text"/>
        <w:divId w:val="531261596"/>
      </w:pPr>
      <w:r>
        <w:rPr>
          <w:rStyle w:val="rv-id"/>
        </w:rPr>
        <w:t>[SRS-1]</w:t>
      </w:r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del Sistema de </w:t>
      </w:r>
      <w:proofErr w:type="spellStart"/>
      <w:r>
        <w:t>Inscripción</w:t>
      </w:r>
      <w:proofErr w:type="spellEnd"/>
      <w:r>
        <w:t xml:space="preserve"> a </w:t>
      </w:r>
      <w:proofErr w:type="spellStart"/>
      <w:r>
        <w:t>Cursos</w:t>
      </w:r>
      <w:proofErr w:type="spellEnd"/>
      <w:r>
        <w:t xml:space="preserve"> (SIC) para </w:t>
      </w:r>
      <w:proofErr w:type="spellStart"/>
      <w:r>
        <w:t>el</w:t>
      </w:r>
      <w:proofErr w:type="spellEnd"/>
      <w:r>
        <w:t xml:space="preserve"> CEPEIGE, una </w:t>
      </w:r>
      <w:proofErr w:type="spellStart"/>
      <w:r>
        <w:t>aplicación</w:t>
      </w:r>
      <w:proofErr w:type="spellEnd"/>
      <w:r>
        <w:t xml:space="preserve"> web </w:t>
      </w:r>
      <w:proofErr w:type="spellStart"/>
      <w:r>
        <w:t>orientada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automatizar</w:t>
      </w:r>
      <w:proofErr w:type="spellEnd"/>
      <w:r>
        <w:t xml:space="preserve"> y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inscripción</w:t>
      </w:r>
      <w:proofErr w:type="spellEnd"/>
      <w:r>
        <w:t xml:space="preserve"> a los </w:t>
      </w:r>
      <w:proofErr w:type="spellStart"/>
      <w:r>
        <w:t>cursos</w:t>
      </w:r>
      <w:proofErr w:type="spellEnd"/>
      <w:r>
        <w:t xml:space="preserve"> </w:t>
      </w:r>
      <w:proofErr w:type="spellStart"/>
      <w:r>
        <w:t>ofertados</w:t>
      </w:r>
      <w:proofErr w:type="spellEnd"/>
      <w:r>
        <w:t xml:space="preserve"> por la </w:t>
      </w:r>
      <w:proofErr w:type="spellStart"/>
      <w:r>
        <w:t>institución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la </w:t>
      </w:r>
      <w:proofErr w:type="spellStart"/>
      <w:r>
        <w:t>oferta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, la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, la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becas</w:t>
      </w:r>
      <w:proofErr w:type="spellEnd"/>
      <w:r>
        <w:t xml:space="preserve">, la consulta de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y </w:t>
      </w:r>
      <w:proofErr w:type="spellStart"/>
      <w:r>
        <w:t>financieros</w:t>
      </w:r>
      <w:proofErr w:type="spellEnd"/>
      <w:r>
        <w:t xml:space="preserve">, y la </w:t>
      </w:r>
      <w:proofErr w:type="spellStart"/>
      <w:r>
        <w:t>auditoría</w:t>
      </w:r>
      <w:proofErr w:type="spellEnd"/>
      <w:r>
        <w:t xml:space="preserve"> de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por los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contribuyendo</w:t>
      </w:r>
      <w:proofErr w:type="spellEnd"/>
      <w:r>
        <w:t xml:space="preserve"> a una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, </w:t>
      </w:r>
      <w:proofErr w:type="spellStart"/>
      <w:r>
        <w:t>organizada</w:t>
      </w:r>
      <w:proofErr w:type="spellEnd"/>
      <w:r>
        <w:t xml:space="preserve">, </w:t>
      </w:r>
      <w:proofErr w:type="spellStart"/>
      <w:r>
        <w:t>trazable</w:t>
      </w:r>
      <w:proofErr w:type="spellEnd"/>
      <w:r>
        <w:t xml:space="preserve"> y </w:t>
      </w:r>
      <w:proofErr w:type="spellStart"/>
      <w:r>
        <w:t>confiable</w:t>
      </w:r>
      <w:proofErr w:type="spellEnd"/>
      <w:r>
        <w:t>.</w:t>
      </w:r>
      <w:r>
        <w:br/>
      </w:r>
      <w:r>
        <w:br/>
      </w: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la </w:t>
      </w:r>
      <w:proofErr w:type="spellStart"/>
      <w:r>
        <w:t>Especificación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de Software (SRS) del Sistema de </w:t>
      </w:r>
      <w:proofErr w:type="spellStart"/>
      <w:r>
        <w:t>Inscripción</w:t>
      </w:r>
      <w:proofErr w:type="spellEnd"/>
      <w:r>
        <w:t xml:space="preserve"> a </w:t>
      </w:r>
      <w:proofErr w:type="spellStart"/>
      <w:r>
        <w:t>Cursos</w:t>
      </w:r>
      <w:proofErr w:type="spellEnd"/>
      <w:r>
        <w:t xml:space="preserve"> (SIC). Define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verificable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y no </w:t>
      </w:r>
      <w:proofErr w:type="spellStart"/>
      <w:r>
        <w:t>funcionales</w:t>
      </w:r>
      <w:proofErr w:type="spellEnd"/>
      <w:r>
        <w:t xml:space="preserve"> que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servirá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para las </w:t>
      </w:r>
      <w:proofErr w:type="spellStart"/>
      <w:r>
        <w:t>actividades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, de </w:t>
      </w:r>
      <w:proofErr w:type="spellStart"/>
      <w:r>
        <w:t>acuerdo</w:t>
      </w:r>
      <w:proofErr w:type="spellEnd"/>
      <w:r>
        <w:t xml:space="preserve"> con las </w:t>
      </w:r>
      <w:proofErr w:type="spellStart"/>
      <w:r>
        <w:t>recomendaciones</w:t>
      </w:r>
      <w:proofErr w:type="spellEnd"/>
      <w:r>
        <w:t xml:space="preserve"> de la </w:t>
      </w:r>
      <w:proofErr w:type="spellStart"/>
      <w:r>
        <w:t>norma</w:t>
      </w:r>
      <w:proofErr w:type="spellEnd"/>
      <w:r>
        <w:t xml:space="preserve"> ISO/IEC/IEEE 29148:2018.</w:t>
      </w:r>
    </w:p>
    <w:p w:rsidR="004C4A69" w:rsidRDefault="007B2DC6" w14:paraId="064629D5" w14:textId="77777777">
      <w:pPr>
        <w:pStyle w:val="Ttulo2"/>
        <w:divId w:val="531261596"/>
      </w:pPr>
      <w:bookmarkStart w:name="SRS-2" w:id="7"/>
      <w:bookmarkStart w:name="_Toc235563862" w:id="8"/>
      <w:bookmarkEnd w:id="7"/>
      <w:r>
        <w:t>Propósito</w:t>
      </w:r>
      <w:bookmarkEnd w:id="8"/>
    </w:p>
    <w:p w:rsidR="004C4A69" w:rsidRDefault="007B2DC6" w14:paraId="4CBF9024" w14:textId="77777777">
      <w:pPr>
        <w:pStyle w:val="rv-text"/>
        <w:divId w:val="531261596"/>
      </w:pPr>
      <w:r>
        <w:rPr>
          <w:rStyle w:val="rv-id"/>
        </w:rPr>
        <w:t>[SRS-2]</w:t>
      </w:r>
      <w:r>
        <w:t xml:space="preserve"> El presente documento tiene como propósito especificar de manera clara, completa y verificable los requisitos del Sistema de Inscripción a Cursos (SIC). La especificación servirá como referencia para el cliente, los usuarios y el equipo de desarrollo durante las actividades de análisis, diseño, implementación, pruebas, validación y mantenimiento del software.</w:t>
      </w:r>
      <w:r>
        <w:br/>
      </w:r>
      <w:r>
        <w:br/>
      </w:r>
      <w:r>
        <w:t>Para priorizar los requisitos se empleará la técnica MoSCoW, que los clasifica en cuatro categorías: Must Have (debe tener), Should Have (debería tener), Could Have (podría tener) y Won't Have (no se implementará en esta versión).</w:t>
      </w:r>
    </w:p>
    <w:p w:rsidR="004C4A69" w:rsidRDefault="007B2DC6" w14:paraId="6C09A505" w14:textId="77777777">
      <w:pPr>
        <w:pStyle w:val="Ttulo2"/>
        <w:divId w:val="531261596"/>
      </w:pPr>
      <w:bookmarkStart w:name="SRS-3" w:id="9"/>
      <w:bookmarkStart w:name="_Toc235563863" w:id="10"/>
      <w:bookmarkEnd w:id="9"/>
      <w:r>
        <w:t>Alcance</w:t>
      </w:r>
      <w:bookmarkEnd w:id="10"/>
    </w:p>
    <w:p w:rsidR="004C4A69" w:rsidRDefault="007B2DC6" w14:paraId="490C98E4" w14:textId="77777777">
      <w:pPr>
        <w:pStyle w:val="rv-text"/>
        <w:divId w:val="531261596"/>
      </w:pPr>
      <w:r>
        <w:rPr>
          <w:rStyle w:val="rv-id"/>
        </w:rPr>
        <w:t>[SRS-3]</w:t>
      </w:r>
      <w:r>
        <w:t xml:space="preserve"> Desarrollar un sistema web denominado Sistema de Inscripción a Cursos (SIC) que permita al CEPEIGE automatizar y gestionar el proceso de inscripción a los cursos ofertados, desde la consulta de la oferta académica hasta la validación de pagos, la gestión de becas y el seguimiento del estado de las inscripciones. El sistema permitirá administrar la información de manera centralizada, reducir errores en el registro y procesamiento de datos, optimizar los tiempos de atención y facilitar la toma de decisiones mediante reportes académicos, reportes financieros y registros de auditoría.</w:t>
      </w:r>
    </w:p>
    <w:p w:rsidR="004C4A69" w:rsidRDefault="007B2DC6" w14:paraId="03524836" w14:textId="77777777">
      <w:pPr>
        <w:pStyle w:val="rv-text"/>
        <w:divId w:val="531261596"/>
      </w:pPr>
      <w:r>
        <w:t>Actualmente, el proceso se gestiona mediante formularios físicos, hojas de cálculo y registros independientes, lo que genera duplicidad de información, dificultades para efectuar el seguimiento de las inscripciones, retrasos en la validación de pagos y becas, y errores en la administración de la información de los participantes.</w:t>
      </w:r>
    </w:p>
    <w:p w:rsidR="004C4A69" w:rsidRDefault="007B2DC6" w14:paraId="06A8E9E1" w14:textId="77777777">
      <w:pPr>
        <w:pStyle w:val="rv-text"/>
        <w:divId w:val="531261596"/>
      </w:pPr>
      <w:r>
        <w:t>Módulos principales</w:t>
      </w:r>
    </w:p>
    <w:p w:rsidR="004C4A69" w:rsidRDefault="007B2DC6" w14:paraId="1921214D" w14:textId="77777777">
      <w:pPr>
        <w:pStyle w:val="rv-text"/>
        <w:divId w:val="531261596"/>
      </w:pPr>
      <w:r>
        <w:rPr>
          <w:rStyle w:val="Textoennegrita"/>
        </w:rPr>
        <w:t>Módulo 1: Gestión de Acceso y Perfiles</w:t>
      </w:r>
    </w:p>
    <w:p w:rsidR="004C4A69" w:rsidP="00F55720" w:rsidRDefault="007B2DC6" w14:paraId="27075929" w14:textId="77777777">
      <w:pPr>
        <w:numPr>
          <w:ilvl w:val="0"/>
          <w:numId w:val="2"/>
        </w:numPr>
        <w:spacing w:line="240" w:lineRule="auto"/>
        <w:divId w:val="531261596"/>
      </w:pPr>
      <w:r>
        <w:t>Autenticación de usuarios.</w:t>
      </w:r>
    </w:p>
    <w:p w:rsidR="004C4A69" w:rsidP="00F55720" w:rsidRDefault="007B2DC6" w14:paraId="5FF44E73" w14:textId="77777777">
      <w:pPr>
        <w:numPr>
          <w:ilvl w:val="0"/>
          <w:numId w:val="2"/>
        </w:numPr>
        <w:spacing w:line="240" w:lineRule="auto"/>
        <w:divId w:val="531261596"/>
      </w:pPr>
      <w:r>
        <w:t>Administración de perfiles y usuarios.</w:t>
      </w:r>
    </w:p>
    <w:p w:rsidR="004C4A69" w:rsidP="00F55720" w:rsidRDefault="007B2DC6" w14:paraId="3A727E16" w14:textId="77777777">
      <w:pPr>
        <w:numPr>
          <w:ilvl w:val="0"/>
          <w:numId w:val="2"/>
        </w:numPr>
        <w:spacing w:line="240" w:lineRule="auto"/>
        <w:divId w:val="531261596"/>
      </w:pPr>
      <w:r>
        <w:t>Gestión de permisos de acceso.</w:t>
      </w:r>
    </w:p>
    <w:p w:rsidR="004C4A69" w:rsidRDefault="007B2DC6" w14:paraId="555BEE27" w14:textId="77777777">
      <w:pPr>
        <w:pStyle w:val="rv-text"/>
        <w:divId w:val="531261596"/>
      </w:pPr>
      <w:r>
        <w:rPr>
          <w:rStyle w:val="Textoennegrita"/>
        </w:rPr>
        <w:t>Módulo 2: Gestión de Cursos</w:t>
      </w:r>
    </w:p>
    <w:p w:rsidR="004C4A69" w:rsidP="00F55720" w:rsidRDefault="007B2DC6" w14:paraId="42CC380B" w14:textId="77777777">
      <w:pPr>
        <w:numPr>
          <w:ilvl w:val="0"/>
          <w:numId w:val="3"/>
        </w:numPr>
        <w:spacing w:line="240" w:lineRule="auto"/>
        <w:divId w:val="531261596"/>
      </w:pPr>
      <w:r>
        <w:t>Creación, modificación y publicación de cursos.</w:t>
      </w:r>
    </w:p>
    <w:p w:rsidR="004C4A69" w:rsidP="00F55720" w:rsidRDefault="007B2DC6" w14:paraId="2F8ECAB9" w14:textId="77777777">
      <w:pPr>
        <w:numPr>
          <w:ilvl w:val="0"/>
          <w:numId w:val="3"/>
        </w:numPr>
        <w:spacing w:line="240" w:lineRule="auto"/>
        <w:divId w:val="531261596"/>
      </w:pPr>
      <w:r>
        <w:t>Configuración de modalidad, horarios, fechas, costos y cupos.</w:t>
      </w:r>
    </w:p>
    <w:p w:rsidR="004C4A69" w:rsidP="00F55720" w:rsidRDefault="007B2DC6" w14:paraId="1403F50D" w14:textId="77777777">
      <w:pPr>
        <w:numPr>
          <w:ilvl w:val="0"/>
          <w:numId w:val="3"/>
        </w:numPr>
        <w:spacing w:line="240" w:lineRule="auto"/>
        <w:divId w:val="531261596"/>
      </w:pPr>
      <w:r>
        <w:t>Asignación de docentes.</w:t>
      </w:r>
    </w:p>
    <w:p w:rsidR="004C4A69" w:rsidP="00F55720" w:rsidRDefault="007B2DC6" w14:paraId="76DC9F07" w14:textId="77777777">
      <w:pPr>
        <w:numPr>
          <w:ilvl w:val="0"/>
          <w:numId w:val="3"/>
        </w:numPr>
        <w:spacing w:line="240" w:lineRule="auto"/>
        <w:divId w:val="531261596"/>
      </w:pPr>
      <w:r>
        <w:t>Definición de requisitos de inscripción.</w:t>
      </w:r>
    </w:p>
    <w:p w:rsidR="004C4A69" w:rsidRDefault="007B2DC6" w14:paraId="08CDCF4D" w14:textId="77777777">
      <w:pPr>
        <w:pStyle w:val="rv-text"/>
        <w:divId w:val="531261596"/>
      </w:pPr>
      <w:r>
        <w:rPr>
          <w:rStyle w:val="Textoennegrita"/>
        </w:rPr>
        <w:t>Módulo 3: Inscripción en Línea</w:t>
      </w:r>
    </w:p>
    <w:p w:rsidR="004C4A69" w:rsidP="00F55720" w:rsidRDefault="007B2DC6" w14:paraId="5A9664E8" w14:textId="77777777">
      <w:pPr>
        <w:numPr>
          <w:ilvl w:val="0"/>
          <w:numId w:val="4"/>
        </w:numPr>
        <w:spacing w:line="240" w:lineRule="auto"/>
        <w:divId w:val="531261596"/>
      </w:pPr>
      <w:r>
        <w:t>Consulta de la oferta académica.</w:t>
      </w:r>
    </w:p>
    <w:p w:rsidR="004C4A69" w:rsidP="00F55720" w:rsidRDefault="007B2DC6" w14:paraId="56AA115D" w14:textId="77777777">
      <w:pPr>
        <w:numPr>
          <w:ilvl w:val="0"/>
          <w:numId w:val="4"/>
        </w:numPr>
        <w:spacing w:line="240" w:lineRule="auto"/>
        <w:divId w:val="531261596"/>
      </w:pPr>
      <w:r>
        <w:t>Registro de participantes y solicitudes de inscripción.</w:t>
      </w:r>
    </w:p>
    <w:p w:rsidR="004C4A69" w:rsidP="00F55720" w:rsidRDefault="007B2DC6" w14:paraId="55690B01" w14:textId="77777777">
      <w:pPr>
        <w:numPr>
          <w:ilvl w:val="0"/>
          <w:numId w:val="4"/>
        </w:numPr>
        <w:spacing w:line="240" w:lineRule="auto"/>
        <w:divId w:val="531261596"/>
      </w:pPr>
      <w:r>
        <w:t>Carga y validación de comprobantes de pago.</w:t>
      </w:r>
    </w:p>
    <w:p w:rsidR="004C4A69" w:rsidP="00F55720" w:rsidRDefault="007B2DC6" w14:paraId="39D8069F" w14:textId="77777777">
      <w:pPr>
        <w:numPr>
          <w:ilvl w:val="0"/>
          <w:numId w:val="4"/>
        </w:numPr>
        <w:spacing w:line="240" w:lineRule="auto"/>
        <w:divId w:val="531261596"/>
      </w:pPr>
      <w:r>
        <w:t>Consulta del estado de la inscripción.</w:t>
      </w:r>
    </w:p>
    <w:p w:rsidR="004C4A69" w:rsidP="00F55720" w:rsidRDefault="007B2DC6" w14:paraId="2F82D2C3" w14:textId="77777777">
      <w:pPr>
        <w:numPr>
          <w:ilvl w:val="0"/>
          <w:numId w:val="4"/>
        </w:numPr>
        <w:spacing w:line="240" w:lineRule="auto"/>
        <w:divId w:val="531261596"/>
      </w:pPr>
      <w:r>
        <w:t>Generación del comprobante de inscripción.</w:t>
      </w:r>
    </w:p>
    <w:p w:rsidR="004C4A69" w:rsidRDefault="007B2DC6" w14:paraId="48DC43E1" w14:textId="77777777">
      <w:pPr>
        <w:pStyle w:val="rv-text"/>
        <w:divId w:val="531261596"/>
      </w:pPr>
      <w:r>
        <w:rPr>
          <w:rStyle w:val="Textoennegrita"/>
        </w:rPr>
        <w:t>Módulo 4: Gestión de Becas</w:t>
      </w:r>
    </w:p>
    <w:p w:rsidR="004C4A69" w:rsidP="00F55720" w:rsidRDefault="007B2DC6" w14:paraId="4524DBB1" w14:textId="77777777">
      <w:pPr>
        <w:numPr>
          <w:ilvl w:val="0"/>
          <w:numId w:val="5"/>
        </w:numPr>
        <w:spacing w:line="240" w:lineRule="auto"/>
        <w:divId w:val="531261596"/>
      </w:pPr>
      <w:r>
        <w:t>Registro y actualización del número de becas y medias becas asignadas a cada curso. </w:t>
      </w:r>
    </w:p>
    <w:p w:rsidR="004C4A69" w:rsidP="00F55720" w:rsidRDefault="007B2DC6" w14:paraId="320CDDAF" w14:textId="77777777">
      <w:pPr>
        <w:numPr>
          <w:ilvl w:val="0"/>
          <w:numId w:val="5"/>
        </w:numPr>
        <w:spacing w:line="240" w:lineRule="auto"/>
        <w:divId w:val="531261596"/>
      </w:pPr>
      <w:r>
        <w:t>Importación de listados de participantes becados. </w:t>
      </w:r>
    </w:p>
    <w:p w:rsidR="004C4A69" w:rsidP="00F55720" w:rsidRDefault="007B2DC6" w14:paraId="32A147E2" w14:textId="77777777">
      <w:pPr>
        <w:numPr>
          <w:ilvl w:val="0"/>
          <w:numId w:val="5"/>
        </w:numPr>
        <w:spacing w:line="240" w:lineRule="auto"/>
        <w:divId w:val="531261596"/>
      </w:pPr>
      <w:r>
        <w:t>Consulta de participantes con beca y media beca.</w:t>
      </w:r>
    </w:p>
    <w:p w:rsidR="004C4A69" w:rsidP="00F55720" w:rsidRDefault="007B2DC6" w14:paraId="704F839D" w14:textId="77777777">
      <w:pPr>
        <w:numPr>
          <w:ilvl w:val="0"/>
          <w:numId w:val="5"/>
        </w:numPr>
        <w:spacing w:line="240" w:lineRule="auto"/>
        <w:divId w:val="531261596"/>
      </w:pPr>
      <w:r>
        <w:t>Actualización de la información de los beneficios registrados.</w:t>
      </w:r>
    </w:p>
    <w:p w:rsidR="004C4A69" w:rsidRDefault="007B2DC6" w14:paraId="3579080F" w14:textId="77777777">
      <w:pPr>
        <w:pStyle w:val="rv-text"/>
        <w:divId w:val="531261596"/>
      </w:pPr>
      <w:r>
        <w:rPr>
          <w:rStyle w:val="Textoennegrita"/>
        </w:rPr>
        <w:t>Módulo 5: Reportes Académicos</w:t>
      </w:r>
    </w:p>
    <w:p w:rsidR="004C4A69" w:rsidP="00F55720" w:rsidRDefault="007B2DC6" w14:paraId="7F37022F" w14:textId="77777777">
      <w:pPr>
        <w:numPr>
          <w:ilvl w:val="0"/>
          <w:numId w:val="6"/>
        </w:numPr>
        <w:spacing w:line="240" w:lineRule="auto"/>
        <w:divId w:val="531261596"/>
      </w:pPr>
      <w:r>
        <w:t>Consulta de participantes inscritos, becados y con media beca. </w:t>
      </w:r>
    </w:p>
    <w:p w:rsidR="004C4A69" w:rsidP="00F55720" w:rsidRDefault="007B2DC6" w14:paraId="7C5BC400" w14:textId="77777777">
      <w:pPr>
        <w:numPr>
          <w:ilvl w:val="0"/>
          <w:numId w:val="6"/>
        </w:numPr>
        <w:spacing w:line="240" w:lineRule="auto"/>
        <w:divId w:val="531261596"/>
      </w:pPr>
      <w:r>
        <w:t>Consulta de cursos habilitados.</w:t>
      </w:r>
    </w:p>
    <w:p w:rsidR="004C4A69" w:rsidP="00F55720" w:rsidRDefault="007B2DC6" w14:paraId="677B28D0" w14:textId="77777777">
      <w:pPr>
        <w:numPr>
          <w:ilvl w:val="0"/>
          <w:numId w:val="6"/>
        </w:numPr>
        <w:spacing w:line="240" w:lineRule="auto"/>
        <w:divId w:val="531261596"/>
      </w:pPr>
      <w:r>
        <w:t>Filtrado de información por curso o período.</w:t>
      </w:r>
    </w:p>
    <w:p w:rsidR="004C4A69" w:rsidP="00F55720" w:rsidRDefault="007B2DC6" w14:paraId="7AD9944B" w14:textId="77777777">
      <w:pPr>
        <w:numPr>
          <w:ilvl w:val="0"/>
          <w:numId w:val="6"/>
        </w:numPr>
        <w:spacing w:line="240" w:lineRule="auto"/>
        <w:divId w:val="531261596"/>
      </w:pPr>
      <w:r>
        <w:t>Exportación de reportes académicos en formatos PDF, CSV y XLSX.</w:t>
      </w:r>
    </w:p>
    <w:p w:rsidR="004C4A69" w:rsidRDefault="007B2DC6" w14:paraId="081AEE32" w14:textId="77777777">
      <w:pPr>
        <w:pStyle w:val="rv-text"/>
        <w:divId w:val="531261596"/>
      </w:pPr>
      <w:r>
        <w:rPr>
          <w:rStyle w:val="Textoennegrita"/>
        </w:rPr>
        <w:t>Módulo 6: Reportes Financieros</w:t>
      </w:r>
    </w:p>
    <w:p w:rsidR="004C4A69" w:rsidP="00F55720" w:rsidRDefault="007B2DC6" w14:paraId="0C30ABD7" w14:textId="77777777">
      <w:pPr>
        <w:numPr>
          <w:ilvl w:val="0"/>
          <w:numId w:val="7"/>
        </w:numPr>
        <w:spacing w:line="240" w:lineRule="auto"/>
        <w:divId w:val="531261596"/>
      </w:pPr>
      <w:r>
        <w:t>Consulta de participantes con pago registrado o pendiente.</w:t>
      </w:r>
    </w:p>
    <w:p w:rsidR="004C4A69" w:rsidP="00F55720" w:rsidRDefault="007B2DC6" w14:paraId="423D0902" w14:textId="77777777">
      <w:pPr>
        <w:numPr>
          <w:ilvl w:val="0"/>
          <w:numId w:val="7"/>
        </w:numPr>
        <w:spacing w:line="240" w:lineRule="auto"/>
        <w:divId w:val="531261596"/>
      </w:pPr>
      <w:r>
        <w:t>Consulta de pagos por curso.</w:t>
      </w:r>
    </w:p>
    <w:p w:rsidR="004C4A69" w:rsidP="00F55720" w:rsidRDefault="007B2DC6" w14:paraId="3A8F6A84" w14:textId="77777777">
      <w:pPr>
        <w:numPr>
          <w:ilvl w:val="0"/>
          <w:numId w:val="7"/>
        </w:numPr>
        <w:spacing w:line="240" w:lineRule="auto"/>
        <w:divId w:val="531261596"/>
      </w:pPr>
      <w:r>
        <w:t>Filtrado de información por curso o período.</w:t>
      </w:r>
    </w:p>
    <w:p w:rsidR="004C4A69" w:rsidP="00F55720" w:rsidRDefault="007B2DC6" w14:paraId="2AF62D29" w14:textId="77777777">
      <w:pPr>
        <w:numPr>
          <w:ilvl w:val="0"/>
          <w:numId w:val="7"/>
        </w:numPr>
        <w:spacing w:line="240" w:lineRule="auto"/>
        <w:divId w:val="531261596"/>
      </w:pPr>
      <w:r>
        <w:t>Exportación de reportes académicos en formatos PDF, CSV y XLSX.</w:t>
      </w:r>
    </w:p>
    <w:p w:rsidR="004C4A69" w:rsidRDefault="007B2DC6" w14:paraId="412F4441" w14:textId="77777777">
      <w:pPr>
        <w:pStyle w:val="rv-text"/>
        <w:divId w:val="531261596"/>
      </w:pPr>
      <w:r>
        <w:rPr>
          <w:rStyle w:val="Textoennegrita"/>
        </w:rPr>
        <w:t>Módulo 7: Gestión de Auditoría</w:t>
      </w:r>
    </w:p>
    <w:p w:rsidR="004C4A69" w:rsidP="00F55720" w:rsidRDefault="007B2DC6" w14:paraId="4D5A3A98" w14:textId="77777777">
      <w:pPr>
        <w:numPr>
          <w:ilvl w:val="0"/>
          <w:numId w:val="8"/>
        </w:numPr>
        <w:spacing w:line="240" w:lineRule="auto"/>
        <w:divId w:val="531261596"/>
      </w:pPr>
      <w:r>
        <w:t>Registro de las operaciones realizadas por los usuarios.</w:t>
      </w:r>
    </w:p>
    <w:p w:rsidR="004C4A69" w:rsidP="00F55720" w:rsidRDefault="007B2DC6" w14:paraId="1986AFEA" w14:textId="77777777">
      <w:pPr>
        <w:numPr>
          <w:ilvl w:val="0"/>
          <w:numId w:val="8"/>
        </w:numPr>
        <w:spacing w:line="240" w:lineRule="auto"/>
        <w:divId w:val="531261596"/>
      </w:pPr>
      <w:r>
        <w:t>Consulta del historial de cambios.</w:t>
      </w:r>
    </w:p>
    <w:p w:rsidR="004C4A69" w:rsidP="00F55720" w:rsidRDefault="007B2DC6" w14:paraId="5F175D8D" w14:textId="77777777">
      <w:pPr>
        <w:numPr>
          <w:ilvl w:val="0"/>
          <w:numId w:val="8"/>
        </w:numPr>
        <w:spacing w:line="240" w:lineRule="auto"/>
        <w:divId w:val="531261596"/>
      </w:pPr>
      <w:r>
        <w:t>Filtrado de registros por usuario o fecha.</w:t>
      </w:r>
    </w:p>
    <w:p w:rsidR="004C4A69" w:rsidP="00F55720" w:rsidRDefault="007B2DC6" w14:paraId="1E6CD73F" w14:textId="77777777">
      <w:pPr>
        <w:numPr>
          <w:ilvl w:val="0"/>
          <w:numId w:val="8"/>
        </w:numPr>
        <w:spacing w:line="240" w:lineRule="auto"/>
        <w:divId w:val="531261596"/>
      </w:pPr>
      <w:r>
        <w:t>Exportación del historial de auditoría.</w:t>
      </w:r>
    </w:p>
    <w:p w:rsidR="004C4A69" w:rsidRDefault="007B2DC6" w14:paraId="508A4A60" w14:textId="77777777">
      <w:pPr>
        <w:pStyle w:val="rv-text"/>
        <w:divId w:val="531261596"/>
      </w:pPr>
      <w:r>
        <w:rPr>
          <w:rStyle w:val="Textoennegrita"/>
        </w:rPr>
        <w:t>Módulo 8: Gestión de Notificaciones</w:t>
      </w:r>
    </w:p>
    <w:p w:rsidR="004C4A69" w:rsidP="00F55720" w:rsidRDefault="007B2DC6" w14:paraId="64543172" w14:textId="77777777">
      <w:pPr>
        <w:numPr>
          <w:ilvl w:val="0"/>
          <w:numId w:val="9"/>
        </w:numPr>
        <w:spacing w:line="240" w:lineRule="auto"/>
        <w:divId w:val="531261596"/>
      </w:pPr>
      <w:r>
        <w:t>Envío automático de notificaciones por correo electrónico.</w:t>
      </w:r>
    </w:p>
    <w:p w:rsidR="004C4A69" w:rsidP="00F55720" w:rsidRDefault="007B2DC6" w14:paraId="0CF9C3D3" w14:textId="77777777">
      <w:pPr>
        <w:numPr>
          <w:ilvl w:val="0"/>
          <w:numId w:val="9"/>
        </w:numPr>
        <w:spacing w:line="240" w:lineRule="auto"/>
        <w:divId w:val="531261596"/>
      </w:pPr>
      <w:r>
        <w:t>Envío de notificaciones mediante WhatsApp, cuando CEPEIGE disponga del servicio institucional autorizado.</w:t>
      </w:r>
    </w:p>
    <w:p w:rsidR="004C4A69" w:rsidP="00F55720" w:rsidRDefault="007B2DC6" w14:paraId="64DA2E39" w14:textId="77777777">
      <w:pPr>
        <w:numPr>
          <w:ilvl w:val="0"/>
          <w:numId w:val="9"/>
        </w:numPr>
        <w:spacing w:line="240" w:lineRule="auto"/>
        <w:divId w:val="531261596"/>
      </w:pPr>
      <w:r>
        <w:t>Notificación de cambios en cursos, inscripciones, pagos y becas.</w:t>
      </w:r>
    </w:p>
    <w:p w:rsidR="004C4A69" w:rsidRDefault="007B2DC6" w14:paraId="212C1FDE" w14:textId="77777777">
      <w:pPr>
        <w:pStyle w:val="rv-text"/>
        <w:divId w:val="531261596"/>
      </w:pPr>
      <w:r>
        <w:rPr>
          <w:rStyle w:val="Textoennegrita"/>
        </w:rPr>
        <w:t>Módulos que no se considerarán</w:t>
      </w:r>
    </w:p>
    <w:p w:rsidR="004C4A69" w:rsidP="00F55720" w:rsidRDefault="007B2DC6" w14:paraId="34CF555A" w14:textId="77777777">
      <w:pPr>
        <w:numPr>
          <w:ilvl w:val="0"/>
          <w:numId w:val="10"/>
        </w:numPr>
        <w:spacing w:line="240" w:lineRule="auto"/>
        <w:divId w:val="531261596"/>
      </w:pPr>
      <w:r>
        <w:t>Procesamiento de pagos en línea mediante una pasarela de pago.</w:t>
      </w:r>
    </w:p>
    <w:p w:rsidR="004C4A69" w:rsidP="00F55720" w:rsidRDefault="007B2DC6" w14:paraId="110A1F09" w14:textId="77777777">
      <w:pPr>
        <w:numPr>
          <w:ilvl w:val="0"/>
          <w:numId w:val="10"/>
        </w:numPr>
        <w:spacing w:line="240" w:lineRule="auto"/>
        <w:divId w:val="531261596"/>
      </w:pPr>
      <w:r>
        <w:t>Administración del contenido académico de los cursos, incluidos materiales, tareas, evaluaciones y calificaciones.</w:t>
      </w:r>
    </w:p>
    <w:p w:rsidR="004C4A69" w:rsidP="00F55720" w:rsidRDefault="007B2DC6" w14:paraId="4C555EBB" w14:textId="77777777">
      <w:pPr>
        <w:numPr>
          <w:ilvl w:val="0"/>
          <w:numId w:val="10"/>
        </w:numPr>
        <w:spacing w:line="240" w:lineRule="auto"/>
        <w:divId w:val="531261596"/>
      </w:pPr>
      <w:r>
        <w:t>Emisión de certificados digitales.</w:t>
      </w:r>
    </w:p>
    <w:p w:rsidR="004C4A69" w:rsidP="00F55720" w:rsidRDefault="007B2DC6" w14:paraId="02200A33" w14:textId="77777777">
      <w:pPr>
        <w:numPr>
          <w:ilvl w:val="0"/>
          <w:numId w:val="10"/>
        </w:numPr>
        <w:spacing w:line="240" w:lineRule="auto"/>
        <w:divId w:val="531261596"/>
      </w:pPr>
      <w:r>
        <w:t xml:space="preserve">Desarrollo de aplicaciones móviles nativas </w:t>
      </w:r>
      <w:proofErr w:type="gramStart"/>
      <w:r>
        <w:t>para Android</w:t>
      </w:r>
      <w:proofErr w:type="gramEnd"/>
      <w:r>
        <w:t xml:space="preserve"> o iOS.</w:t>
      </w:r>
    </w:p>
    <w:p w:rsidR="004C4A69" w:rsidP="00F55720" w:rsidRDefault="007B2DC6" w14:paraId="2233E6F9" w14:textId="77777777">
      <w:pPr>
        <w:numPr>
          <w:ilvl w:val="0"/>
          <w:numId w:val="10"/>
        </w:numPr>
        <w:spacing w:line="240" w:lineRule="auto"/>
        <w:divId w:val="531261596"/>
      </w:pPr>
      <w:r>
        <w:t>Integración con sistemas contables.</w:t>
      </w:r>
    </w:p>
    <w:p w:rsidR="004C4A69" w:rsidRDefault="007B2DC6" w14:paraId="3C30AAE3" w14:textId="77777777">
      <w:pPr>
        <w:pStyle w:val="rv-text"/>
        <w:divId w:val="531261596"/>
      </w:pPr>
      <w:r>
        <w:rPr>
          <w:rStyle w:val="Textoennegrita"/>
        </w:rPr>
        <w:t>Integraciones</w:t>
      </w:r>
    </w:p>
    <w:p w:rsidR="004C4A69" w:rsidP="00F55720" w:rsidRDefault="007B2DC6" w14:paraId="32189B6F" w14:textId="77777777">
      <w:pPr>
        <w:numPr>
          <w:ilvl w:val="0"/>
          <w:numId w:val="11"/>
        </w:numPr>
        <w:spacing w:line="240" w:lineRule="auto"/>
        <w:divId w:val="531261596"/>
      </w:pPr>
      <w:r>
        <w:t>Servicio de correo electrónico institucional para el envío automático de notificaciones a los participantes. </w:t>
      </w:r>
    </w:p>
    <w:p w:rsidR="004C4A69" w:rsidP="00F55720" w:rsidRDefault="007B2DC6" w14:paraId="750FCA69" w14:noSpellErr="1" w14:textId="5EEAA5F6">
      <w:pPr>
        <w:numPr>
          <w:ilvl w:val="0"/>
          <w:numId w:val="11"/>
        </w:numPr>
        <w:spacing w:line="240" w:lineRule="auto"/>
        <w:divId w:val="531261596"/>
        <w:rPr/>
      </w:pPr>
      <w:r w:rsidR="598BF7AF">
        <w:rPr/>
        <w:t>Servicio de mensajería WhatsApp, sujeto a la disponibilidad de un servicio institucional autorizado. </w:t>
      </w:r>
    </w:p>
    <w:p w:rsidR="598BF7AF" w:rsidP="598BF7AF" w:rsidRDefault="598BF7AF" w14:paraId="0B8E650C" w14:textId="44A34BE2">
      <w:pPr>
        <w:spacing w:line="240" w:lineRule="auto"/>
      </w:pPr>
    </w:p>
    <w:p w:rsidR="004C4A69" w:rsidP="00F55720" w:rsidRDefault="007B2DC6" w14:paraId="0E9370F6" w14:textId="41F24B18">
      <w:pPr>
        <w:numPr>
          <w:ilvl w:val="0"/>
          <w:numId w:val="11"/>
        </w:numPr>
        <w:spacing w:line="240" w:lineRule="auto"/>
        <w:divId w:val="531261596"/>
        <w:rPr/>
      </w:pPr>
      <w:r w:rsidR="598BF7AF">
        <w:rPr/>
        <w:t>Exportación de reportes en formatos PDF, CSV y XLSX.</w:t>
      </w:r>
    </w:p>
    <w:p w:rsidR="7C45759E" w:rsidP="598BF7AF" w:rsidRDefault="7C45759E" w14:paraId="4B593EFC" w14:textId="59B0D591">
      <w:pPr>
        <w:pStyle w:val="Normal"/>
        <w:spacing w:line="240" w:lineRule="auto"/>
        <w:jc w:val="center"/>
      </w:pPr>
      <w:r>
        <w:drawing>
          <wp:inline wp14:editId="2CAC3FDF" wp14:anchorId="3AE07654">
            <wp:extent cx="5563376" cy="4286848"/>
            <wp:effectExtent l="0" t="0" r="0" b="0"/>
            <wp:docPr id="2074799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799657" name="Picture 2074799657"/>
                    <pic:cNvPicPr/>
                  </pic:nvPicPr>
                  <pic:blipFill>
                    <a:blip xmlns:r="http://schemas.openxmlformats.org/officeDocument/2006/relationships" r:embed="rId122867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A69" w:rsidRDefault="007B2DC6" w14:paraId="7FCEEFF1" w14:textId="77777777">
      <w:pPr>
        <w:pStyle w:val="Ttulo2"/>
        <w:divId w:val="531261596"/>
      </w:pPr>
      <w:bookmarkStart w:name="SRS-4" w:id="11"/>
      <w:bookmarkStart w:name="_Toc235563864" w:id="12"/>
      <w:bookmarkEnd w:id="11"/>
      <w:r>
        <w:t>Perspectiva del producto</w:t>
      </w:r>
      <w:bookmarkEnd w:id="12"/>
    </w:p>
    <w:p w:rsidR="004C4A69" w:rsidRDefault="007B2DC6" w14:paraId="40D7E178" w14:textId="77777777">
      <w:pPr>
        <w:pStyle w:val="rv-text"/>
        <w:divId w:val="531261596"/>
      </w:pPr>
      <w:r>
        <w:rPr>
          <w:rStyle w:val="rv-id"/>
        </w:rPr>
        <w:t>[SRS-4]</w:t>
      </w:r>
      <w:r>
        <w:t xml:space="preserve"> El SIC será un producto web institucional que reemplazará la dispersión de</w:t>
      </w:r>
      <w:r>
        <w:br/>
      </w:r>
      <w:r>
        <w:t>información entre formularios, hojas de cálculo, correo y mensajería. Centralizará los datos de</w:t>
      </w:r>
      <w:r>
        <w:br/>
      </w:r>
      <w:r>
        <w:t>cursos, participantes, inscripciones, becas y comprobantes, manteniendo acceso diferenciado por</w:t>
      </w:r>
      <w:r>
        <w:br/>
      </w:r>
      <w:r>
        <w:t>perfil.</w:t>
      </w:r>
    </w:p>
    <w:p w:rsidR="004C4A69" w:rsidRDefault="007B2DC6" w14:paraId="34F1883E" w14:textId="77777777">
      <w:pPr>
        <w:pStyle w:val="Ttulo3"/>
        <w:divId w:val="531261596"/>
      </w:pPr>
      <w:bookmarkStart w:name="SRS-5" w:id="13"/>
      <w:bookmarkEnd w:id="13"/>
      <w:r>
        <w:t>Interfaces del sistema</w:t>
      </w:r>
    </w:p>
    <w:p w:rsidR="004C4A69" w:rsidRDefault="007B2DC6" w14:paraId="31048F96" w14:textId="77777777">
      <w:pPr>
        <w:pStyle w:val="rv-text"/>
        <w:divId w:val="531261596"/>
      </w:pPr>
      <w:r>
        <w:rPr>
          <w:rStyle w:val="rv-id"/>
        </w:rPr>
        <w:t>[SRS-5]</w:t>
      </w:r>
      <w:r>
        <w:t xml:space="preserve"> El sistema se relacionará con los usuarios institucionales y participantes mediante la</w:t>
      </w:r>
      <w:r>
        <w:br/>
      </w:r>
      <w:r>
        <w:t>aplicación web, con un servicio de almacenamiento para archivos y con los canales externos de</w:t>
      </w:r>
      <w:r>
        <w:br/>
      </w:r>
      <w:r>
        <w:t>correo electrónico y, únicamente si la institución dispone del servicio autorizado, mensajería</w:t>
      </w:r>
      <w:r>
        <w:br/>
      </w:r>
      <w:r>
        <w:t>instantánea.</w:t>
      </w:r>
    </w:p>
    <w:p w:rsidR="004C4A69" w:rsidRDefault="007B2DC6" w14:paraId="170537E6" w14:textId="77777777">
      <w:pPr>
        <w:pStyle w:val="Ttulo3"/>
        <w:divId w:val="531261596"/>
      </w:pPr>
      <w:bookmarkStart w:name="SRS-6" w:id="14"/>
      <w:bookmarkEnd w:id="14"/>
      <w:r>
        <w:t>Interfaces de usuario</w:t>
      </w:r>
    </w:p>
    <w:p w:rsidR="004C4A69" w:rsidRDefault="007B2DC6" w14:paraId="3E3E3431" w14:textId="77777777">
      <w:pPr>
        <w:pStyle w:val="rv-text"/>
        <w:divId w:val="531261596"/>
      </w:pPr>
      <w:r>
        <w:rPr>
          <w:rStyle w:val="rv-id"/>
        </w:rPr>
        <w:t>[SRS-6]</w:t>
      </w:r>
      <w:r>
        <w:t xml:space="preserve"> La interfaz será web y responsiva. Presentará inicio de sesión para usuarios</w:t>
      </w:r>
      <w:r>
        <w:br/>
      </w:r>
      <w:r>
        <w:t>registrados, formularios de cursos e inscripción, matrices de permisos, vistas de consulta, carga de</w:t>
      </w:r>
      <w:r>
        <w:br/>
      </w:r>
      <w:r>
        <w:t>documentos, estados diferenciados y mensajes de validación. Las opciones visibles dependerán</w:t>
      </w:r>
      <w:r>
        <w:br/>
      </w:r>
      <w:r>
        <w:t>del perfil asignado.</w:t>
      </w:r>
    </w:p>
    <w:p w:rsidR="004C4A69" w:rsidRDefault="007B2DC6" w14:paraId="73651A22" w14:textId="77777777">
      <w:pPr>
        <w:pStyle w:val="Ttulo3"/>
        <w:divId w:val="531261596"/>
      </w:pPr>
      <w:bookmarkStart w:name="SRS-7" w:id="15"/>
      <w:bookmarkEnd w:id="15"/>
      <w:r>
        <w:t>Interfaces de hardware</w:t>
      </w:r>
    </w:p>
    <w:p w:rsidR="004C4A69" w:rsidRDefault="007B2DC6" w14:paraId="08A87E7E" w14:textId="77777777">
      <w:pPr>
        <w:pStyle w:val="rv-text"/>
        <w:divId w:val="531261596"/>
      </w:pPr>
      <w:r>
        <w:rPr>
          <w:rStyle w:val="rv-id"/>
        </w:rPr>
        <w:t>[SRS-7]</w:t>
      </w:r>
      <w:r>
        <w:t xml:space="preserve"> No se requiere hardware especializado. El acceso se realizará desde computadores,</w:t>
      </w:r>
      <w:r>
        <w:br/>
      </w:r>
      <w:r>
        <w:t>portátiles, tabletas o teléfonos con navegador web. La carga de documentos utilizará el</w:t>
      </w:r>
      <w:r>
        <w:br/>
      </w:r>
      <w:r>
        <w:t>almacenamiento disponible en el dispositivo del usuario.</w:t>
      </w:r>
    </w:p>
    <w:p w:rsidR="004C4A69" w:rsidRDefault="007B2DC6" w14:paraId="4309703B" w14:textId="77777777">
      <w:pPr>
        <w:pStyle w:val="Ttulo3"/>
        <w:divId w:val="531261596"/>
      </w:pPr>
      <w:bookmarkStart w:name="SRS-8" w:id="16"/>
      <w:bookmarkEnd w:id="16"/>
      <w:r>
        <w:t>Interfaces de software</w:t>
      </w:r>
    </w:p>
    <w:p w:rsidR="004C4A69" w:rsidRDefault="007B2DC6" w14:paraId="5C2353B6" w14:textId="77777777">
      <w:pPr>
        <w:pStyle w:val="rv-text"/>
        <w:divId w:val="531261596"/>
      </w:pPr>
      <w:r>
        <w:rPr>
          <w:rStyle w:val="rv-id"/>
        </w:rPr>
        <w:t>[SRS-8]</w:t>
      </w:r>
      <w:r>
        <w:t xml:space="preserve"> El producto requerirá un navegador web actualizado, un sistema gestor de base de</w:t>
      </w:r>
      <w:r>
        <w:br/>
      </w:r>
      <w:r>
        <w:t>datos y servicios de almacenamiento de archivos. Las tecnologías y versiones específicas se</w:t>
      </w:r>
      <w:r>
        <w:br/>
      </w:r>
      <w:r>
        <w:t>determinarán durante el diseño sin alterar los requisitos de esta especificación.</w:t>
      </w:r>
    </w:p>
    <w:p w:rsidR="004C4A69" w:rsidRDefault="007B2DC6" w14:paraId="524F4382" w14:textId="77777777">
      <w:pPr>
        <w:pStyle w:val="Ttulo3"/>
        <w:divId w:val="531261596"/>
      </w:pPr>
      <w:bookmarkStart w:name="SRS-9" w:id="17"/>
      <w:bookmarkEnd w:id="17"/>
      <w:r>
        <w:t>Interfaces de comunicación</w:t>
      </w:r>
    </w:p>
    <w:p w:rsidR="004C4A69" w:rsidRDefault="007B2DC6" w14:paraId="45DDBCA0" w14:textId="77777777">
      <w:pPr>
        <w:pStyle w:val="rv-text"/>
        <w:divId w:val="531261596"/>
      </w:pPr>
      <w:r>
        <w:rPr>
          <w:rStyle w:val="rv-id"/>
        </w:rPr>
        <w:t>[SRS-9]</w:t>
      </w:r>
      <w:r>
        <w:t xml:space="preserve"> La comunicación entre navegador y servidor utilizará HTTPS. Las notificaciones</w:t>
      </w:r>
      <w:r>
        <w:br/>
      </w:r>
      <w:r>
        <w:t>externas utilizarán protocolos o API autorizadas por el proveedor correspondiente. No se asumirá</w:t>
      </w:r>
      <w:r>
        <w:br/>
      </w:r>
      <w:r>
        <w:t>disponibilidad de WhatsApp hasta que CEPEIGE confirme un servicio institucional habilitado.</w:t>
      </w:r>
    </w:p>
    <w:p w:rsidR="004C4A69" w:rsidRDefault="007B2DC6" w14:paraId="669A1D44" w14:textId="77777777">
      <w:pPr>
        <w:pStyle w:val="Ttulo3"/>
        <w:divId w:val="531261596"/>
      </w:pPr>
      <w:bookmarkStart w:name="SRS-10" w:id="18"/>
      <w:bookmarkEnd w:id="18"/>
      <w:r>
        <w:t>Restricciones de memoria</w:t>
      </w:r>
    </w:p>
    <w:p w:rsidR="004C4A69" w:rsidRDefault="007B2DC6" w14:paraId="41619D0F" w14:textId="77777777">
      <w:pPr>
        <w:pStyle w:val="rv-text"/>
        <w:divId w:val="531261596"/>
      </w:pPr>
      <w:r>
        <w:rPr>
          <w:rStyle w:val="rv-id"/>
        </w:rPr>
        <w:t>[SRS-10]</w:t>
      </w:r>
      <w:r>
        <w:t xml:space="preserve"> No se identificaron restricciones específicas de memoria principal. Los archivos</w:t>
      </w:r>
      <w:r>
        <w:br/>
      </w:r>
      <w:r>
        <w:t>adjuntos tendrán un máximo de 5 MB por archivo para controlar el consumo de almacenamiento</w:t>
      </w:r>
      <w:r>
        <w:br/>
      </w:r>
      <w:r>
        <w:t>y transferencia.</w:t>
      </w:r>
    </w:p>
    <w:p w:rsidR="004C4A69" w:rsidRDefault="007B2DC6" w14:paraId="58D31CBE" w14:textId="77777777">
      <w:pPr>
        <w:pStyle w:val="Ttulo3"/>
        <w:divId w:val="531261596"/>
      </w:pPr>
      <w:bookmarkStart w:name="SRS-11" w:id="19"/>
      <w:bookmarkEnd w:id="19"/>
      <w:r>
        <w:t>Operaciones</w:t>
      </w:r>
    </w:p>
    <w:p w:rsidR="004C4A69" w:rsidRDefault="007B2DC6" w14:paraId="36028C20" w14:textId="77777777">
      <w:pPr>
        <w:pStyle w:val="rv-text"/>
        <w:divId w:val="531261596"/>
      </w:pPr>
      <w:r>
        <w:rPr>
          <w:rStyle w:val="rv-id"/>
        </w:rPr>
        <w:t>[SRS-11]</w:t>
      </w:r>
      <w:r>
        <w:t xml:space="preserve"> Las operaciones normales serán iniciadas por los usuarios según su perfil. El sistema</w:t>
      </w:r>
      <w:r>
        <w:br/>
      </w:r>
      <w:r>
        <w:t>realizará validaciones, consultas, almacenamiento y generación de documentos. Las notificaciones</w:t>
      </w:r>
      <w:r>
        <w:br/>
      </w:r>
      <w:r>
        <w:t>se ejecutarán en segundo plano y registrarán su resultado. Se deberán considerar respaldo y</w:t>
      </w:r>
      <w:r>
        <w:br/>
      </w:r>
      <w:r>
        <w:t>recuperación de la base de datos y archivos.</w:t>
      </w:r>
    </w:p>
    <w:p w:rsidR="004C4A69" w:rsidRDefault="007B2DC6" w14:paraId="1AC67F12" w14:textId="77777777">
      <w:pPr>
        <w:pStyle w:val="Ttulo3"/>
        <w:divId w:val="531261596"/>
      </w:pPr>
      <w:bookmarkStart w:name="SRS-12" w:id="20"/>
      <w:bookmarkEnd w:id="20"/>
      <w:r>
        <w:t>Requisitos de adaptación del sitio</w:t>
      </w:r>
    </w:p>
    <w:p w:rsidR="004C4A69" w:rsidRDefault="007B2DC6" w14:paraId="4C05880A" w14:textId="77777777">
      <w:pPr>
        <w:pStyle w:val="rv-text"/>
        <w:divId w:val="531261596"/>
      </w:pPr>
      <w:r>
        <w:rPr>
          <w:rStyle w:val="rv-id"/>
        </w:rPr>
        <w:t>[SRS-12]</w:t>
      </w:r>
      <w:r>
        <w:t xml:space="preserve"> No se requieren adaptaciones físicas por sede. La configuración institucional</w:t>
      </w:r>
      <w:r>
        <w:br/>
      </w:r>
      <w:r>
        <w:t>comprenderá identidad visual, catálogos, perfiles, canales de notificación y parámetros de</w:t>
      </w:r>
      <w:r>
        <w:br/>
      </w:r>
      <w:r>
        <w:t>formatos definidos en Información complementaria.</w:t>
      </w:r>
    </w:p>
    <w:p w:rsidR="004C4A69" w:rsidRDefault="007B2DC6" w14:paraId="0B40D1CF" w14:textId="77777777">
      <w:pPr>
        <w:pStyle w:val="Ttulo3"/>
        <w:divId w:val="531261596"/>
      </w:pPr>
      <w:bookmarkStart w:name="SRS-13" w:id="21"/>
      <w:bookmarkEnd w:id="21"/>
      <w:r>
        <w:t>Interfaces con servicios</w:t>
      </w:r>
    </w:p>
    <w:p w:rsidR="004C4A69" w:rsidRDefault="007B2DC6" w14:paraId="50BDB46F" w14:textId="77777777">
      <w:pPr>
        <w:pStyle w:val="rv-text"/>
        <w:divId w:val="531261596"/>
      </w:pPr>
      <w:r>
        <w:rPr>
          <w:rStyle w:val="rv-id"/>
        </w:rPr>
        <w:t>[SRS-13]</w:t>
      </w:r>
      <w:r>
        <w:t xml:space="preserve"> El SIC podrá integrarse con servicios de correo y mensajería para notificaciones. La</w:t>
      </w:r>
      <w:r>
        <w:br/>
      </w:r>
      <w:r>
        <w:t>indisponibilidad de un servicio externo no deberá impedir el registro de cursos, inscripciones o</w:t>
      </w:r>
      <w:r>
        <w:br/>
      </w:r>
      <w:r>
        <w:t>decisiones; el evento pendiente deberá conservarse para reintento.</w:t>
      </w:r>
    </w:p>
    <w:p w:rsidR="004C4A69" w:rsidRDefault="007B2DC6" w14:paraId="18BFF60C" w14:textId="77777777">
      <w:pPr>
        <w:pStyle w:val="Ttulo2"/>
        <w:divId w:val="531261596"/>
      </w:pPr>
      <w:bookmarkStart w:name="SRS-14" w:id="22"/>
      <w:bookmarkStart w:name="_Toc235563865" w:id="23"/>
      <w:bookmarkEnd w:id="22"/>
      <w:r>
        <w:t>Funciones del producto</w:t>
      </w:r>
      <w:bookmarkEnd w:id="23"/>
    </w:p>
    <w:p w:rsidR="004C4A69" w:rsidRDefault="007B2DC6" w14:paraId="174ED72B" w14:textId="77777777">
      <w:pPr>
        <w:pStyle w:val="rv-text"/>
        <w:divId w:val="531261596"/>
      </w:pPr>
      <w:r>
        <w:rPr>
          <w:rStyle w:val="rv-id"/>
        </w:rPr>
        <w:t>[SRS-14]</w:t>
      </w:r>
      <w:r>
        <w:t xml:space="preserve"> Las funciones principales del sistema son: acceder al sistema; gestionar perfiles y usuarios; gestionar cursos; completar inscripciones en línea; gestionar becas; registrar y validar comprobantes; consultar reportes académicos; consultar reportes financieros; gestionar la auditoría del sistema; y gestionar notificaciones.</w:t>
      </w:r>
    </w:p>
    <w:p w:rsidR="004C4A69" w:rsidRDefault="007B2DC6" w14:paraId="46A157ED" w14:textId="77777777">
      <w:pPr>
        <w:pStyle w:val="Ttulo3"/>
        <w:divId w:val="531261596"/>
      </w:pPr>
      <w:bookmarkStart w:name="SRS-15" w:id="24"/>
      <w:bookmarkEnd w:id="24"/>
      <w:r>
        <w:t>Diagrama general de casos de uso</w:t>
      </w:r>
    </w:p>
    <w:p w:rsidR="004C4A69" w:rsidRDefault="007B2DC6" w14:paraId="36B6E7A1" w14:textId="6EBEAAC3">
      <w:pPr>
        <w:pStyle w:val="rv-text"/>
        <w:divId w:val="531261596"/>
      </w:pPr>
      <w:r>
        <w:rPr>
          <w:rStyle w:val="rv-id"/>
        </w:rPr>
        <w:t>[SRS-15]</w:t>
      </w:r>
      <w:r>
        <w:t xml:space="preserve"> El diagrama general de casos de uso identifica a Participante, Jefe TICS, Jefa Académica, Jefe Financiero, Director y Canales de Comunicación, relacionados con los casos de uso principales descritos a continuación. </w:t>
      </w:r>
    </w:p>
    <w:p w:rsidR="004C4A69" w:rsidRDefault="007B2DC6" w14:paraId="21E0DEBC" w14:textId="77777777">
      <w:pPr>
        <w:pStyle w:val="Ttulo3"/>
        <w:divId w:val="531261596"/>
      </w:pPr>
      <w:bookmarkStart w:name="SRS-16" w:id="25"/>
      <w:bookmarkEnd w:id="25"/>
      <w:r>
        <w:t>Acceder al sistema</w:t>
      </w:r>
    </w:p>
    <w:p w:rsidR="004C4A69" w:rsidRDefault="007B2DC6" w14:paraId="4ACDA491" w14:textId="7BAE1461">
      <w:pPr>
        <w:pStyle w:val="rv-text"/>
        <w:divId w:val="531261596"/>
      </w:pPr>
      <w:r>
        <w:rPr>
          <w:rStyle w:val="rv-id"/>
        </w:rPr>
        <w:t>[SRS-16]</w:t>
      </w:r>
      <w:r>
        <w:t xml:space="preserve"> Código:</w:t>
      </w:r>
      <w:r>
        <w:br/>
      </w:r>
      <w:r>
        <w:t>CU-01</w:t>
      </w:r>
      <w:r>
        <w:br/>
      </w:r>
      <w:r>
        <w:br/>
      </w:r>
      <w:r>
        <w:t>Nombre:</w:t>
      </w:r>
      <w:r>
        <w:br/>
      </w:r>
      <w:r>
        <w:t>Acceder al sistema</w:t>
      </w:r>
      <w:r>
        <w:br/>
      </w:r>
      <w:r>
        <w:br/>
      </w:r>
      <w:r>
        <w:t>Actor o actores relacionados:</w:t>
      </w:r>
      <w:r>
        <w:br/>
      </w:r>
      <w:r>
        <w:t>Jefe TICS; Jefa Académica; Jefe Financiero</w:t>
      </w:r>
      <w:r w:rsidR="73FFBF85">
        <w:t>; Director</w:t>
      </w:r>
      <w:r>
        <w:br/>
      </w:r>
      <w:r>
        <w:br/>
      </w:r>
      <w:r>
        <w:t>Descripción breve:</w:t>
      </w:r>
      <w:r>
        <w:br/>
      </w:r>
      <w:r>
        <w:t>Autenticar a los usuarios institucionales, recuperar el acceso y permitir el cambio de contraseña.</w:t>
      </w:r>
    </w:p>
    <w:p w:rsidR="004C4A69" w:rsidRDefault="007B2DC6" w14:paraId="4E2F3973" w14:textId="77777777">
      <w:pPr>
        <w:pStyle w:val="Ttulo3"/>
        <w:divId w:val="531261596"/>
      </w:pPr>
      <w:bookmarkStart w:name="SRS-17" w:id="26"/>
      <w:bookmarkEnd w:id="26"/>
      <w:r>
        <w:t>Gestionar perfiles</w:t>
      </w:r>
    </w:p>
    <w:p w:rsidR="004C4A69" w:rsidRDefault="007B2DC6" w14:paraId="04BBC467" w14:textId="77777777">
      <w:pPr>
        <w:pStyle w:val="rv-text"/>
        <w:divId w:val="531261596"/>
      </w:pPr>
      <w:r>
        <w:rPr>
          <w:rStyle w:val="rv-id"/>
        </w:rPr>
        <w:t>[SRS-17]</w:t>
      </w:r>
      <w:r>
        <w:t xml:space="preserve"> Código:</w:t>
      </w:r>
      <w:r>
        <w:br/>
      </w:r>
      <w:r>
        <w:t>CU-02</w:t>
      </w:r>
      <w:r>
        <w:br/>
      </w:r>
      <w:r>
        <w:br/>
      </w:r>
      <w:r>
        <w:t>Nombre:</w:t>
      </w:r>
      <w:r>
        <w:br/>
      </w:r>
      <w:r>
        <w:t>Gestionar perfiles</w:t>
      </w:r>
      <w:r>
        <w:br/>
      </w:r>
      <w:r>
        <w:br/>
      </w:r>
      <w:r>
        <w:t>Actor o actores relacionados:</w:t>
      </w:r>
      <w:r>
        <w:br/>
      </w:r>
      <w:r>
        <w:t>Jefe TICS</w:t>
      </w:r>
      <w:r>
        <w:br/>
      </w:r>
      <w:r>
        <w:br/>
      </w:r>
      <w:r>
        <w:t>Descripción breve:</w:t>
      </w:r>
      <w:r>
        <w:br/>
      </w:r>
      <w:r>
        <w:t>Crear perfiles, registrar usuarios, asignar perfiles, modificar y consultar perfiles y desactivar</w:t>
      </w:r>
      <w:r>
        <w:br/>
      </w:r>
      <w:r>
        <w:t>accesos.</w:t>
      </w:r>
    </w:p>
    <w:p w:rsidR="004C4A69" w:rsidRDefault="007B2DC6" w14:paraId="326A4BCE" w14:textId="77777777">
      <w:pPr>
        <w:pStyle w:val="Ttulo3"/>
        <w:divId w:val="531261596"/>
      </w:pPr>
      <w:bookmarkStart w:name="SRS-166" w:id="27"/>
      <w:bookmarkEnd w:id="27"/>
      <w:r>
        <w:t>Gestionar docentes</w:t>
      </w:r>
    </w:p>
    <w:p w:rsidR="004C4A69" w:rsidRDefault="007B2DC6" w14:paraId="32EAF401" w14:textId="77777777">
      <w:pPr>
        <w:pStyle w:val="rv-text"/>
        <w:divId w:val="531261596"/>
      </w:pPr>
      <w:r>
        <w:rPr>
          <w:rStyle w:val="rv-id"/>
        </w:rPr>
        <w:t>[SRS-166]</w:t>
      </w:r>
      <w:r>
        <w:t xml:space="preserve"> Código</w:t>
      </w:r>
      <w:r>
        <w:rPr>
          <w:rStyle w:val="Textoennegrita"/>
        </w:rPr>
        <w:t>:</w:t>
      </w:r>
      <w:r>
        <w:br/>
      </w:r>
      <w:r>
        <w:t>CU-03</w:t>
      </w:r>
    </w:p>
    <w:p w:rsidR="004C4A69" w:rsidRDefault="007B2DC6" w14:paraId="7A9F9FDA" w14:textId="77777777">
      <w:pPr>
        <w:pStyle w:val="rv-text"/>
        <w:divId w:val="531261596"/>
      </w:pPr>
      <w:r>
        <w:t>Nombre</w:t>
      </w:r>
      <w:r>
        <w:rPr>
          <w:rStyle w:val="Textoennegrita"/>
        </w:rPr>
        <w:t>:</w:t>
      </w:r>
      <w:r>
        <w:br/>
      </w:r>
      <w:r>
        <w:t>Gestionar docentes</w:t>
      </w:r>
    </w:p>
    <w:p w:rsidR="004C4A69" w:rsidRDefault="007B2DC6" w14:paraId="58C47810" w14:textId="77777777">
      <w:pPr>
        <w:pStyle w:val="rv-text"/>
        <w:divId w:val="531261596"/>
      </w:pPr>
      <w:r>
        <w:t>Actor o actores relacionados:</w:t>
      </w:r>
      <w:r>
        <w:br/>
      </w:r>
      <w:r>
        <w:t>Jefa Académica</w:t>
      </w:r>
    </w:p>
    <w:p w:rsidR="004C4A69" w:rsidRDefault="007B2DC6" w14:paraId="043EE00C" w14:textId="77777777">
      <w:pPr>
        <w:pStyle w:val="rv-text"/>
        <w:divId w:val="531261596"/>
      </w:pPr>
      <w:r>
        <w:t>Descripción breve:</w:t>
      </w:r>
      <w:r>
        <w:br/>
      </w:r>
      <w:r>
        <w:t>Registrar y consultar docentes, actualizar su información personal, de contacto y académica, y cambiar su estado entre Activo e Inactivo, conservando sus asignaciones históricas a cursos.</w:t>
      </w:r>
    </w:p>
    <w:p w:rsidR="004C4A69" w:rsidRDefault="007B2DC6" w14:paraId="7B25E4DA" w14:textId="77777777">
      <w:pPr>
        <w:pStyle w:val="Ttulo3"/>
        <w:divId w:val="531261596"/>
      </w:pPr>
      <w:bookmarkStart w:name="SRS-18" w:id="28"/>
      <w:bookmarkEnd w:id="28"/>
      <w:r>
        <w:t>Gestionar cursos</w:t>
      </w:r>
    </w:p>
    <w:p w:rsidR="004C4A69" w:rsidRDefault="007B2DC6" w14:paraId="77C97DBF" w14:textId="77777777">
      <w:pPr>
        <w:pStyle w:val="rv-text"/>
        <w:divId w:val="531261596"/>
      </w:pPr>
      <w:r>
        <w:rPr>
          <w:rStyle w:val="rv-id"/>
        </w:rPr>
        <w:t>[SRS-18]</w:t>
      </w:r>
      <w:r>
        <w:t xml:space="preserve"> Código:</w:t>
      </w:r>
      <w:r>
        <w:br/>
      </w:r>
      <w:r>
        <w:t>CU-04</w:t>
      </w:r>
      <w:r>
        <w:br/>
      </w:r>
      <w:r>
        <w:br/>
      </w:r>
      <w:r>
        <w:t>Nombre:</w:t>
      </w:r>
      <w:r>
        <w:br/>
      </w:r>
      <w:r>
        <w:t>Gestionar cursos</w:t>
      </w:r>
      <w:r>
        <w:br/>
      </w:r>
      <w:r>
        <w:br/>
      </w:r>
      <w:r>
        <w:t>Actor o actores relacionados:</w:t>
      </w:r>
      <w:r>
        <w:br/>
      </w:r>
      <w:r>
        <w:t>Jefa Académica</w:t>
      </w:r>
      <w:r>
        <w:br/>
      </w:r>
      <w:r>
        <w:br/>
      </w:r>
      <w:r>
        <w:t>Descripción breve:</w:t>
      </w:r>
      <w:r>
        <w:br/>
      </w:r>
      <w:r>
        <w:t>Crear, modificar, reprogramar cursos mediante sus datos académicos, condiciones y docente.</w:t>
      </w:r>
    </w:p>
    <w:p w:rsidR="004C4A69" w:rsidRDefault="007B2DC6" w14:paraId="07EA00A6" w14:textId="77777777">
      <w:pPr>
        <w:pStyle w:val="Ttulo3"/>
        <w:divId w:val="531261596"/>
      </w:pPr>
      <w:bookmarkStart w:name="SRS-19" w:id="29"/>
      <w:bookmarkEnd w:id="29"/>
      <w:r>
        <w:t>Completar inscripción en línea</w:t>
      </w:r>
    </w:p>
    <w:p w:rsidR="004C4A69" w:rsidRDefault="007B2DC6" w14:paraId="3727A850" w14:textId="77777777">
      <w:pPr>
        <w:pStyle w:val="rv-text"/>
        <w:divId w:val="531261596"/>
      </w:pPr>
      <w:r>
        <w:rPr>
          <w:rStyle w:val="rv-id"/>
        </w:rPr>
        <w:t>[SRS-19]</w:t>
      </w:r>
      <w:r>
        <w:t xml:space="preserve"> Código:</w:t>
      </w:r>
      <w:r>
        <w:br/>
      </w:r>
      <w:r>
        <w:t>CU-05</w:t>
      </w:r>
      <w:r>
        <w:br/>
      </w:r>
      <w:r>
        <w:br/>
      </w:r>
      <w:r>
        <w:t>Nombre:</w:t>
      </w:r>
      <w:r>
        <w:br/>
      </w:r>
      <w:r>
        <w:t>Completar inscripción en línea</w:t>
      </w:r>
      <w:r>
        <w:br/>
      </w:r>
      <w:r>
        <w:br/>
      </w:r>
      <w:r>
        <w:t>Actor o actores relacionados:</w:t>
      </w:r>
      <w:r>
        <w:br/>
      </w:r>
      <w:r>
        <w:t>Participante</w:t>
      </w:r>
      <w:r>
        <w:br/>
      </w:r>
      <w:r>
        <w:br/>
      </w:r>
      <w:r>
        <w:t>Descripción breve:</w:t>
      </w:r>
      <w:r>
        <w:br/>
      </w:r>
      <w:r>
        <w:t>Registrar los datos de inscripción, adjuntar el comprobante de pago, consultar el estado de la inscripción y generar el comprobante de registro.</w:t>
      </w:r>
    </w:p>
    <w:p w:rsidR="004C4A69" w:rsidRDefault="007B2DC6" w14:paraId="0770CDE6" w14:textId="77777777">
      <w:pPr>
        <w:pStyle w:val="Ttulo3"/>
        <w:divId w:val="531261596"/>
      </w:pPr>
      <w:bookmarkStart w:name="SRS-20" w:id="30"/>
      <w:bookmarkEnd w:id="30"/>
      <w:r>
        <w:t>Gestionar becas</w:t>
      </w:r>
    </w:p>
    <w:p w:rsidR="004C4A69" w:rsidRDefault="007B2DC6" w14:paraId="0D9792F3" w14:textId="20215FC0">
      <w:pPr>
        <w:pStyle w:val="rv-text"/>
        <w:divId w:val="531261596"/>
      </w:pPr>
      <w:r>
        <w:rPr>
          <w:rStyle w:val="rv-id"/>
        </w:rPr>
        <w:t>[SRS-20]</w:t>
      </w:r>
      <w:r>
        <w:t xml:space="preserve"> Código:</w:t>
      </w:r>
      <w:r>
        <w:br/>
      </w:r>
      <w:r>
        <w:t>CU-</w:t>
      </w:r>
      <w:r w:rsidR="73FFBF85">
        <w:t>06</w:t>
      </w:r>
      <w:r>
        <w:br/>
      </w:r>
      <w:r>
        <w:br/>
      </w:r>
      <w:r>
        <w:t>Nombre:</w:t>
      </w:r>
      <w:r>
        <w:br/>
      </w:r>
      <w:r>
        <w:t>Gestionar becas</w:t>
      </w:r>
      <w:r>
        <w:br/>
      </w:r>
      <w:r>
        <w:br/>
      </w:r>
      <w:r>
        <w:t>Actor o actores relacionados:</w:t>
      </w:r>
      <w:r>
        <w:br/>
      </w:r>
      <w:r>
        <w:t>Jefa Académica</w:t>
      </w:r>
      <w:r>
        <w:br/>
      </w:r>
      <w:r>
        <w:br/>
      </w:r>
      <w:r>
        <w:t>Descripción breve:</w:t>
      </w:r>
      <w:r>
        <w:br/>
      </w:r>
      <w:r>
        <w:t>Registrar la cantidad de becas completas o medias becas, importar beneficiarios y actualizar los beneficios.</w:t>
      </w:r>
    </w:p>
    <w:p w:rsidR="004C4A69" w:rsidRDefault="007B2DC6" w14:paraId="0AED3611" w14:textId="77777777">
      <w:pPr>
        <w:pStyle w:val="Ttulo3"/>
        <w:divId w:val="531261596"/>
      </w:pPr>
      <w:bookmarkStart w:name="SRS-21" w:id="31"/>
      <w:bookmarkEnd w:id="31"/>
      <w:r>
        <w:t>Consultar reportes académicos</w:t>
      </w:r>
    </w:p>
    <w:p w:rsidR="004C4A69" w:rsidRDefault="007B2DC6" w14:paraId="493FF015" w14:textId="377C8F83">
      <w:pPr>
        <w:pStyle w:val="rv-text"/>
        <w:divId w:val="531261596"/>
      </w:pPr>
      <w:r>
        <w:rPr>
          <w:rStyle w:val="rv-id"/>
        </w:rPr>
        <w:t>[SRS-21]</w:t>
      </w:r>
      <w:r>
        <w:t xml:space="preserve"> Código:</w:t>
      </w:r>
      <w:r>
        <w:br/>
      </w:r>
      <w:r>
        <w:t>CU-</w:t>
      </w:r>
      <w:r w:rsidR="73FFBF85">
        <w:t>07</w:t>
      </w:r>
      <w:r>
        <w:br/>
      </w:r>
      <w:r>
        <w:br/>
      </w:r>
      <w:r>
        <w:t>Nombre:</w:t>
      </w:r>
      <w:r>
        <w:br/>
      </w:r>
      <w:r>
        <w:t>Consultar reportes académicos</w:t>
      </w:r>
      <w:r>
        <w:br/>
      </w:r>
      <w:r>
        <w:br/>
      </w:r>
      <w:r>
        <w:t>Actor o actores relacionados:</w:t>
      </w:r>
      <w:r>
        <w:br/>
      </w:r>
      <w:r>
        <w:t>Jefa Académica</w:t>
      </w:r>
      <w:r>
        <w:br/>
      </w:r>
      <w:r>
        <w:br/>
      </w:r>
      <w:r>
        <w:t>Descripción breve:</w:t>
      </w:r>
      <w:r>
        <w:br/>
      </w:r>
      <w:r>
        <w:t>Consultar participantes inscritos, participantes con beca, participantes con media beca y cursos habilitados, con posibilidad de filtrar los reportes por curso o por periodo.</w:t>
      </w:r>
    </w:p>
    <w:p w:rsidR="004C4A69" w:rsidRDefault="007B2DC6" w14:paraId="34EA4187" w14:textId="77777777">
      <w:pPr>
        <w:pStyle w:val="Ttulo3"/>
        <w:divId w:val="531261596"/>
      </w:pPr>
      <w:bookmarkStart w:name="SRS-22" w:id="32"/>
      <w:bookmarkEnd w:id="32"/>
      <w:r>
        <w:t>Consultar reportes financieros</w:t>
      </w:r>
    </w:p>
    <w:p w:rsidR="004C4A69" w:rsidRDefault="007B2DC6" w14:paraId="19E0A11A" w14:textId="77777777">
      <w:pPr>
        <w:pStyle w:val="rv-text"/>
        <w:divId w:val="531261596"/>
      </w:pPr>
      <w:r>
        <w:rPr>
          <w:rStyle w:val="rv-id"/>
        </w:rPr>
        <w:t>[SRS-22]</w:t>
      </w:r>
      <w:r>
        <w:t xml:space="preserve"> Código:</w:t>
      </w:r>
      <w:r>
        <w:br/>
      </w:r>
      <w:r>
        <w:t>CU-08</w:t>
      </w:r>
      <w:r>
        <w:br/>
      </w:r>
      <w:r>
        <w:br/>
      </w:r>
      <w:r>
        <w:t>Nombre:</w:t>
      </w:r>
      <w:r>
        <w:br/>
      </w:r>
      <w:r>
        <w:t>Consultar reportes financieros</w:t>
      </w:r>
      <w:r>
        <w:br/>
      </w:r>
      <w:r>
        <w:br/>
      </w:r>
      <w:r>
        <w:t>Actor o actores relacionados:</w:t>
      </w:r>
      <w:r>
        <w:br/>
      </w:r>
      <w:r>
        <w:t>Jefe Financiero</w:t>
      </w:r>
      <w:r>
        <w:br/>
      </w:r>
      <w:r>
        <w:br/>
      </w:r>
      <w:r>
        <w:t>Descripción breve:</w:t>
      </w:r>
      <w:r>
        <w:br/>
      </w:r>
      <w:r>
        <w:t>Consultar participantes con pago registrado, participantes con pago pendiente y pagos por curso, con posibilidad de filtrar los reportes por curso o por periodo.</w:t>
      </w:r>
    </w:p>
    <w:p w:rsidR="004C4A69" w:rsidRDefault="007B2DC6" w14:paraId="599119BE" w14:textId="77777777">
      <w:pPr>
        <w:pStyle w:val="Ttulo3"/>
        <w:divId w:val="531261596"/>
      </w:pPr>
      <w:bookmarkStart w:name="SRS-23" w:id="33"/>
      <w:bookmarkEnd w:id="33"/>
      <w:r>
        <w:t>Gestionar auditoría</w:t>
      </w:r>
    </w:p>
    <w:p w:rsidR="004C4A69" w:rsidRDefault="007B2DC6" w14:paraId="2E9569D0" w14:textId="12876E2A">
      <w:pPr>
        <w:pStyle w:val="rv-text"/>
        <w:divId w:val="531261596"/>
      </w:pPr>
      <w:r>
        <w:rPr>
          <w:rStyle w:val="rv-id"/>
        </w:rPr>
        <w:t>[SRS-23]</w:t>
      </w:r>
      <w:r>
        <w:t xml:space="preserve"> Código:</w:t>
      </w:r>
      <w:r>
        <w:br/>
      </w:r>
      <w:r>
        <w:t>CU-09</w:t>
      </w:r>
      <w:r>
        <w:br/>
      </w:r>
      <w:r>
        <w:br/>
      </w:r>
      <w:r>
        <w:t>Nombre:</w:t>
      </w:r>
      <w:r>
        <w:br/>
      </w:r>
      <w:r>
        <w:t>Gestionar auditoría</w:t>
      </w:r>
      <w:r>
        <w:br/>
      </w:r>
      <w:r>
        <w:br/>
      </w:r>
      <w:r>
        <w:t>Actor o actores relacionados:</w:t>
      </w:r>
      <w:r>
        <w:br/>
      </w:r>
      <w:r>
        <w:t>Director</w:t>
      </w:r>
      <w:r w:rsidR="73FFBF85">
        <w:t xml:space="preserve"> y Jefe TICS</w:t>
      </w:r>
      <w:r>
        <w:br/>
      </w:r>
      <w:r>
        <w:br/>
      </w:r>
      <w:r>
        <w:t>Descripción breve:</w:t>
      </w:r>
      <w:r>
        <w:br/>
      </w:r>
      <w:r>
        <w:t>Consultar el historial de cambios del sistema, filtrarlo por usuario o por fecha y exportar el historial de auditoría.</w:t>
      </w:r>
    </w:p>
    <w:p w:rsidR="004C4A69" w:rsidRDefault="007B2DC6" w14:paraId="35091798" w14:textId="77777777">
      <w:pPr>
        <w:pStyle w:val="Ttulo3"/>
        <w:divId w:val="531261596"/>
      </w:pPr>
      <w:bookmarkStart w:name="SRS-24" w:id="34"/>
      <w:bookmarkEnd w:id="34"/>
      <w:r>
        <w:t>Gestionar notificaciones</w:t>
      </w:r>
    </w:p>
    <w:p w:rsidR="004C4A69" w:rsidRDefault="007B2DC6" w14:paraId="38DB038D" w14:textId="1A73A066">
      <w:pPr>
        <w:pStyle w:val="rv-text"/>
        <w:divId w:val="531261596"/>
      </w:pPr>
      <w:r>
        <w:rPr>
          <w:rStyle w:val="rv-id"/>
        </w:rPr>
        <w:t>[SRS-24]</w:t>
      </w:r>
      <w:r>
        <w:t xml:space="preserve"> Código:</w:t>
      </w:r>
      <w:r>
        <w:br/>
      </w:r>
      <w:r>
        <w:t>CU-</w:t>
      </w:r>
      <w:r w:rsidR="73FFBF85">
        <w:t>10</w:t>
      </w:r>
      <w:r>
        <w:br/>
      </w:r>
      <w:r>
        <w:br/>
      </w:r>
      <w:r>
        <w:t>Nombre:</w:t>
      </w:r>
      <w:r>
        <w:br/>
      </w:r>
      <w:r>
        <w:t>Gestionar notificaciones</w:t>
      </w:r>
      <w:r>
        <w:br/>
      </w:r>
      <w:r>
        <w:br/>
      </w:r>
      <w:r>
        <w:t>Actor o actores relacionados:</w:t>
      </w:r>
      <w:r>
        <w:br/>
      </w:r>
      <w:r>
        <w:t>Jefa Académica y Canales de Comunicación</w:t>
      </w:r>
      <w:r>
        <w:br/>
      </w:r>
      <w:r>
        <w:br/>
      </w:r>
      <w:r>
        <w:t>Descripción breve:</w:t>
      </w:r>
      <w:r>
        <w:br/>
      </w:r>
      <w:r>
        <w:t>Notificar publicación, actualización, reprogramación o cancelación de cursos y resultados de becas.</w:t>
      </w:r>
    </w:p>
    <w:p w:rsidR="004C4A69" w:rsidRDefault="007B2DC6" w14:paraId="45241030" w14:textId="77777777">
      <w:pPr>
        <w:pStyle w:val="Ttulo2"/>
        <w:divId w:val="531261596"/>
      </w:pPr>
      <w:bookmarkStart w:name="SRS-25" w:id="35"/>
      <w:bookmarkStart w:name="_Toc235563866" w:id="36"/>
      <w:bookmarkEnd w:id="35"/>
      <w:r>
        <w:t>Características de los usuarios</w:t>
      </w:r>
      <w:bookmarkEnd w:id="36"/>
    </w:p>
    <w:p w:rsidR="004C4A69" w:rsidRDefault="007B2DC6" w14:paraId="138DE4B8" w14:textId="77777777">
      <w:pPr>
        <w:pStyle w:val="rv-text"/>
        <w:divId w:val="531261596"/>
      </w:pPr>
      <w:r>
        <w:rPr>
          <w:rStyle w:val="rv-id"/>
        </w:rPr>
        <w:t>[SRS-25]</w:t>
      </w:r>
      <w:r>
        <w:t xml:space="preserve"> El Sistema de Inscripción a Cursos (SIC) estará dirigido a diferentes tipos de</w:t>
      </w:r>
      <w:r>
        <w:br/>
      </w:r>
      <w:r>
        <w:t>usuarios, cada uno con responsabilidades, funciones y niveles de acceso específicos, definidos de</w:t>
      </w:r>
      <w:r>
        <w:br/>
      </w:r>
      <w:r>
        <w:t>acuerdo con su participación dentro del proceso de inscripción a cursos.</w:t>
      </w:r>
    </w:p>
    <w:p w:rsidR="004C4A69" w:rsidP="00F55720" w:rsidRDefault="007B2DC6" w14:paraId="458C342B" w14:textId="77777777">
      <w:pPr>
        <w:numPr>
          <w:ilvl w:val="0"/>
          <w:numId w:val="12"/>
        </w:numPr>
        <w:spacing w:line="240" w:lineRule="auto"/>
        <w:divId w:val="531261596"/>
      </w:pPr>
      <w:r>
        <w:rPr>
          <w:rStyle w:val="Textoennegrita"/>
        </w:rPr>
        <w:t>Participante:</w:t>
      </w:r>
      <w:r>
        <w:t xml:space="preserve"> Persona interesada en inscribirse en uno o varios cursos ofertados por el CEPEIGE. Utiliza el sistema para consultar la oferta académica, completar el formulario de inscripción, registrar comprobantes de pago, solicitar becas cuando corresponda y consultar el estado de su proceso de inscripción. Requiere conocimientos básicos en el </w:t>
      </w:r>
      <w:r>
        <w:t>uso de aplicaciones web y navegación por Internet, sin necesidad de conocimientos técnicos especializados. </w:t>
      </w:r>
    </w:p>
    <w:p w:rsidR="004C4A69" w:rsidP="00F55720" w:rsidRDefault="007B2DC6" w14:paraId="2EBA40D8" w14:textId="77777777">
      <w:pPr>
        <w:numPr>
          <w:ilvl w:val="0"/>
          <w:numId w:val="12"/>
        </w:numPr>
        <w:spacing w:line="240" w:lineRule="auto"/>
        <w:divId w:val="531261596"/>
      </w:pPr>
      <w:r>
        <w:rPr>
          <w:rStyle w:val="Textoennegrita"/>
        </w:rPr>
        <w:t>Jefa Académica: </w:t>
      </w:r>
      <w:r>
        <w:t>Responsable de planificar, administrar y supervisar la oferta académica y el proceso de inscripción. Utiliza el sistema para crear, modificar, publicar, reprogramar y cancelar cursos, asignar docentes, definir requisitos de inscripción, gestionar becas y consultar reportes académicos que apoyen la gestión institucional. Requiere conocimientos de los procesos académicos del CEPEIGE y manejo de herramientas informáticas de gestión.</w:t>
      </w:r>
    </w:p>
    <w:p w:rsidR="004C4A69" w:rsidP="00F55720" w:rsidRDefault="007B2DC6" w14:paraId="3A567589" w14:textId="77777777">
      <w:pPr>
        <w:numPr>
          <w:ilvl w:val="0"/>
          <w:numId w:val="12"/>
        </w:numPr>
        <w:spacing w:line="240" w:lineRule="auto"/>
        <w:divId w:val="531261596"/>
      </w:pPr>
      <w:r>
        <w:rPr>
          <w:rStyle w:val="Textoennegrita"/>
        </w:rPr>
        <w:t> Jefe Financiero: </w:t>
      </w:r>
      <w:r>
        <w:t>Responsable de administrar y controlar la información financiera relacionada con las inscripciones. Utiliza el sistema para validar comprobantes de pago, confirmar pagos, verificar la información económica de los participantes y consultar reportes financieros que faciliten el control y seguimiento de las transacciones. Debe conocer los procedimientos financieros institucionales y el manejo de sistemas de información administrativa.</w:t>
      </w:r>
    </w:p>
    <w:p w:rsidR="004C4A69" w:rsidP="00F55720" w:rsidRDefault="007B2DC6" w14:paraId="21E7E529" w14:textId="77777777">
      <w:pPr>
        <w:numPr>
          <w:ilvl w:val="0"/>
          <w:numId w:val="12"/>
        </w:numPr>
        <w:spacing w:line="240" w:lineRule="auto"/>
        <w:divId w:val="531261596"/>
      </w:pPr>
      <w:r>
        <w:rPr>
          <w:rStyle w:val="Textoennegrita"/>
        </w:rPr>
        <w:t> Jefe TICS:</w:t>
      </w:r>
      <w:r>
        <w:t xml:space="preserve"> Responsable de la administración técnica del sistema y de garantizar su disponibilidad,  y  funcionamiento. Utiliza la plataforma para administrar usuarios, perfiles, roles y permisos de acceso, realizar tareas de configuración y brindar soporte técnico cuando sea necesario. Requiere conocimientos en administración de sistemas, bases de datos, seguridad informática y soporte tecnológico. </w:t>
      </w:r>
    </w:p>
    <w:p w:rsidR="004C4A69" w:rsidP="00F55720" w:rsidRDefault="007B2DC6" w14:paraId="584F07F2" w14:textId="77777777">
      <w:pPr>
        <w:numPr>
          <w:ilvl w:val="0"/>
          <w:numId w:val="12"/>
        </w:numPr>
        <w:spacing w:line="240" w:lineRule="auto"/>
        <w:divId w:val="531261596"/>
      </w:pPr>
      <w:r>
        <w:rPr>
          <w:rStyle w:val="Textoennegrita"/>
        </w:rPr>
        <w:t>Director:</w:t>
      </w:r>
      <w:r>
        <w:t> Autoridad encargada de supervisar el desempeño del proceso de inscripción mediante la consulta de reportes académicos, financieros y de auditoría. Utiliza la información generada por el sistema para evaluar resultados, realizar el seguimiento de los procesos y apoyar la toma de decisiones estratégicas de la institución. Requiere conocimientos básicos en el uso de sistemas de información y en la interpretación de indicadores de gestión.</w:t>
      </w:r>
    </w:p>
    <w:p w:rsidR="004C4A69" w:rsidRDefault="007B2DC6" w14:paraId="6AF0B5A3" w14:textId="77777777">
      <w:pPr>
        <w:pStyle w:val="Ttulo2"/>
        <w:divId w:val="531261596"/>
      </w:pPr>
      <w:bookmarkStart w:name="SRS-26" w:id="37"/>
      <w:bookmarkStart w:name="_Toc235563867" w:id="38"/>
      <w:bookmarkEnd w:id="37"/>
      <w:r>
        <w:t>Limitaciones</w:t>
      </w:r>
      <w:bookmarkEnd w:id="38"/>
    </w:p>
    <w:p w:rsidR="004C4A69" w:rsidRDefault="007B2DC6" w14:paraId="2F752F8B" w14:textId="77777777">
      <w:pPr>
        <w:pStyle w:val="rv-text"/>
        <w:divId w:val="531261596"/>
      </w:pPr>
      <w:r>
        <w:rPr>
          <w:rStyle w:val="rv-id"/>
        </w:rPr>
        <w:t>[SRS-26]</w:t>
      </w:r>
      <w:r>
        <w:t xml:space="preserve"> El sistema dependerá de conexión </w:t>
      </w:r>
      <w:proofErr w:type="gramStart"/>
      <w:r>
        <w:t>a</w:t>
      </w:r>
      <w:proofErr w:type="gramEnd"/>
      <w:r>
        <w:t xml:space="preserve"> Internet y de la disponibilidad de los servicios</w:t>
      </w:r>
      <w:r>
        <w:br/>
      </w:r>
      <w:r>
        <w:t>externos. No procesará cobros, transferencias o devoluciones. Las decisiones de beca, validación financiera y cancelación serán realizadas por personal autorizado. Los participantes internacionales podrán identificarse con pasaporte, por lo que no se limitará la identificación a la cédula ecuatoriana.</w:t>
      </w:r>
    </w:p>
    <w:p w:rsidR="004C4A69" w:rsidRDefault="007B2DC6" w14:paraId="3DADAEC1" w14:textId="77777777">
      <w:pPr>
        <w:pStyle w:val="Ttulo2"/>
        <w:divId w:val="531261596"/>
      </w:pPr>
      <w:bookmarkStart w:name="SRS-27" w:id="39"/>
      <w:bookmarkStart w:name="_Toc235563868" w:id="40"/>
      <w:bookmarkEnd w:id="39"/>
      <w:r>
        <w:t>Supuestos y dependencias</w:t>
      </w:r>
      <w:bookmarkEnd w:id="40"/>
    </w:p>
    <w:p w:rsidR="004C4A69" w:rsidRDefault="007B2DC6" w14:paraId="4B15F1FD" w14:textId="77777777">
      <w:pPr>
        <w:pStyle w:val="rv-text"/>
        <w:divId w:val="531261596"/>
      </w:pPr>
      <w:r>
        <w:rPr>
          <w:rStyle w:val="rv-id"/>
        </w:rPr>
        <w:t>[SRS-27]</w:t>
      </w:r>
      <w:r>
        <w:t xml:space="preserve"> Se asume que CEPEIGE proporcionará los catálogos institucionales, responsables,</w:t>
      </w:r>
      <w:r>
        <w:br/>
      </w:r>
      <w:r>
        <w:t>reglas definitivas de cursos y becas, identidad visual y cuentas de los servicios de comunicación.</w:t>
      </w:r>
      <w:r>
        <w:br/>
      </w:r>
      <w:r>
        <w:t>La exactitud de reportes dependerá de la actualización oportuna de los datos por los actores</w:t>
      </w:r>
      <w:r>
        <w:br/>
      </w:r>
      <w:r>
        <w:t>responsables.</w:t>
      </w:r>
    </w:p>
    <w:p w:rsidR="004C4A69" w:rsidRDefault="007B2DC6" w14:paraId="23F14284" w14:textId="77777777">
      <w:pPr>
        <w:pStyle w:val="Ttulo2"/>
        <w:divId w:val="531261596"/>
      </w:pPr>
      <w:bookmarkStart w:name="SRS-28" w:id="41"/>
      <w:bookmarkStart w:name="_Toc235563869" w:id="42"/>
      <w:bookmarkEnd w:id="41"/>
      <w:r>
        <w:t>Definiciones</w:t>
      </w:r>
      <w:bookmarkEnd w:id="42"/>
    </w:p>
    <w:p w:rsidR="004C4A69" w:rsidRDefault="007B2DC6" w14:paraId="79917FFE" w14:textId="77777777">
      <w:pPr>
        <w:pStyle w:val="rv-text"/>
        <w:divId w:val="531261596"/>
      </w:pPr>
      <w:r>
        <w:rPr>
          <w:rStyle w:val="rv-id"/>
        </w:rPr>
        <w:t>[SRS-28]</w:t>
      </w:r>
      <w:r>
        <w:t xml:space="preserve"> </w:t>
      </w:r>
    </w:p>
    <w:p w:rsidR="004C4A69" w:rsidP="00F55720" w:rsidRDefault="007B2DC6" w14:paraId="5DE81C65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Beca:</w:t>
      </w:r>
      <w:r>
        <w:t xml:space="preserve"> Beneficio económico otorgado por el CEPEIGE que cubre totalmente el costo de inscripción de un participante en un curso.</w:t>
      </w:r>
    </w:p>
    <w:p w:rsidR="004C4A69" w:rsidP="00F55720" w:rsidRDefault="007B2DC6" w14:paraId="2C9648E7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 Media beca: </w:t>
      </w:r>
      <w:r>
        <w:t>beneficio que cubre el 50 % del valor aplicable-</w:t>
      </w:r>
    </w:p>
    <w:p w:rsidR="004C4A69" w:rsidP="00F55720" w:rsidRDefault="007B2DC6" w14:paraId="1C778336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Comprobante de pago: </w:t>
      </w:r>
      <w:r>
        <w:t>Documento digital cargado por el participante como evidencia del pago realizado para la inscripción a un curso.</w:t>
      </w:r>
    </w:p>
    <w:p w:rsidR="004C4A69" w:rsidP="00F55720" w:rsidRDefault="007B2DC6" w14:paraId="2FF1786C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Curso</w:t>
      </w:r>
      <w:r>
        <w:t>: Programa de formación ofertado por el CEPEIGE con información como modalidad, fechas, horarios, costos y cupos disponibles.  </w:t>
      </w:r>
    </w:p>
    <w:p w:rsidR="004C4A69" w:rsidP="00F55720" w:rsidRDefault="007B2DC6" w14:paraId="5DA59DDA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Curso publicado: </w:t>
      </w:r>
      <w:r>
        <w:t>curso completo y disponible para inscripción. </w:t>
      </w:r>
    </w:p>
    <w:p w:rsidR="004C4A69" w:rsidP="00F55720" w:rsidRDefault="007B2DC6" w14:paraId="35A58D23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Inscripción: </w:t>
      </w:r>
      <w:r>
        <w:t>Proceso mediante el cual un participante registra su solicitud para formar parte de un curso ofertado por el CEPEIGE, cumpliendo los requisitos establecido.</w:t>
      </w:r>
    </w:p>
    <w:p w:rsidR="004C4A69" w:rsidP="00F55720" w:rsidRDefault="007B2DC6" w14:paraId="2B24427F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Oferta académica: </w:t>
      </w:r>
      <w:r>
        <w:t>Conjunto de cursos disponibles para inscripción durante un período académico determinado. </w:t>
      </w:r>
    </w:p>
    <w:p w:rsidR="004C4A69" w:rsidP="00F55720" w:rsidRDefault="007B2DC6" w14:paraId="2917C041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Participante: </w:t>
      </w:r>
      <w:r>
        <w:t>Persona que realiza el proceso de inscripción para acceder a uno o varios cursos ofertados por el CEPEIGE.</w:t>
      </w:r>
    </w:p>
    <w:p w:rsidR="004C4A69" w:rsidP="00F55720" w:rsidRDefault="007B2DC6" w14:paraId="0F374759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 Periodo académico: </w:t>
      </w:r>
      <w:r>
        <w:t>Intervalo de tiempo en el que se ofertan cursos y se habilitan los procesos de inscripción.</w:t>
      </w:r>
    </w:p>
    <w:p w:rsidR="004C4A69" w:rsidP="00F55720" w:rsidRDefault="007B2DC6" w14:paraId="56B8CA9E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Reporte: </w:t>
      </w:r>
      <w:r>
        <w:t>Documento generado por el sistema que presenta información académica, financiera o de auditoría para apoyar el seguimiento y la toma de decisiones. Conjunto de permisos asignados a un usuario que determina las funcionalidades recursos a los que puede acceder dentro del sistema</w:t>
      </w:r>
    </w:p>
    <w:p w:rsidR="004C4A69" w:rsidP="00F55720" w:rsidRDefault="007B2DC6" w14:paraId="0A41EC77" w14:textId="77777777">
      <w:pPr>
        <w:numPr>
          <w:ilvl w:val="0"/>
          <w:numId w:val="13"/>
        </w:numPr>
        <w:spacing w:line="240" w:lineRule="auto"/>
        <w:divId w:val="531261596"/>
      </w:pPr>
      <w:r>
        <w:rPr>
          <w:rStyle w:val="Textoennegrita"/>
        </w:rPr>
        <w:t>Usuario</w:t>
      </w:r>
      <w:r>
        <w:t>: Persona autorizada para acceder al Sistema de Inscripción a Cursos (SIC) de acuerdo con el rol que tenga asignado.</w:t>
      </w:r>
    </w:p>
    <w:p w:rsidR="004C4A69" w:rsidRDefault="007B2DC6" w14:paraId="1E193546" w14:textId="725874B3">
      <w:pPr>
        <w:pStyle w:val="Ttulo2"/>
        <w:divId w:val="531261596"/>
      </w:pPr>
      <w:bookmarkStart w:name="SRS-29" w:id="43"/>
      <w:bookmarkStart w:name="_Toc235563870" w:id="44"/>
      <w:bookmarkEnd w:id="43"/>
      <w:r>
        <w:t>Acrónimos y abreviaturas</w:t>
      </w:r>
      <w:bookmarkEnd w:id="44"/>
    </w:p>
    <w:p w:rsidR="00E23EE8" w:rsidRDefault="007B2DC6" w14:paraId="6EFD82D0" w14:textId="7D897559">
      <w:pPr>
        <w:pStyle w:val="rv-text"/>
        <w:divId w:val="531261596"/>
      </w:pPr>
      <w:r>
        <w:rPr>
          <w:rStyle w:val="rv-id"/>
        </w:rPr>
        <w:t>[SRS-29]</w:t>
      </w:r>
      <w:r>
        <w:t xml:space="preserve">  </w:t>
      </w:r>
    </w:p>
    <w:p w:rsidR="004C4A69" w:rsidRDefault="007B2DC6" w14:paraId="481D8011" w14:textId="561E99C2">
      <w:pPr>
        <w:pStyle w:val="rv-text"/>
        <w:divId w:val="531261596"/>
      </w:pPr>
      <w:r>
        <w:t xml:space="preserve">  -   API (Application Programming Interface): Interfaz que permite la</w:t>
      </w:r>
      <w:r>
        <w:br/>
      </w:r>
      <w:r>
        <w:t>       comunicación e intercambio de información entre diferentes sistemas.</w:t>
      </w:r>
      <w:r>
        <w:br/>
      </w:r>
      <w:r>
        <w:t>   -   CSV (Comma-Separated Values): Formato de archivo utilizado para exportar datos</w:t>
      </w:r>
      <w:r>
        <w:br/>
      </w:r>
      <w:r>
        <w:t>       tabulares separados por comas.</w:t>
      </w:r>
      <w:r>
        <w:br/>
      </w:r>
      <w:r>
        <w:t>   -   ERP (Enterprise Resource Planning): Sistema de planificación de recursos</w:t>
      </w:r>
      <w:r>
        <w:br/>
      </w:r>
      <w:r>
        <w:t>       empresariales utilizado para integrar y administrar los procesos de una organización.</w:t>
      </w:r>
      <w:r>
        <w:br/>
      </w:r>
      <w:r>
        <w:t>   -   PDF (Portable Document Format): Formato de archivo utilizado para visualizar e</w:t>
      </w:r>
      <w:r>
        <w:br/>
      </w:r>
      <w:r>
        <w:t>       intercambiar documentos electrónicos conservando su diseño original.</w:t>
      </w:r>
      <w:r>
        <w:br/>
      </w:r>
      <w:r>
        <w:t>   -   SIC (Sistema de Inscripción a Cursos): Sistema web desarrollado para automatizar y</w:t>
      </w:r>
      <w:r>
        <w:br/>
      </w:r>
      <w:r>
        <w:t>       gestionar el proceso de inscripción a cursos del CEPEIGE.</w:t>
      </w:r>
      <w:r>
        <w:br/>
      </w:r>
      <w:r>
        <w:t>   -   SRS (Software Requirements Specification): Documento que especifica de manera</w:t>
      </w:r>
      <w:r>
        <w:br/>
      </w:r>
      <w:r>
        <w:t>       detallada los requisitos funcionales y no funcionales de un sistema de software.</w:t>
      </w:r>
      <w:r>
        <w:br/>
      </w:r>
      <w:r>
        <w:t>   -   TICS (Tecnologías de la Información y la Comunicación): Área responsable de la</w:t>
      </w:r>
      <w:r>
        <w:br/>
      </w:r>
      <w:r>
        <w:t>       administración tecnológica, soporte y mantenimiento de los sistemas informáticos.</w:t>
      </w:r>
    </w:p>
    <w:p w:rsidR="004C4A69" w:rsidRDefault="007B2DC6" w14:paraId="2EC6EA83" w14:textId="77777777">
      <w:pPr>
        <w:pStyle w:val="Ttulo1"/>
        <w:divId w:val="531261596"/>
      </w:pPr>
      <w:bookmarkStart w:name="SRS-30" w:id="45"/>
      <w:bookmarkStart w:name="_Toc235563871" w:id="46"/>
      <w:bookmarkEnd w:id="45"/>
      <w:r>
        <w:t>Requisitos</w:t>
      </w:r>
      <w:bookmarkEnd w:id="46"/>
    </w:p>
    <w:p w:rsidR="004C4A69" w:rsidRDefault="007B2DC6" w14:paraId="201F715E" w14:textId="77777777">
      <w:pPr>
        <w:pStyle w:val="rv-text"/>
        <w:divId w:val="531261596"/>
      </w:pPr>
      <w:r>
        <w:rPr>
          <w:rStyle w:val="rv-id"/>
        </w:rPr>
        <w:t>[SRS-30]</w:t>
      </w:r>
      <w:r>
        <w:t xml:space="preserve"> Esta sección especifica las funciones, interfaces, condiciones de calidad, datos, restricciones y atributos requeridos para el Sistema de Inscripción a Cursos (SIC).</w:t>
      </w:r>
    </w:p>
    <w:p w:rsidR="004C4A69" w:rsidRDefault="007B2DC6" w14:paraId="714CEB74" w14:textId="77777777">
      <w:pPr>
        <w:pStyle w:val="Ttulo2"/>
        <w:divId w:val="531261596"/>
      </w:pPr>
      <w:bookmarkStart w:name="SRS-31" w:id="47"/>
      <w:bookmarkStart w:name="_Toc235563872" w:id="48"/>
      <w:bookmarkEnd w:id="47"/>
      <w:r>
        <w:t>Requisitos funcionales</w:t>
      </w:r>
      <w:bookmarkEnd w:id="48"/>
    </w:p>
    <w:p w:rsidR="004C4A69" w:rsidRDefault="007B2DC6" w14:paraId="2EF1A5D8" w14:textId="77777777">
      <w:pPr>
        <w:pStyle w:val="rv-text"/>
        <w:divId w:val="531261596"/>
      </w:pPr>
      <w:r>
        <w:rPr>
          <w:rStyle w:val="rv-id"/>
        </w:rPr>
        <w:t>[SRS-31]</w:t>
      </w:r>
      <w:r>
        <w:t xml:space="preserve"> Los requisitos se ordenan por prioridad MoSCoW. Cada requisito dispone de código propio, trazabilidad con casos de uso, entradas, validaciones, flujo, excepciones, salidas, criterios de aceptación y riesgos relacionados.</w:t>
      </w:r>
    </w:p>
    <w:p w:rsidR="004C4A69" w:rsidRDefault="007B2DC6" w14:paraId="07742E1B" w14:textId="77777777">
      <w:pPr>
        <w:pStyle w:val="Ttulo3"/>
        <w:divId w:val="531261596"/>
      </w:pPr>
      <w:bookmarkStart w:name="SRS-32" w:id="49"/>
      <w:bookmarkEnd w:id="49"/>
      <w:r>
        <w:t>Crear perfil</w:t>
      </w:r>
    </w:p>
    <w:p w:rsidR="004C4A69" w:rsidRDefault="007B2DC6" w14:paraId="0F198519" w14:textId="77777777">
      <w:pPr>
        <w:pStyle w:val="rv-text"/>
        <w:divId w:val="531261596"/>
      </w:pPr>
      <w:r>
        <w:rPr>
          <w:rStyle w:val="rv-id"/>
        </w:rPr>
        <w:t>[SRS-32]</w:t>
      </w:r>
      <w:r>
        <w:t xml:space="preserve"> Código:</w:t>
      </w:r>
    </w:p>
    <w:p w:rsidR="004C4A69" w:rsidRDefault="007B2DC6" w14:paraId="6113C7E7" w14:textId="77777777">
      <w:pPr>
        <w:pStyle w:val="rv-text"/>
        <w:divId w:val="531261596"/>
      </w:pPr>
      <w:r>
        <w:t>RF-01</w:t>
      </w:r>
    </w:p>
    <w:p w:rsidR="004C4A69" w:rsidRDefault="004C4A69" w14:paraId="4EE8CF1F" w14:textId="77777777">
      <w:pPr>
        <w:pStyle w:val="rv-text"/>
        <w:divId w:val="531261596"/>
      </w:pPr>
    </w:p>
    <w:p w:rsidR="004C4A69" w:rsidRDefault="007B2DC6" w14:paraId="545EA8CF" w14:textId="77777777">
      <w:pPr>
        <w:pStyle w:val="rv-text"/>
        <w:divId w:val="531261596"/>
      </w:pPr>
      <w:r>
        <w:t>Nombre:</w:t>
      </w:r>
    </w:p>
    <w:p w:rsidR="004C4A69" w:rsidRDefault="007B2DC6" w14:paraId="4E7EF127" w14:textId="77777777">
      <w:pPr>
        <w:pStyle w:val="rv-text"/>
        <w:divId w:val="531261596"/>
      </w:pPr>
      <w:r>
        <w:t>Crear perfil</w:t>
      </w:r>
    </w:p>
    <w:p w:rsidR="004C4A69" w:rsidRDefault="004C4A69" w14:paraId="76F64AD8" w14:textId="77777777">
      <w:pPr>
        <w:pStyle w:val="rv-text"/>
        <w:divId w:val="531261596"/>
      </w:pPr>
    </w:p>
    <w:p w:rsidR="004C4A69" w:rsidRDefault="007B2DC6" w14:paraId="61A22CF7" w14:textId="77777777">
      <w:pPr>
        <w:pStyle w:val="rv-text"/>
        <w:divId w:val="531261596"/>
      </w:pPr>
      <w:r>
        <w:t>Descripción:</w:t>
      </w:r>
    </w:p>
    <w:p w:rsidR="004C4A69" w:rsidRDefault="007B2DC6" w14:paraId="25A3DA2C" w14:textId="77777777">
      <w:pPr>
        <w:pStyle w:val="rv-text"/>
        <w:divId w:val="531261596"/>
      </w:pPr>
      <w:r>
        <w:t>El sistema deberá permitir crear un perfil mediante un nombre único, descripción y conjunto de permisos sobre los módulos autorizados.</w:t>
      </w:r>
    </w:p>
    <w:p w:rsidR="004C4A69" w:rsidRDefault="004C4A69" w14:paraId="19F586AE" w14:textId="77777777">
      <w:pPr>
        <w:pStyle w:val="rv-text"/>
        <w:divId w:val="531261596"/>
      </w:pPr>
    </w:p>
    <w:p w:rsidR="004C4A69" w:rsidRDefault="007B2DC6" w14:paraId="7B3C79A1" w14:textId="77777777">
      <w:pPr>
        <w:pStyle w:val="rv-text"/>
        <w:divId w:val="531261596"/>
      </w:pPr>
      <w:r>
        <w:t>Prioridad MoSCoW:</w:t>
      </w:r>
    </w:p>
    <w:p w:rsidR="004C4A69" w:rsidRDefault="007B2DC6" w14:paraId="5A130D13" w14:textId="77777777">
      <w:pPr>
        <w:pStyle w:val="rv-text"/>
        <w:divId w:val="531261596"/>
      </w:pPr>
      <w:r>
        <w:t>Must have</w:t>
      </w:r>
    </w:p>
    <w:p w:rsidR="004C4A69" w:rsidRDefault="004C4A69" w14:paraId="27E967D9" w14:textId="77777777">
      <w:pPr>
        <w:pStyle w:val="rv-text"/>
        <w:divId w:val="531261596"/>
      </w:pPr>
    </w:p>
    <w:p w:rsidR="004C4A69" w:rsidRDefault="007B2DC6" w14:paraId="4041B06C" w14:textId="77777777">
      <w:pPr>
        <w:pStyle w:val="rv-text"/>
        <w:divId w:val="531261596"/>
      </w:pPr>
      <w:r>
        <w:t>Actor relacionado:</w:t>
      </w:r>
    </w:p>
    <w:p w:rsidR="004C4A69" w:rsidRDefault="007B2DC6" w14:paraId="3319E8BD" w14:textId="77777777">
      <w:pPr>
        <w:pStyle w:val="rv-text"/>
        <w:divId w:val="531261596"/>
      </w:pPr>
      <w:r>
        <w:t>Jefe TICS</w:t>
      </w:r>
    </w:p>
    <w:p w:rsidR="004C4A69" w:rsidRDefault="004C4A69" w14:paraId="04027BC5" w14:textId="77777777">
      <w:pPr>
        <w:pStyle w:val="rv-text"/>
        <w:divId w:val="531261596"/>
      </w:pPr>
    </w:p>
    <w:p w:rsidR="004C4A69" w:rsidRDefault="007B2DC6" w14:paraId="6E52F7A0" w14:textId="77777777">
      <w:pPr>
        <w:pStyle w:val="rv-text"/>
        <w:divId w:val="531261596"/>
      </w:pPr>
      <w:r>
        <w:t>Caso de uso de origen:</w:t>
      </w:r>
    </w:p>
    <w:p w:rsidR="32E67348" w:rsidP="32E67348" w:rsidRDefault="32E67348" w14:paraId="7A293CE0" w14:textId="5255C041">
      <w:pPr>
        <w:pStyle w:val="rv-text"/>
      </w:pPr>
      <w:r>
        <w:t>CU-02 Gestionar perfiles / CU-02.1 Crear perfil</w:t>
      </w:r>
    </w:p>
    <w:p w:rsidR="004C4A69" w:rsidRDefault="004C4A69" w14:paraId="1AA7E5EC" w14:textId="77777777">
      <w:pPr>
        <w:pStyle w:val="rv-text"/>
        <w:divId w:val="531261596"/>
      </w:pPr>
    </w:p>
    <w:p w:rsidR="004C4A69" w:rsidRDefault="007B2DC6" w14:paraId="362C45CF" w14:textId="7AD3AEB0">
      <w:pPr>
        <w:pStyle w:val="rv-text"/>
        <w:divId w:val="531261596"/>
      </w:pPr>
      <w:r>
        <w:t>Referencias:</w:t>
      </w:r>
    </w:p>
    <w:p w:rsidRPr="001D0E24" w:rsidR="004C4A69" w:rsidRDefault="000A7062" w14:paraId="5B7EDD14" w14:textId="24DBE9DC">
      <w:pPr>
        <w:pStyle w:val="rv-text"/>
        <w:divId w:val="531261596"/>
      </w:pPr>
      <w:hyperlink w:history="1" w:anchor="SRS-119">
        <w:r w:rsidRPr="001D0E24" w:rsidR="007B2DC6">
          <w:rPr>
            <w:rStyle w:val="Hipervnculo"/>
            <w:color w:val="auto"/>
            <w:u w:val="none"/>
          </w:rPr>
          <w:t xml:space="preserve">FMT-01 </w:t>
        </w:r>
        <w:proofErr w:type="spellStart"/>
        <w:r w:rsidRPr="001D0E24" w:rsidR="007B2DC6">
          <w:rPr>
            <w:rStyle w:val="Hipervnculo"/>
            <w:color w:val="auto"/>
            <w:u w:val="none"/>
          </w:rPr>
          <w:t>Matriz</w:t>
        </w:r>
        <w:proofErr w:type="spellEnd"/>
        <w:r w:rsidRPr="001D0E24" w:rsidR="007B2DC6">
          <w:rPr>
            <w:rStyle w:val="Hipervnculo"/>
            <w:color w:val="auto"/>
            <w:u w:val="none"/>
          </w:rPr>
          <w:t xml:space="preserve"> de </w:t>
        </w:r>
        <w:proofErr w:type="spellStart"/>
        <w:r w:rsidRPr="001D0E24" w:rsidR="007B2DC6">
          <w:rPr>
            <w:rStyle w:val="Hipervnculo"/>
            <w:color w:val="auto"/>
            <w:u w:val="none"/>
          </w:rPr>
          <w:t>permisos</w:t>
        </w:r>
        <w:proofErr w:type="spellEnd"/>
        <w:r w:rsidRPr="001D0E24" w:rsidR="007B2DC6">
          <w:rPr>
            <w:rStyle w:val="Hipervnculo"/>
            <w:color w:val="auto"/>
            <w:u w:val="none"/>
          </w:rPr>
          <w:t xml:space="preserve"> por </w:t>
        </w:r>
        <w:proofErr w:type="spellStart"/>
        <w:r w:rsidRPr="001D0E24" w:rsidR="007B2DC6">
          <w:t>perfil</w:t>
        </w:r>
        <w:proofErr w:type="spellEnd"/>
      </w:hyperlink>
    </w:p>
    <w:p w:rsidR="004C4A69" w:rsidRDefault="004C4A69" w14:paraId="2CF44207" w14:textId="6C0FD299">
      <w:pPr>
        <w:pStyle w:val="rv-text"/>
        <w:divId w:val="531261596"/>
      </w:pPr>
    </w:p>
    <w:p w:rsidR="004C4A69" w:rsidRDefault="007B2DC6" w14:paraId="3195C064" w14:textId="77777777">
      <w:pPr>
        <w:pStyle w:val="rv-text"/>
        <w:divId w:val="531261596"/>
      </w:pPr>
      <w:r>
        <w:t>Entradas:</w:t>
      </w:r>
    </w:p>
    <w:p w:rsidR="004C4A69" w:rsidP="00F55720" w:rsidRDefault="007B2DC6" w14:paraId="5902787F" w14:textId="77777777">
      <w:pPr>
        <w:numPr>
          <w:ilvl w:val="0"/>
          <w:numId w:val="14"/>
        </w:numPr>
        <w:spacing w:line="240" w:lineRule="auto"/>
        <w:divId w:val="531261596"/>
      </w:pPr>
      <w:r>
        <w:t>Nombre del perfil.</w:t>
      </w:r>
    </w:p>
    <w:p w:rsidR="004C4A69" w:rsidP="00F55720" w:rsidRDefault="007B2DC6" w14:paraId="4ED57481" w14:textId="77777777">
      <w:pPr>
        <w:numPr>
          <w:ilvl w:val="0"/>
          <w:numId w:val="14"/>
        </w:numPr>
        <w:spacing w:line="240" w:lineRule="auto"/>
        <w:divId w:val="531261596"/>
      </w:pPr>
      <w:r>
        <w:t>Descripción del perfil.</w:t>
      </w:r>
    </w:p>
    <w:p w:rsidR="004C4A69" w:rsidP="00F55720" w:rsidRDefault="007B2DC6" w14:paraId="6DE366EE" w14:textId="77777777">
      <w:pPr>
        <w:numPr>
          <w:ilvl w:val="0"/>
          <w:numId w:val="14"/>
        </w:numPr>
        <w:spacing w:line="240" w:lineRule="auto"/>
        <w:divId w:val="531261596"/>
      </w:pPr>
      <w:r>
        <w:t>Permisos de acceso asociados al perfil, seleccionados por módulo y acción.</w:t>
      </w:r>
    </w:p>
    <w:p w:rsidR="004C4A69" w:rsidRDefault="004C4A69" w14:paraId="47F0B225" w14:textId="77777777">
      <w:pPr>
        <w:pStyle w:val="rv-text"/>
        <w:divId w:val="531261596"/>
      </w:pPr>
    </w:p>
    <w:p w:rsidR="004C4A69" w:rsidRDefault="007B2DC6" w14:paraId="77EF0EAE" w14:textId="77777777">
      <w:pPr>
        <w:pStyle w:val="rv-text"/>
        <w:divId w:val="531261596"/>
      </w:pPr>
      <w:r>
        <w:t>Validaciones de entrada:</w:t>
      </w:r>
    </w:p>
    <w:p w:rsidR="004C4A69" w:rsidP="00F55720" w:rsidRDefault="007B2DC6" w14:paraId="29130FDD" w14:textId="77777777">
      <w:pPr>
        <w:numPr>
          <w:ilvl w:val="0"/>
          <w:numId w:val="15"/>
        </w:numPr>
        <w:spacing w:line="240" w:lineRule="auto"/>
        <w:divId w:val="531261596"/>
      </w:pPr>
      <w:r>
        <w:t>El nombre del perfil deberá ser obligatorio y único.</w:t>
      </w:r>
    </w:p>
    <w:p w:rsidR="004C4A69" w:rsidP="00F55720" w:rsidRDefault="007B2DC6" w14:paraId="5B54656E" w14:textId="77777777">
      <w:pPr>
        <w:numPr>
          <w:ilvl w:val="0"/>
          <w:numId w:val="15"/>
        </w:numPr>
        <w:spacing w:line="240" w:lineRule="auto"/>
        <w:divId w:val="531261596"/>
      </w:pPr>
      <w:r>
        <w:t>La descripción del perfil deberá ser obligatoria.</w:t>
      </w:r>
    </w:p>
    <w:p w:rsidR="004C4A69" w:rsidP="00F55720" w:rsidRDefault="007B2DC6" w14:paraId="4FC40620" w14:textId="77777777">
      <w:pPr>
        <w:numPr>
          <w:ilvl w:val="0"/>
          <w:numId w:val="15"/>
        </w:numPr>
        <w:spacing w:line="240" w:lineRule="auto"/>
        <w:divId w:val="531261596"/>
      </w:pPr>
      <w:r>
        <w:t>Se deberá seleccionar al menos un permiso de acceso.</w:t>
      </w:r>
    </w:p>
    <w:p w:rsidR="004C4A69" w:rsidP="00F55720" w:rsidRDefault="007B2DC6" w14:paraId="2E2BD94F" w14:textId="572440D9">
      <w:pPr>
        <w:numPr>
          <w:ilvl w:val="0"/>
          <w:numId w:val="15"/>
        </w:numPr>
        <w:spacing w:line="240" w:lineRule="auto"/>
        <w:divId w:val="531261596"/>
      </w:pPr>
      <w:r>
        <w:t xml:space="preserve">Los permisos seleccionados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y </w:t>
      </w:r>
      <w:proofErr w:type="spellStart"/>
      <w:r>
        <w:t>corresponder</w:t>
      </w:r>
      <w:proofErr w:type="spellEnd"/>
      <w:r>
        <w:t xml:space="preserve"> a las </w:t>
      </w:r>
      <w:proofErr w:type="spellStart"/>
      <w:r>
        <w:t>combinaciones</w:t>
      </w:r>
      <w:proofErr w:type="spellEnd"/>
      <w:r>
        <w:t xml:space="preserve"> </w:t>
      </w:r>
      <w:proofErr w:type="spellStart"/>
      <w:r>
        <w:t>permitidas</w:t>
      </w:r>
      <w:proofErr w:type="spellEnd"/>
      <w:r>
        <w:t xml:space="preserve"> </w:t>
      </w:r>
      <w:proofErr w:type="spellStart"/>
      <w:r>
        <w:t>en</w:t>
      </w:r>
      <w:proofErr w:type="spellEnd"/>
      <w:r w:rsidRPr="009C14E2">
        <w:t xml:space="preserve"> </w:t>
      </w:r>
      <w:hyperlink w:history="1" w:anchor="SRS-119">
        <w:r w:rsidRPr="009C14E2">
          <w:rPr>
            <w:rStyle w:val="Hipervnculo"/>
            <w:color w:val="auto"/>
            <w:u w:val="none"/>
          </w:rPr>
          <w:t>FMT-01</w:t>
        </w:r>
      </w:hyperlink>
      <w:r>
        <w:t>.</w:t>
      </w:r>
    </w:p>
    <w:p w:rsidR="004C4A69" w:rsidRDefault="004C4A69" w14:paraId="633C83D0" w14:textId="77777777">
      <w:pPr>
        <w:pStyle w:val="rv-text"/>
        <w:divId w:val="531261596"/>
      </w:pPr>
    </w:p>
    <w:p w:rsidR="004C4A69" w:rsidRDefault="007B2DC6" w14:paraId="2399B3C8" w14:textId="77777777">
      <w:pPr>
        <w:pStyle w:val="rv-text"/>
        <w:divId w:val="531261596"/>
      </w:pPr>
      <w:r>
        <w:t>Flujo funcional:</w:t>
      </w:r>
    </w:p>
    <w:p w:rsidR="004C4A69" w:rsidRDefault="007B2DC6" w14:paraId="5A92C4BD" w14:textId="77777777">
      <w:pPr>
        <w:pStyle w:val="rv-text"/>
        <w:divId w:val="531261596"/>
      </w:pPr>
      <w:r>
        <w:t>1. El Jefe TICS selecciona la opción Crear perfil.</w:t>
      </w:r>
    </w:p>
    <w:p w:rsidR="004C4A69" w:rsidRDefault="007B2DC6" w14:paraId="4B9272A2" w14:textId="77777777">
      <w:pPr>
        <w:pStyle w:val="rv-text"/>
        <w:divId w:val="531261596"/>
      </w:pPr>
      <w:r>
        <w:t>2. El sistema presenta un formulario con los campos nombre del perfil, descripción del perfil y permisos de acceso organizados por módulo y acción.</w:t>
      </w:r>
    </w:p>
    <w:p w:rsidR="004C4A69" w:rsidRDefault="007B2DC6" w14:paraId="4C4480E0" w14:textId="77777777">
      <w:pPr>
        <w:pStyle w:val="rv-text"/>
        <w:divId w:val="531261596"/>
      </w:pPr>
      <w:r>
        <w:t>3. El Jefe TICS completa el formulario y selecciona los permisos que desea asociar.</w:t>
      </w:r>
    </w:p>
    <w:p w:rsidR="004C4A69" w:rsidRDefault="007B2DC6" w14:paraId="7B10EAE9" w14:textId="77777777">
      <w:pPr>
        <w:pStyle w:val="rv-text"/>
        <w:divId w:val="531261596"/>
      </w:pPr>
      <w:r>
        <w:t>4. El Jefe TICS solicita guardar el perfil.</w:t>
      </w:r>
    </w:p>
    <w:p w:rsidR="004C4A69" w:rsidRDefault="007B2DC6" w14:paraId="5310EF2B" w14:textId="77777777">
      <w:pPr>
        <w:pStyle w:val="rv-text"/>
        <w:divId w:val="531261596"/>
      </w:pPr>
      <w:r>
        <w:t>5. El sistema verifica que la información cumpla las validaciones de entrada definidas.</w:t>
      </w:r>
    </w:p>
    <w:p w:rsidR="004C4A69" w:rsidRDefault="007B2DC6" w14:paraId="4BB42EA5" w14:textId="77777777">
      <w:pPr>
        <w:pStyle w:val="rv-text"/>
        <w:divId w:val="531261596"/>
      </w:pPr>
      <w:r>
        <w:t>6. El sistema registra el perfil con sus permisos asociados y estado Activo.</w:t>
      </w:r>
    </w:p>
    <w:p w:rsidR="004C4A69" w:rsidRDefault="007B2DC6" w14:paraId="5A6E4A9A" w14:textId="77777777">
      <w:pPr>
        <w:pStyle w:val="rv-text"/>
        <w:divId w:val="531261596"/>
      </w:pPr>
      <w:r>
        <w:t>7. El sistema confirma la creación del perfil.</w:t>
      </w:r>
    </w:p>
    <w:p w:rsidR="004C4A69" w:rsidRDefault="004C4A69" w14:paraId="5430EDE8" w14:textId="77777777">
      <w:pPr>
        <w:pStyle w:val="rv-text"/>
        <w:divId w:val="531261596"/>
      </w:pPr>
    </w:p>
    <w:p w:rsidR="004C4A69" w:rsidRDefault="007B2DC6" w14:paraId="7423AFB3" w14:textId="77777777">
      <w:pPr>
        <w:pStyle w:val="rv-text"/>
        <w:divId w:val="531261596"/>
      </w:pPr>
      <w:r>
        <w:t>Flujos alternativos, excepciones y manejo de errores:</w:t>
      </w:r>
    </w:p>
    <w:p w:rsidR="004C4A69" w:rsidRDefault="007B2DC6" w14:paraId="18185EBD" w14:textId="77777777">
      <w:pPr>
        <w:pStyle w:val="rv-text"/>
        <w:divId w:val="531261596"/>
      </w:pPr>
      <w:r>
        <w:t>5.a. Campos obligatorios incompletos</w:t>
      </w:r>
    </w:p>
    <w:p w:rsidR="004C4A69" w:rsidP="00F55720" w:rsidRDefault="007B2DC6" w14:paraId="79F7441C" w14:textId="77777777">
      <w:pPr>
        <w:numPr>
          <w:ilvl w:val="0"/>
          <w:numId w:val="16"/>
        </w:numPr>
        <w:spacing w:line="240" w:lineRule="auto"/>
        <w:divId w:val="531261596"/>
      </w:pPr>
      <w:r>
        <w:t>El sistema identifica los campos pendientes.</w:t>
      </w:r>
    </w:p>
    <w:p w:rsidR="004C4A69" w:rsidP="00F55720" w:rsidRDefault="007B2DC6" w14:paraId="1DFCE301" w14:textId="77777777">
      <w:pPr>
        <w:numPr>
          <w:ilvl w:val="0"/>
          <w:numId w:val="16"/>
        </w:numPr>
        <w:spacing w:line="240" w:lineRule="auto"/>
        <w:divId w:val="531261596"/>
      </w:pPr>
      <w:r>
        <w:t>El sistema conserva la información válida ingresada.</w:t>
      </w:r>
    </w:p>
    <w:p w:rsidR="004C4A69" w:rsidP="00F55720" w:rsidRDefault="007B2DC6" w14:paraId="099D6885" w14:textId="77777777">
      <w:pPr>
        <w:numPr>
          <w:ilvl w:val="0"/>
          <w:numId w:val="16"/>
        </w:numPr>
        <w:spacing w:line="240" w:lineRule="auto"/>
        <w:divId w:val="531261596"/>
      </w:pPr>
      <w:r>
        <w:t>El flujo regresa al paso 3.</w:t>
      </w:r>
    </w:p>
    <w:p w:rsidR="004C4A69" w:rsidRDefault="004C4A69" w14:paraId="76BF70E8" w14:textId="77777777">
      <w:pPr>
        <w:pStyle w:val="rv-text"/>
        <w:divId w:val="531261596"/>
      </w:pPr>
    </w:p>
    <w:p w:rsidR="004C4A69" w:rsidRDefault="007B2DC6" w14:paraId="295B7622" w14:textId="77777777">
      <w:pPr>
        <w:pStyle w:val="rv-text"/>
        <w:divId w:val="531261596"/>
      </w:pPr>
      <w:r>
        <w:t>5.b. Nombre de perfil duplicado</w:t>
      </w:r>
    </w:p>
    <w:p w:rsidR="004C4A69" w:rsidP="00F55720" w:rsidRDefault="007B2DC6" w14:paraId="34CFC7F3" w14:textId="77777777">
      <w:pPr>
        <w:numPr>
          <w:ilvl w:val="0"/>
          <w:numId w:val="17"/>
        </w:numPr>
        <w:spacing w:line="240" w:lineRule="auto"/>
        <w:divId w:val="531261596"/>
      </w:pPr>
      <w:r>
        <w:t>El sistema informa que el nombre ya se encuentra registrado.</w:t>
      </w:r>
    </w:p>
    <w:p w:rsidR="004C4A69" w:rsidP="00F55720" w:rsidRDefault="007B2DC6" w14:paraId="223687B3" w14:textId="77777777">
      <w:pPr>
        <w:numPr>
          <w:ilvl w:val="0"/>
          <w:numId w:val="17"/>
        </w:numPr>
        <w:spacing w:line="240" w:lineRule="auto"/>
        <w:divId w:val="531261596"/>
      </w:pPr>
      <w:r>
        <w:t>El sistema conserva la descripción y los permisos seleccionados.</w:t>
      </w:r>
    </w:p>
    <w:p w:rsidR="004C4A69" w:rsidP="00F55720" w:rsidRDefault="007B2DC6" w14:paraId="2100B060" w14:textId="77777777">
      <w:pPr>
        <w:numPr>
          <w:ilvl w:val="0"/>
          <w:numId w:val="17"/>
        </w:numPr>
        <w:spacing w:line="240" w:lineRule="auto"/>
        <w:divId w:val="531261596"/>
      </w:pPr>
      <w:r>
        <w:t>El flujo regresa al paso 3.</w:t>
      </w:r>
    </w:p>
    <w:p w:rsidR="004C4A69" w:rsidRDefault="004C4A69" w14:paraId="327B1E41" w14:textId="77777777">
      <w:pPr>
        <w:pStyle w:val="rv-text"/>
        <w:divId w:val="531261596"/>
      </w:pPr>
    </w:p>
    <w:p w:rsidR="004C4A69" w:rsidRDefault="007B2DC6" w14:paraId="3844731D" w14:textId="77777777">
      <w:pPr>
        <w:pStyle w:val="rv-text"/>
        <w:divId w:val="531261596"/>
      </w:pPr>
      <w:r>
        <w:t>5.c. Permisos no seleccionados o inválidos</w:t>
      </w:r>
    </w:p>
    <w:p w:rsidR="004C4A69" w:rsidP="00F55720" w:rsidRDefault="007B2DC6" w14:paraId="3500EEA9" w14:textId="77777777">
      <w:pPr>
        <w:numPr>
          <w:ilvl w:val="0"/>
          <w:numId w:val="18"/>
        </w:numPr>
        <w:spacing w:line="240" w:lineRule="auto"/>
        <w:divId w:val="531261596"/>
      </w:pPr>
      <w:r>
        <w:t>El sistema identifica los permisos que deben seleccionarse o corregirse.</w:t>
      </w:r>
    </w:p>
    <w:p w:rsidR="004C4A69" w:rsidP="00F55720" w:rsidRDefault="007B2DC6" w14:paraId="7FD09C09" w14:textId="77777777">
      <w:pPr>
        <w:numPr>
          <w:ilvl w:val="0"/>
          <w:numId w:val="18"/>
        </w:numPr>
        <w:spacing w:line="240" w:lineRule="auto"/>
        <w:divId w:val="531261596"/>
      </w:pPr>
      <w:r>
        <w:t>El sistema conserva el nombre, la descripción y los permisos válidos.</w:t>
      </w:r>
    </w:p>
    <w:p w:rsidR="004C4A69" w:rsidP="00F55720" w:rsidRDefault="007B2DC6" w14:paraId="00FF12E3" w14:textId="77777777">
      <w:pPr>
        <w:numPr>
          <w:ilvl w:val="0"/>
          <w:numId w:val="18"/>
        </w:numPr>
        <w:spacing w:line="240" w:lineRule="auto"/>
        <w:divId w:val="531261596"/>
      </w:pPr>
      <w:r>
        <w:t>El flujo regresa al paso 3.</w:t>
      </w:r>
    </w:p>
    <w:p w:rsidR="004C4A69" w:rsidRDefault="004C4A69" w14:paraId="54844DA1" w14:textId="77777777">
      <w:pPr>
        <w:pStyle w:val="rv-text"/>
        <w:divId w:val="531261596"/>
      </w:pPr>
    </w:p>
    <w:p w:rsidR="004C4A69" w:rsidRDefault="007B2DC6" w14:paraId="72A2F80C" w14:textId="77777777">
      <w:pPr>
        <w:pStyle w:val="rv-text"/>
        <w:divId w:val="531261596"/>
      </w:pPr>
      <w:r>
        <w:t>6.a. Error durante el almacenamiento</w:t>
      </w:r>
    </w:p>
    <w:p w:rsidR="004C4A69" w:rsidP="00F55720" w:rsidRDefault="007B2DC6" w14:paraId="7112D280" w14:textId="77777777">
      <w:pPr>
        <w:numPr>
          <w:ilvl w:val="0"/>
          <w:numId w:val="19"/>
        </w:numPr>
        <w:spacing w:line="240" w:lineRule="auto"/>
        <w:divId w:val="531261596"/>
      </w:pPr>
      <w:r>
        <w:t>El sistema cancela la operación.</w:t>
      </w:r>
    </w:p>
    <w:p w:rsidR="004C4A69" w:rsidP="00F55720" w:rsidRDefault="007B2DC6" w14:paraId="7A22794C" w14:textId="77777777">
      <w:pPr>
        <w:numPr>
          <w:ilvl w:val="0"/>
          <w:numId w:val="19"/>
        </w:numPr>
        <w:spacing w:line="240" w:lineRule="auto"/>
        <w:divId w:val="531261596"/>
      </w:pPr>
      <w:r>
        <w:t>El sistema evita la creación de un perfil incompleto.</w:t>
      </w:r>
    </w:p>
    <w:p w:rsidR="004C4A69" w:rsidP="00F55720" w:rsidRDefault="007B2DC6" w14:paraId="1794621B" w14:textId="77777777">
      <w:pPr>
        <w:numPr>
          <w:ilvl w:val="0"/>
          <w:numId w:val="19"/>
        </w:numPr>
        <w:spacing w:line="240" w:lineRule="auto"/>
        <w:divId w:val="531261596"/>
      </w:pPr>
      <w:r>
        <w:t>El sistema conserva la información ingresada.</w:t>
      </w:r>
    </w:p>
    <w:p w:rsidR="004C4A69" w:rsidP="00F55720" w:rsidRDefault="007B2DC6" w14:paraId="32846546" w14:textId="77777777">
      <w:pPr>
        <w:numPr>
          <w:ilvl w:val="0"/>
          <w:numId w:val="19"/>
        </w:numPr>
        <w:spacing w:line="240" w:lineRule="auto"/>
        <w:divId w:val="531261596"/>
      </w:pPr>
      <w:r>
        <w:t>El flujo regresa al paso 4.</w:t>
      </w:r>
    </w:p>
    <w:p w:rsidR="004C4A69" w:rsidRDefault="004C4A69" w14:paraId="1C2E0280" w14:textId="77777777">
      <w:pPr>
        <w:pStyle w:val="rv-text"/>
        <w:divId w:val="531261596"/>
      </w:pPr>
    </w:p>
    <w:p w:rsidR="004C4A69" w:rsidRDefault="007B2DC6" w14:paraId="2C22BAB3" w14:textId="77777777">
      <w:pPr>
        <w:pStyle w:val="rv-text"/>
        <w:divId w:val="531261596"/>
      </w:pPr>
      <w:r>
        <w:t>Salidas:</w:t>
      </w:r>
    </w:p>
    <w:p w:rsidR="004C4A69" w:rsidP="00F55720" w:rsidRDefault="007B2DC6" w14:paraId="4B612278" w14:textId="77777777">
      <w:pPr>
        <w:numPr>
          <w:ilvl w:val="0"/>
          <w:numId w:val="20"/>
        </w:numPr>
        <w:spacing w:line="240" w:lineRule="auto"/>
        <w:divId w:val="531261596"/>
      </w:pPr>
      <w:r>
        <w:t>Perfil registrado con estado Activo.</w:t>
      </w:r>
    </w:p>
    <w:p w:rsidR="004C4A69" w:rsidP="00F55720" w:rsidRDefault="007B2DC6" w14:paraId="68742D55" w14:textId="77777777">
      <w:pPr>
        <w:numPr>
          <w:ilvl w:val="0"/>
          <w:numId w:val="20"/>
        </w:numPr>
        <w:spacing w:line="240" w:lineRule="auto"/>
        <w:divId w:val="531261596"/>
      </w:pPr>
      <w:r>
        <w:t>Permisos de acceso asociados.</w:t>
      </w:r>
    </w:p>
    <w:p w:rsidR="004C4A69" w:rsidP="00F55720" w:rsidRDefault="007B2DC6" w14:paraId="4BFC0A9E" w14:textId="77777777">
      <w:pPr>
        <w:numPr>
          <w:ilvl w:val="0"/>
          <w:numId w:val="20"/>
        </w:numPr>
        <w:spacing w:line="240" w:lineRule="auto"/>
        <w:divId w:val="531261596"/>
      </w:pPr>
      <w:r>
        <w:t>Confirmación de la creación.</w:t>
      </w:r>
    </w:p>
    <w:p w:rsidR="004C4A69" w:rsidRDefault="004C4A69" w14:paraId="1F302917" w14:textId="77777777">
      <w:pPr>
        <w:pStyle w:val="rv-text"/>
        <w:divId w:val="531261596"/>
      </w:pPr>
    </w:p>
    <w:p w:rsidR="004C4A69" w:rsidRDefault="007B2DC6" w14:paraId="15A51B18" w14:textId="77777777">
      <w:pPr>
        <w:pStyle w:val="rv-text"/>
        <w:divId w:val="531261596"/>
      </w:pPr>
      <w:r>
        <w:t>Criterios de aceptación:</w:t>
      </w:r>
    </w:p>
    <w:p w:rsidR="004C4A69" w:rsidRDefault="007B2DC6" w14:paraId="7A0D22FC" w14:textId="77777777">
      <w:pPr>
        <w:pStyle w:val="rv-text"/>
        <w:divId w:val="531261596"/>
      </w:pPr>
      <w:r>
        <w:t>CA-01. Creación correcta</w:t>
      </w:r>
    </w:p>
    <w:p w:rsidR="004C4A69" w:rsidRDefault="007B2DC6" w14:paraId="65041162" w14:textId="77777777">
      <w:pPr>
        <w:pStyle w:val="rv-text"/>
        <w:divId w:val="531261596"/>
      </w:pPr>
      <w:r>
        <w:t>Dado que el formulario contiene información válida, cuando el Jefe TICS solicite guardar el perfil, entonces el sistema deberá registrarlo con los permisos seleccionados y estado Activo.</w:t>
      </w:r>
    </w:p>
    <w:p w:rsidR="004C4A69" w:rsidRDefault="004C4A69" w14:paraId="681BD5E9" w14:textId="77777777">
      <w:pPr>
        <w:pStyle w:val="rv-text"/>
        <w:divId w:val="531261596"/>
      </w:pPr>
    </w:p>
    <w:p w:rsidR="004C4A69" w:rsidRDefault="007B2DC6" w14:paraId="0EEA2869" w14:textId="77777777">
      <w:pPr>
        <w:pStyle w:val="rv-text"/>
        <w:divId w:val="531261596"/>
      </w:pPr>
      <w:r>
        <w:t>CA-02. Protección ante información inválida</w:t>
      </w:r>
    </w:p>
    <w:p w:rsidR="004C4A69" w:rsidRDefault="007B2DC6" w14:paraId="481CF2AD" w14:textId="77777777">
      <w:pPr>
        <w:pStyle w:val="rv-text"/>
        <w:divId w:val="531261596"/>
      </w:pPr>
      <w:r>
        <w:t>Dado que la información no cumple alguna validación de entrada, cuando se solicite guardar el perfil, entonces el sistema no deberá crear el registro y deberá indicar la información que necesita corregirse.</w:t>
      </w:r>
    </w:p>
    <w:p w:rsidR="004C4A69" w:rsidRDefault="004C4A69" w14:paraId="1996A8F9" w14:textId="77777777">
      <w:pPr>
        <w:pStyle w:val="rv-text"/>
        <w:divId w:val="531261596"/>
      </w:pPr>
    </w:p>
    <w:p w:rsidR="004C4A69" w:rsidRDefault="007B2DC6" w14:paraId="43DD0EEE" w14:textId="77777777">
      <w:pPr>
        <w:pStyle w:val="rv-text"/>
        <w:divId w:val="531261596"/>
      </w:pPr>
      <w:r>
        <w:t>CA-03. Integridad de la operación</w:t>
      </w:r>
    </w:p>
    <w:p w:rsidR="004C4A69" w:rsidRDefault="007B2DC6" w14:paraId="12929C53" w14:textId="77777777">
      <w:pPr>
        <w:pStyle w:val="rv-text"/>
        <w:divId w:val="531261596"/>
      </w:pPr>
      <w:r>
        <w:t>Dado que ocurre un error durante el almacenamiento, el sistema no deberá crear un perfil incompleto ni permisos sin un perfil asociado.</w:t>
      </w:r>
    </w:p>
    <w:p w:rsidR="004C4A69" w:rsidRDefault="004C4A69" w14:paraId="1D83EA28" w14:textId="77777777">
      <w:pPr>
        <w:pStyle w:val="rv-text"/>
        <w:divId w:val="531261596"/>
      </w:pPr>
    </w:p>
    <w:p w:rsidR="004C4A69" w:rsidRDefault="007B2DC6" w14:paraId="68BAB760" w14:textId="77777777">
      <w:pPr>
        <w:pStyle w:val="rv-text"/>
        <w:divId w:val="531261596"/>
      </w:pPr>
      <w:r>
        <w:t>Riesgos relacionados:</w:t>
      </w:r>
    </w:p>
    <w:p w:rsidR="004C4A69" w:rsidRDefault="007B2DC6" w14:paraId="5E19DC94" w14:textId="77777777">
      <w:pPr>
        <w:pStyle w:val="rv-text"/>
        <w:divId w:val="531261596"/>
      </w:pPr>
      <w:r>
        <w:t>RSK-03</w:t>
      </w:r>
    </w:p>
    <w:p w:rsidR="00A70BCA" w:rsidRDefault="00A70BCA" w14:paraId="02F1D5E9" w14:textId="77777777">
      <w:pPr>
        <w:pStyle w:val="rv-text"/>
        <w:divId w:val="531261596"/>
      </w:pPr>
    </w:p>
    <w:p w:rsidR="004C4A69" w:rsidRDefault="007B2DC6" w14:paraId="212FF987" w14:textId="77777777">
      <w:pPr>
        <w:pStyle w:val="Ttulo3"/>
        <w:divId w:val="531261596"/>
      </w:pPr>
      <w:bookmarkStart w:name="SRS-33" w:id="50"/>
      <w:bookmarkEnd w:id="50"/>
      <w:r>
        <w:t>Registrar usuario</w:t>
      </w:r>
    </w:p>
    <w:p w:rsidR="004C4A69" w:rsidRDefault="007B2DC6" w14:paraId="488468C3" w14:textId="77777777">
      <w:pPr>
        <w:pStyle w:val="rv-text"/>
        <w:divId w:val="531261596"/>
      </w:pPr>
      <w:r>
        <w:rPr>
          <w:rStyle w:val="rv-id"/>
        </w:rPr>
        <w:t>[SRS-33]</w:t>
      </w:r>
      <w:r>
        <w:t xml:space="preserve"> Código:</w:t>
      </w:r>
    </w:p>
    <w:p w:rsidR="004C4A69" w:rsidRDefault="007B2DC6" w14:paraId="1AB3EDF0" w14:textId="54665ED3">
      <w:pPr>
        <w:pStyle w:val="rv-text"/>
        <w:divId w:val="531261596"/>
      </w:pPr>
      <w:r>
        <w:t>RF-02</w:t>
      </w:r>
    </w:p>
    <w:p w:rsidR="004C4A69" w:rsidRDefault="004C4A69" w14:paraId="03BBD5A6" w14:textId="77777777">
      <w:pPr>
        <w:pStyle w:val="rv-text"/>
        <w:divId w:val="531261596"/>
      </w:pPr>
    </w:p>
    <w:p w:rsidR="004C4A69" w:rsidRDefault="007B2DC6" w14:paraId="58000364" w14:textId="77777777">
      <w:pPr>
        <w:pStyle w:val="rv-text"/>
        <w:divId w:val="531261596"/>
      </w:pPr>
      <w:r>
        <w:t>Nombre:</w:t>
      </w:r>
    </w:p>
    <w:p w:rsidR="004C4A69" w:rsidRDefault="007B2DC6" w14:paraId="138EF51D" w14:textId="77777777">
      <w:pPr>
        <w:pStyle w:val="rv-text"/>
        <w:divId w:val="531261596"/>
      </w:pPr>
      <w:r>
        <w:t>Registrar usuario</w:t>
      </w:r>
    </w:p>
    <w:p w:rsidR="004C4A69" w:rsidRDefault="004C4A69" w14:paraId="6E5E0E95" w14:textId="77777777">
      <w:pPr>
        <w:pStyle w:val="rv-text"/>
        <w:divId w:val="531261596"/>
      </w:pPr>
    </w:p>
    <w:p w:rsidR="004C4A69" w:rsidRDefault="007B2DC6" w14:paraId="29625B0C" w14:textId="77777777">
      <w:pPr>
        <w:pStyle w:val="rv-text"/>
        <w:divId w:val="531261596"/>
      </w:pPr>
      <w:r>
        <w:t>Descripción:</w:t>
      </w:r>
    </w:p>
    <w:p w:rsidR="004C4A69" w:rsidRDefault="007B2DC6" w14:paraId="3D4BAB02" w14:textId="77777777">
      <w:pPr>
        <w:pStyle w:val="rv-text"/>
        <w:divId w:val="531261596"/>
      </w:pPr>
      <w:r>
        <w:t>El sistema deberá permitir registrar un usuario institucional con sus datos de identificación y contacto, generando credenciales temporales para el primer acceso.</w:t>
      </w:r>
    </w:p>
    <w:p w:rsidR="004C4A69" w:rsidRDefault="004C4A69" w14:paraId="1AEC48CA" w14:textId="77777777">
      <w:pPr>
        <w:pStyle w:val="rv-text"/>
        <w:divId w:val="531261596"/>
      </w:pPr>
    </w:p>
    <w:p w:rsidR="004C4A69" w:rsidRDefault="007B2DC6" w14:paraId="75B137C9" w14:textId="77777777">
      <w:pPr>
        <w:pStyle w:val="rv-text"/>
        <w:divId w:val="531261596"/>
      </w:pPr>
      <w:r>
        <w:t>Prioridad MoSCoW:</w:t>
      </w:r>
    </w:p>
    <w:p w:rsidR="004C4A69" w:rsidRDefault="007B2DC6" w14:paraId="2AB60206" w14:textId="77777777">
      <w:pPr>
        <w:pStyle w:val="rv-text"/>
        <w:divId w:val="531261596"/>
      </w:pPr>
      <w:r>
        <w:t>Must have</w:t>
      </w:r>
    </w:p>
    <w:p w:rsidR="004C4A69" w:rsidRDefault="004C4A69" w14:paraId="23785827" w14:textId="77777777">
      <w:pPr>
        <w:pStyle w:val="rv-text"/>
        <w:divId w:val="531261596"/>
      </w:pPr>
    </w:p>
    <w:p w:rsidR="004C4A69" w:rsidRDefault="007B2DC6" w14:paraId="5ADA9DF1" w14:textId="77777777">
      <w:pPr>
        <w:pStyle w:val="rv-text"/>
        <w:divId w:val="531261596"/>
      </w:pPr>
      <w:r>
        <w:t>Actor relacionado:</w:t>
      </w:r>
    </w:p>
    <w:p w:rsidR="004C4A69" w:rsidRDefault="007B2DC6" w14:paraId="0FEA1539" w14:textId="77777777">
      <w:pPr>
        <w:pStyle w:val="rv-text"/>
        <w:divId w:val="531261596"/>
      </w:pPr>
      <w:r>
        <w:t>Jefe TICS</w:t>
      </w:r>
    </w:p>
    <w:p w:rsidR="004C4A69" w:rsidRDefault="004C4A69" w14:paraId="223CEA0D" w14:textId="77777777">
      <w:pPr>
        <w:pStyle w:val="rv-text"/>
        <w:divId w:val="531261596"/>
      </w:pPr>
    </w:p>
    <w:p w:rsidR="004C4A69" w:rsidRDefault="007B2DC6" w14:paraId="15EBACFF" w14:textId="77777777">
      <w:pPr>
        <w:pStyle w:val="rv-text"/>
        <w:divId w:val="531261596"/>
      </w:pPr>
      <w:r>
        <w:t>Caso de uso de origen:</w:t>
      </w:r>
    </w:p>
    <w:p w:rsidR="32E67348" w:rsidP="32E67348" w:rsidRDefault="32E67348" w14:paraId="7888B1D3" w14:textId="20B02E49">
      <w:pPr>
        <w:pStyle w:val="rv-text"/>
      </w:pPr>
      <w:r>
        <w:t>CU-02 Gestionar perfiles / CU-02.2 Registrar usuario</w:t>
      </w:r>
    </w:p>
    <w:p w:rsidR="004C4A69" w:rsidRDefault="004C4A69" w14:paraId="15B0BCEC" w14:textId="77777777">
      <w:pPr>
        <w:pStyle w:val="rv-text"/>
        <w:divId w:val="531261596"/>
      </w:pPr>
    </w:p>
    <w:p w:rsidR="004C4A69" w:rsidRDefault="007B2DC6" w14:paraId="384C6993" w14:textId="77777777">
      <w:pPr>
        <w:pStyle w:val="rv-text"/>
        <w:divId w:val="531261596"/>
      </w:pPr>
      <w:r>
        <w:t>Referencias:</w:t>
      </w:r>
    </w:p>
    <w:p w:rsidR="004C4A69" w:rsidP="00F55720" w:rsidRDefault="007B2DC6" w14:paraId="667AFCF3" w14:textId="77777777">
      <w:pPr>
        <w:numPr>
          <w:ilvl w:val="0"/>
          <w:numId w:val="21"/>
        </w:numPr>
        <w:spacing w:line="240" w:lineRule="auto"/>
        <w:divId w:val="531261596"/>
      </w:pPr>
      <w:r>
        <w:t>FMT-02 Política de contraseñas</w:t>
      </w:r>
    </w:p>
    <w:p w:rsidR="004C4A69" w:rsidP="00F55720" w:rsidRDefault="007B2DC6" w14:paraId="1746DA3C" w14:textId="77777777">
      <w:pPr>
        <w:numPr>
          <w:ilvl w:val="0"/>
          <w:numId w:val="21"/>
        </w:numPr>
        <w:spacing w:line="240" w:lineRule="auto"/>
        <w:divId w:val="531261596"/>
      </w:pPr>
      <w:r>
        <w:t>FMT-03 Identificación y correo</w:t>
      </w:r>
    </w:p>
    <w:p w:rsidR="004C4A69" w:rsidRDefault="004C4A69" w14:paraId="142EEF1D" w14:textId="77777777">
      <w:pPr>
        <w:pStyle w:val="rv-text"/>
        <w:divId w:val="531261596"/>
      </w:pPr>
    </w:p>
    <w:p w:rsidR="004C4A69" w:rsidRDefault="007B2DC6" w14:paraId="6797F1AA" w14:textId="77777777">
      <w:pPr>
        <w:pStyle w:val="rv-text"/>
        <w:divId w:val="531261596"/>
      </w:pPr>
      <w:r>
        <w:t>Entradas:</w:t>
      </w:r>
    </w:p>
    <w:p w:rsidR="004C4A69" w:rsidP="00F55720" w:rsidRDefault="007B2DC6" w14:paraId="4B1F078F" w14:textId="77777777">
      <w:pPr>
        <w:numPr>
          <w:ilvl w:val="0"/>
          <w:numId w:val="22"/>
        </w:numPr>
        <w:spacing w:line="240" w:lineRule="auto"/>
        <w:divId w:val="531261596"/>
      </w:pPr>
      <w:r>
        <w:t>Nombres del usuario.</w:t>
      </w:r>
    </w:p>
    <w:p w:rsidR="004C4A69" w:rsidP="00F55720" w:rsidRDefault="007B2DC6" w14:paraId="0071DC02" w14:textId="77777777">
      <w:pPr>
        <w:numPr>
          <w:ilvl w:val="0"/>
          <w:numId w:val="22"/>
        </w:numPr>
        <w:spacing w:line="240" w:lineRule="auto"/>
        <w:divId w:val="531261596"/>
      </w:pPr>
      <w:r>
        <w:t>Apellidos del usuario.</w:t>
      </w:r>
    </w:p>
    <w:p w:rsidR="004C4A69" w:rsidP="00F55720" w:rsidRDefault="007B2DC6" w14:paraId="2B11F126" w14:textId="77777777">
      <w:pPr>
        <w:numPr>
          <w:ilvl w:val="0"/>
          <w:numId w:val="22"/>
        </w:numPr>
        <w:spacing w:line="240" w:lineRule="auto"/>
        <w:divId w:val="531261596"/>
      </w:pPr>
      <w:r>
        <w:t>Número de identificación institucional.</w:t>
      </w:r>
    </w:p>
    <w:p w:rsidR="004C4A69" w:rsidP="00F55720" w:rsidRDefault="007B2DC6" w14:paraId="6A5D1007" w14:textId="77777777">
      <w:pPr>
        <w:numPr>
          <w:ilvl w:val="0"/>
          <w:numId w:val="22"/>
        </w:numPr>
        <w:spacing w:line="240" w:lineRule="auto"/>
        <w:divId w:val="531261596"/>
      </w:pPr>
      <w:r>
        <w:t>Correo electrónico institucional.</w:t>
      </w:r>
    </w:p>
    <w:p w:rsidR="004C4A69" w:rsidP="00F55720" w:rsidRDefault="007B2DC6" w14:paraId="0F3CBDFE" w14:textId="77777777">
      <w:pPr>
        <w:numPr>
          <w:ilvl w:val="0"/>
          <w:numId w:val="22"/>
        </w:numPr>
        <w:spacing w:line="240" w:lineRule="auto"/>
        <w:divId w:val="531261596"/>
      </w:pPr>
      <w:r>
        <w:t>Número de teléfono, cuando se disponga de este dato.</w:t>
      </w:r>
    </w:p>
    <w:p w:rsidR="004C4A69" w:rsidRDefault="004C4A69" w14:paraId="28516230" w14:textId="77777777">
      <w:pPr>
        <w:pStyle w:val="rv-text"/>
        <w:divId w:val="531261596"/>
      </w:pPr>
    </w:p>
    <w:p w:rsidR="004C4A69" w:rsidRDefault="007B2DC6" w14:paraId="553085A8" w14:textId="77777777">
      <w:pPr>
        <w:pStyle w:val="rv-text"/>
        <w:divId w:val="531261596"/>
      </w:pPr>
      <w:r>
        <w:t>Validaciones de entrada:</w:t>
      </w:r>
    </w:p>
    <w:p w:rsidR="004C4A69" w:rsidP="00F55720" w:rsidRDefault="007B2DC6" w14:paraId="41845D0A" w14:textId="77777777">
      <w:pPr>
        <w:numPr>
          <w:ilvl w:val="0"/>
          <w:numId w:val="23"/>
        </w:numPr>
        <w:spacing w:line="240" w:lineRule="auto"/>
        <w:divId w:val="531261596"/>
      </w:pPr>
      <w:r>
        <w:t>El tipo de identificación, número de identificación, nombres, apellidos y correo electrónico deberán ser obligatorios. </w:t>
      </w:r>
    </w:p>
    <w:p w:rsidR="004C4A69" w:rsidP="00F55720" w:rsidRDefault="007B2DC6" w14:paraId="0DF22EC3" w14:textId="77777777">
      <w:pPr>
        <w:numPr>
          <w:ilvl w:val="0"/>
          <w:numId w:val="23"/>
        </w:numPr>
        <w:spacing w:line="240" w:lineRule="auto"/>
        <w:divId w:val="531261596"/>
      </w:pPr>
      <w:r>
        <w:t>El número de identificación deberá cumplir las reglas correspondientes al tipo seleccionado, de acuerdo con FMT-03. </w:t>
      </w:r>
    </w:p>
    <w:p w:rsidR="004C4A69" w:rsidP="00F55720" w:rsidRDefault="007B2DC6" w14:paraId="1EF8B86C" w14:textId="77777777">
      <w:pPr>
        <w:numPr>
          <w:ilvl w:val="0"/>
          <w:numId w:val="23"/>
        </w:numPr>
        <w:spacing w:line="240" w:lineRule="auto"/>
        <w:divId w:val="531261596"/>
      </w:pPr>
      <w:r>
        <w:t>El número de identificación y el correo electrónico deberán ser únicos. </w:t>
      </w:r>
    </w:p>
    <w:p w:rsidR="004C4A69" w:rsidP="00F55720" w:rsidRDefault="007B2DC6" w14:paraId="46C7C8F2" w14:textId="77777777">
      <w:pPr>
        <w:numPr>
          <w:ilvl w:val="0"/>
          <w:numId w:val="23"/>
        </w:numPr>
        <w:spacing w:line="240" w:lineRule="auto"/>
        <w:divId w:val="531261596"/>
      </w:pPr>
      <w:r>
        <w:t>El correo deberá cumplir el formato establecido en FMT-03. </w:t>
      </w:r>
    </w:p>
    <w:p w:rsidR="004C4A69" w:rsidP="00F55720" w:rsidRDefault="007B2DC6" w14:paraId="7974D137" w14:textId="77777777">
      <w:pPr>
        <w:numPr>
          <w:ilvl w:val="0"/>
          <w:numId w:val="23"/>
        </w:numPr>
        <w:spacing w:line="240" w:lineRule="auto"/>
        <w:divId w:val="531261596"/>
      </w:pPr>
      <w:r>
        <w:t>El número de teléfono, cuando sea registrado, deberá cumplir el formato establecido en FMT-03. </w:t>
      </w:r>
    </w:p>
    <w:p w:rsidR="004C4A69" w:rsidP="00F55720" w:rsidRDefault="007B2DC6" w14:paraId="118B1B00" w14:textId="77777777">
      <w:pPr>
        <w:numPr>
          <w:ilvl w:val="0"/>
          <w:numId w:val="23"/>
        </w:numPr>
        <w:spacing w:line="240" w:lineRule="auto"/>
        <w:divId w:val="531261596"/>
      </w:pPr>
      <w:r>
        <w:t>La contraseña temporal deberá cumplir FMT-02.</w:t>
      </w:r>
    </w:p>
    <w:p w:rsidR="004C4A69" w:rsidRDefault="004C4A69" w14:paraId="209797C2" w14:textId="77777777">
      <w:pPr>
        <w:pStyle w:val="rv-text"/>
        <w:divId w:val="531261596"/>
      </w:pPr>
    </w:p>
    <w:p w:rsidR="004C4A69" w:rsidRDefault="007B2DC6" w14:paraId="72A5AF43" w14:textId="77777777">
      <w:pPr>
        <w:pStyle w:val="rv-text"/>
        <w:divId w:val="531261596"/>
      </w:pPr>
      <w:r>
        <w:t>Flujo funcional:</w:t>
      </w:r>
    </w:p>
    <w:p w:rsidR="004C4A69" w:rsidRDefault="007B2DC6" w14:paraId="5941899C" w14:textId="77777777">
      <w:pPr>
        <w:pStyle w:val="rv-text"/>
        <w:divId w:val="531261596"/>
      </w:pPr>
      <w:r>
        <w:t>1. El Jefe TICS selecciona la opción Registrar usuario.</w:t>
      </w:r>
    </w:p>
    <w:p w:rsidR="004C4A69" w:rsidRDefault="007B2DC6" w14:paraId="424911A5" w14:textId="77777777">
      <w:pPr>
        <w:pStyle w:val="rv-text"/>
        <w:divId w:val="531261596"/>
      </w:pPr>
      <w:r>
        <w:t>2. El sistema presenta los campos tipo de identificación, número de identificación, nombres, apellidos, correo electrónico institucional y número de teléfono. </w:t>
      </w:r>
    </w:p>
    <w:p w:rsidR="004C4A69" w:rsidRDefault="007B2DC6" w14:paraId="0836B6F8" w14:textId="77777777">
      <w:pPr>
        <w:pStyle w:val="rv-text"/>
        <w:divId w:val="531261596"/>
      </w:pPr>
      <w:r>
        <w:t>3. El Jefe TICS completa el formulario con los datos solicitados.</w:t>
      </w:r>
    </w:p>
    <w:p w:rsidR="004C4A69" w:rsidRDefault="007B2DC6" w14:paraId="3615FB45" w14:textId="77777777">
      <w:pPr>
        <w:pStyle w:val="rv-text"/>
        <w:divId w:val="531261596"/>
      </w:pPr>
      <w:r>
        <w:t>4. El Jefe TICS solicita confirmar la operación.</w:t>
      </w:r>
    </w:p>
    <w:p w:rsidR="004C4A69" w:rsidRDefault="007B2DC6" w14:paraId="0455623B" w14:textId="77777777">
      <w:pPr>
        <w:pStyle w:val="rv-text"/>
        <w:divId w:val="531261596"/>
      </w:pPr>
      <w:r>
        <w:t>5. El sistema verifica que la información cumpla las validaciones de entrada definidas.</w:t>
      </w:r>
    </w:p>
    <w:p w:rsidR="004C4A69" w:rsidRDefault="007B2DC6" w14:paraId="5AA634F1" w14:textId="77777777">
      <w:pPr>
        <w:pStyle w:val="rv-text"/>
        <w:divId w:val="531261596"/>
      </w:pPr>
      <w:r>
        <w:t>6. El sistema registra cuenta institucional con estado Activo y cambio obligatorio de contraseña.</w:t>
      </w:r>
    </w:p>
    <w:p w:rsidR="004C4A69" w:rsidRDefault="007B2DC6" w14:paraId="3549F4A4" w14:textId="77777777">
      <w:pPr>
        <w:pStyle w:val="rv-text"/>
        <w:divId w:val="531261596"/>
      </w:pPr>
      <w:r>
        <w:t>7. El sistema confirma que la operación se completó correctamente.</w:t>
      </w:r>
    </w:p>
    <w:p w:rsidR="004C4A69" w:rsidRDefault="004C4A69" w14:paraId="713B116A" w14:textId="77777777">
      <w:pPr>
        <w:pStyle w:val="rv-text"/>
        <w:divId w:val="531261596"/>
      </w:pPr>
    </w:p>
    <w:p w:rsidR="004C4A69" w:rsidRDefault="007B2DC6" w14:paraId="0218078C" w14:textId="77777777">
      <w:pPr>
        <w:pStyle w:val="rv-text"/>
        <w:divId w:val="531261596"/>
      </w:pPr>
      <w:r>
        <w:t>Flujos alternativos, excepciones y manejo de errores:</w:t>
      </w:r>
    </w:p>
    <w:p w:rsidR="004C4A69" w:rsidRDefault="007B2DC6" w14:paraId="6EE63908" w14:textId="77777777">
      <w:pPr>
        <w:pStyle w:val="rv-text"/>
        <w:divId w:val="531261596"/>
      </w:pPr>
      <w:r>
        <w:t>5.a. Información obligatoria incompleta o inválida</w:t>
      </w:r>
    </w:p>
    <w:p w:rsidR="004C4A69" w:rsidP="00F55720" w:rsidRDefault="007B2DC6" w14:paraId="1126EA70" w14:textId="77777777">
      <w:pPr>
        <w:numPr>
          <w:ilvl w:val="0"/>
          <w:numId w:val="24"/>
        </w:numPr>
        <w:spacing w:line="240" w:lineRule="auto"/>
        <w:divId w:val="531261596"/>
      </w:pPr>
      <w:r>
        <w:t>El sistema identifica cada campo obligatorio sin completar o cuyo valor incumple las validaciones de entrada e indica el motivo de la corrección requerida.</w:t>
      </w:r>
    </w:p>
    <w:p w:rsidR="004C4A69" w:rsidP="00F55720" w:rsidRDefault="007B2DC6" w14:paraId="1CFC7EEA" w14:textId="77777777">
      <w:pPr>
        <w:numPr>
          <w:ilvl w:val="0"/>
          <w:numId w:val="24"/>
        </w:numPr>
        <w:spacing w:line="240" w:lineRule="auto"/>
        <w:divId w:val="531261596"/>
      </w:pPr>
      <w:r>
        <w:t>El sistema conserva la información válida ingresada.</w:t>
      </w:r>
    </w:p>
    <w:p w:rsidR="004C4A69" w:rsidP="00F55720" w:rsidRDefault="007B2DC6" w14:paraId="1D9DA1A4" w14:textId="77777777">
      <w:pPr>
        <w:numPr>
          <w:ilvl w:val="0"/>
          <w:numId w:val="24"/>
        </w:numPr>
        <w:spacing w:line="240" w:lineRule="auto"/>
        <w:divId w:val="531261596"/>
      </w:pPr>
      <w:r>
        <w:t>El flujo regresa al paso 3.</w:t>
      </w:r>
    </w:p>
    <w:p w:rsidR="004C4A69" w:rsidRDefault="004C4A69" w14:paraId="434EC0C2" w14:textId="77777777">
      <w:pPr>
        <w:pStyle w:val="rv-text"/>
        <w:divId w:val="531261596"/>
      </w:pPr>
    </w:p>
    <w:p w:rsidR="004C4A69" w:rsidRDefault="007B2DC6" w14:paraId="3F45A473" w14:textId="77777777">
      <w:pPr>
        <w:pStyle w:val="rv-text"/>
        <w:divId w:val="531261596"/>
      </w:pPr>
      <w:r>
        <w:t>6.a. Error durante el almacenamiento o procesamiento</w:t>
      </w:r>
    </w:p>
    <w:p w:rsidR="004C4A69" w:rsidP="00F55720" w:rsidRDefault="007B2DC6" w14:paraId="6DC29EAD" w14:textId="77777777">
      <w:pPr>
        <w:numPr>
          <w:ilvl w:val="0"/>
          <w:numId w:val="25"/>
        </w:numPr>
        <w:spacing w:line="240" w:lineRule="auto"/>
        <w:divId w:val="531261596"/>
      </w:pPr>
      <w:r>
        <w:t>El sistema cancela la operación y conserva el estado anterior.</w:t>
      </w:r>
    </w:p>
    <w:p w:rsidR="004C4A69" w:rsidP="00F55720" w:rsidRDefault="007B2DC6" w14:paraId="5E4E36F3" w14:textId="77777777">
      <w:pPr>
        <w:numPr>
          <w:ilvl w:val="0"/>
          <w:numId w:val="25"/>
        </w:numPr>
        <w:spacing w:line="240" w:lineRule="auto"/>
        <w:divId w:val="531261596"/>
      </w:pPr>
      <w:r>
        <w:t>El sistema evita registros parciales o relaciones huérfanas.</w:t>
      </w:r>
    </w:p>
    <w:p w:rsidR="004C4A69" w:rsidP="00F55720" w:rsidRDefault="007B2DC6" w14:paraId="799EFBE3" w14:textId="77777777">
      <w:pPr>
        <w:numPr>
          <w:ilvl w:val="0"/>
          <w:numId w:val="25"/>
        </w:numPr>
        <w:spacing w:line="240" w:lineRule="auto"/>
        <w:divId w:val="531261596"/>
      </w:pPr>
      <w:r>
        <w:t>El sistema conserva los datos ingresados cuando sea seguro hacerlo.</w:t>
      </w:r>
    </w:p>
    <w:p w:rsidR="004C4A69" w:rsidP="00F55720" w:rsidRDefault="007B2DC6" w14:paraId="63323E15" w14:textId="77777777">
      <w:pPr>
        <w:numPr>
          <w:ilvl w:val="0"/>
          <w:numId w:val="25"/>
        </w:numPr>
        <w:spacing w:line="240" w:lineRule="auto"/>
        <w:divId w:val="531261596"/>
      </w:pPr>
      <w:r>
        <w:t>El flujo regresa al paso 4 para permitir un nuevo intento.</w:t>
      </w:r>
    </w:p>
    <w:p w:rsidR="004C4A69" w:rsidRDefault="004C4A69" w14:paraId="198486F8" w14:textId="77777777">
      <w:pPr>
        <w:pStyle w:val="rv-text"/>
        <w:divId w:val="531261596"/>
      </w:pPr>
    </w:p>
    <w:p w:rsidR="004C4A69" w:rsidRDefault="007B2DC6" w14:paraId="0C3A9BAF" w14:textId="77777777">
      <w:pPr>
        <w:pStyle w:val="rv-text"/>
        <w:divId w:val="531261596"/>
      </w:pPr>
      <w:r>
        <w:t>Salidas:</w:t>
      </w:r>
    </w:p>
    <w:p w:rsidR="004C4A69" w:rsidP="00F55720" w:rsidRDefault="007B2DC6" w14:paraId="3F7335E8" w14:textId="77777777">
      <w:pPr>
        <w:numPr>
          <w:ilvl w:val="0"/>
          <w:numId w:val="26"/>
        </w:numPr>
        <w:spacing w:line="240" w:lineRule="auto"/>
        <w:divId w:val="531261596"/>
      </w:pPr>
      <w:r>
        <w:t>Cuenta activa.</w:t>
      </w:r>
    </w:p>
    <w:p w:rsidR="004C4A69" w:rsidP="00F55720" w:rsidRDefault="007B2DC6" w14:paraId="41E7DB00" w14:textId="77777777">
      <w:pPr>
        <w:numPr>
          <w:ilvl w:val="0"/>
          <w:numId w:val="26"/>
        </w:numPr>
        <w:spacing w:line="240" w:lineRule="auto"/>
        <w:divId w:val="531261596"/>
      </w:pPr>
      <w:r>
        <w:t>Credencial temporal.</w:t>
      </w:r>
    </w:p>
    <w:p w:rsidR="004C4A69" w:rsidP="00F55720" w:rsidRDefault="007B2DC6" w14:paraId="76C9610B" w14:textId="77777777">
      <w:pPr>
        <w:numPr>
          <w:ilvl w:val="0"/>
          <w:numId w:val="26"/>
        </w:numPr>
        <w:spacing w:line="240" w:lineRule="auto"/>
        <w:divId w:val="531261596"/>
      </w:pPr>
      <w:r>
        <w:t>Confirmación.</w:t>
      </w:r>
    </w:p>
    <w:p w:rsidR="004C4A69" w:rsidRDefault="004C4A69" w14:paraId="269CDF3B" w14:textId="77777777">
      <w:pPr>
        <w:pStyle w:val="rv-text"/>
        <w:divId w:val="531261596"/>
      </w:pPr>
    </w:p>
    <w:p w:rsidR="004C4A69" w:rsidRDefault="007B2DC6" w14:paraId="6B2C9433" w14:textId="77777777">
      <w:pPr>
        <w:pStyle w:val="rv-text"/>
        <w:divId w:val="531261596"/>
      </w:pPr>
      <w:r>
        <w:t>Criterios de aceptación:</w:t>
      </w:r>
    </w:p>
    <w:p w:rsidR="004C4A69" w:rsidRDefault="007B2DC6" w14:paraId="283E6A74" w14:textId="77777777">
      <w:pPr>
        <w:pStyle w:val="rv-text"/>
        <w:divId w:val="531261596"/>
      </w:pPr>
      <w:r>
        <w:t>CA-01. Operación correcta</w:t>
      </w:r>
    </w:p>
    <w:p w:rsidR="004C4A69" w:rsidRDefault="007B2DC6" w14:paraId="7D86BCC7" w14:textId="77777777">
      <w:pPr>
        <w:pStyle w:val="rv-text"/>
        <w:divId w:val="531261596"/>
      </w:pPr>
      <w:r>
        <w:t>Dado que la información cumple las validaciones de entrada, cuando el Jefe TICS solicite registrar usuario, entonces el sistema deberá completar la operación y producir cuenta activa, credencial temporal, confirmación.</w:t>
      </w:r>
    </w:p>
    <w:p w:rsidR="004C4A69" w:rsidRDefault="004C4A69" w14:paraId="350519ED" w14:textId="77777777">
      <w:pPr>
        <w:pStyle w:val="rv-text"/>
        <w:divId w:val="531261596"/>
      </w:pPr>
    </w:p>
    <w:p w:rsidR="004C4A69" w:rsidRDefault="007B2DC6" w14:paraId="1FC067D9" w14:textId="77777777">
      <w:pPr>
        <w:pStyle w:val="rv-text"/>
        <w:divId w:val="531261596"/>
      </w:pPr>
      <w:r>
        <w:t>CA-02. Protección ante información inválida</w:t>
      </w:r>
    </w:p>
    <w:p w:rsidR="004C4A69" w:rsidRDefault="007B2DC6" w14:paraId="335CC600" w14:textId="77777777">
      <w:pPr>
        <w:pStyle w:val="rv-text"/>
        <w:divId w:val="531261596"/>
      </w:pPr>
      <w:r>
        <w:t>Dado que la información incumple una validación o regla de negocio, cuando se solicita ejecutar la operación, entonces el sistema no deberá modificar los datos y deberá indicar la condición que necesita corregirse.</w:t>
      </w:r>
    </w:p>
    <w:p w:rsidR="004C4A69" w:rsidRDefault="004C4A69" w14:paraId="0924C37F" w14:textId="77777777">
      <w:pPr>
        <w:pStyle w:val="rv-text"/>
        <w:divId w:val="531261596"/>
      </w:pPr>
    </w:p>
    <w:p w:rsidR="004C4A69" w:rsidRDefault="007B2DC6" w14:paraId="626C9C47" w14:textId="77777777">
      <w:pPr>
        <w:pStyle w:val="rv-text"/>
        <w:divId w:val="531261596"/>
      </w:pPr>
      <w:r>
        <w:t>CA-03. Integridad de la operación</w:t>
      </w:r>
    </w:p>
    <w:p w:rsidR="004C4A69" w:rsidRDefault="007B2DC6" w14:paraId="7BB43205" w14:textId="77777777">
      <w:pPr>
        <w:pStyle w:val="rv-text"/>
        <w:divId w:val="531261596"/>
      </w:pPr>
      <w:r>
        <w:t>Dado que ocurre un error durante el procesamiento, el sistema deberá conservar el estado anterior y no deberá generar registros parciales ni relaciones huérfanas.</w:t>
      </w:r>
    </w:p>
    <w:p w:rsidR="004C4A69" w:rsidRDefault="004C4A69" w14:paraId="4AEFEF0A" w14:textId="77777777">
      <w:pPr>
        <w:pStyle w:val="rv-text"/>
        <w:divId w:val="531261596"/>
      </w:pPr>
    </w:p>
    <w:p w:rsidR="004C4A69" w:rsidRDefault="007B2DC6" w14:paraId="71B22AF8" w14:textId="77777777">
      <w:pPr>
        <w:pStyle w:val="rv-text"/>
        <w:divId w:val="531261596"/>
      </w:pPr>
      <w:r>
        <w:t>Riesgos relacionados:</w:t>
      </w:r>
    </w:p>
    <w:p w:rsidR="004C4A69" w:rsidP="00F55720" w:rsidRDefault="007B2DC6" w14:paraId="5B277237" w14:textId="77777777">
      <w:pPr>
        <w:numPr>
          <w:ilvl w:val="0"/>
          <w:numId w:val="27"/>
        </w:numPr>
        <w:spacing w:line="240" w:lineRule="auto"/>
        <w:divId w:val="531261596"/>
      </w:pPr>
      <w:r>
        <w:t>RSK-02</w:t>
      </w:r>
    </w:p>
    <w:p w:rsidR="004C4A69" w:rsidP="00F55720" w:rsidRDefault="007B2DC6" w14:paraId="13558738" w14:textId="1A714AF9">
      <w:pPr>
        <w:numPr>
          <w:ilvl w:val="0"/>
          <w:numId w:val="27"/>
        </w:numPr>
        <w:spacing w:line="240" w:lineRule="auto"/>
        <w:divId w:val="531261596"/>
      </w:pPr>
      <w:r>
        <w:t>RSK-03</w:t>
      </w:r>
    </w:p>
    <w:p w:rsidR="00E23EE8" w:rsidP="00E23EE8" w:rsidRDefault="00E23EE8" w14:paraId="50E81EAF" w14:textId="0277F7D9">
      <w:pPr>
        <w:spacing w:line="240" w:lineRule="auto"/>
        <w:ind w:left="720"/>
        <w:divId w:val="531261596"/>
      </w:pPr>
    </w:p>
    <w:p w:rsidR="004C4A69" w:rsidRDefault="007B2DC6" w14:paraId="53311DA6" w14:textId="77777777">
      <w:pPr>
        <w:pStyle w:val="Ttulo3"/>
        <w:divId w:val="531261596"/>
      </w:pPr>
      <w:bookmarkStart w:name="SRS-34" w:id="51"/>
      <w:bookmarkEnd w:id="51"/>
      <w:r>
        <w:t>Asignar usuario a perfil</w:t>
      </w:r>
    </w:p>
    <w:p w:rsidR="004C4A69" w:rsidRDefault="007B2DC6" w14:paraId="1E4B4CE3" w14:textId="77777777">
      <w:pPr>
        <w:pStyle w:val="rv-text"/>
        <w:divId w:val="531261596"/>
      </w:pPr>
      <w:r>
        <w:rPr>
          <w:rStyle w:val="rv-id"/>
        </w:rPr>
        <w:t>[SRS-34]</w:t>
      </w:r>
      <w:r>
        <w:t xml:space="preserve"> Código:</w:t>
      </w:r>
    </w:p>
    <w:p w:rsidR="004C4A69" w:rsidRDefault="007B2DC6" w14:paraId="49D1634D" w14:textId="5B6CB982">
      <w:pPr>
        <w:pStyle w:val="rv-text"/>
        <w:divId w:val="531261596"/>
      </w:pPr>
      <w:r>
        <w:t>RF-</w:t>
      </w:r>
      <w:r w:rsidR="111451E4">
        <w:t>03</w:t>
      </w:r>
    </w:p>
    <w:p w:rsidR="004C4A69" w:rsidRDefault="004C4A69" w14:paraId="00DB5BB7" w14:textId="77777777">
      <w:pPr>
        <w:pStyle w:val="rv-text"/>
        <w:divId w:val="531261596"/>
      </w:pPr>
    </w:p>
    <w:p w:rsidR="004C4A69" w:rsidRDefault="007B2DC6" w14:paraId="7A5A2DAE" w14:textId="77777777">
      <w:pPr>
        <w:pStyle w:val="rv-text"/>
        <w:divId w:val="531261596"/>
      </w:pPr>
      <w:r>
        <w:t>Nombre:</w:t>
      </w:r>
    </w:p>
    <w:p w:rsidR="004C4A69" w:rsidRDefault="007B2DC6" w14:paraId="709760DF" w14:textId="77777777">
      <w:pPr>
        <w:pStyle w:val="rv-text"/>
        <w:divId w:val="531261596"/>
      </w:pPr>
      <w:r>
        <w:t>Asignar usuario a perfil</w:t>
      </w:r>
    </w:p>
    <w:p w:rsidR="004C4A69" w:rsidRDefault="004C4A69" w14:paraId="7A6C4FB5" w14:textId="77777777">
      <w:pPr>
        <w:pStyle w:val="rv-text"/>
        <w:divId w:val="531261596"/>
      </w:pPr>
    </w:p>
    <w:p w:rsidR="004C4A69" w:rsidRDefault="007B2DC6" w14:paraId="283AC6F8" w14:textId="77777777">
      <w:pPr>
        <w:pStyle w:val="rv-text"/>
        <w:divId w:val="531261596"/>
      </w:pPr>
      <w:r>
        <w:t>Descripción:</w:t>
      </w:r>
    </w:p>
    <w:p w:rsidR="004C4A69" w:rsidRDefault="007B2DC6" w14:paraId="71EFE771" w14:textId="5B04ACCF">
      <w:pPr>
        <w:pStyle w:val="rv-text"/>
        <w:divId w:val="531261596"/>
      </w:pPr>
      <w:r>
        <w:t xml:space="preserve">El sistema deberá permitir asignar un perfil activo a un usuario institucional activo que no tenga otro perfil vigente, aplicando los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al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r w:rsidR="00C007A5">
        <w:t xml:space="preserve">la </w:t>
      </w:r>
      <w:proofErr w:type="spellStart"/>
      <w:r w:rsidR="00C007A5">
        <w:t>matriz</w:t>
      </w:r>
      <w:proofErr w:type="spellEnd"/>
      <w:r w:rsidR="00C007A5">
        <w:t xml:space="preserve"> de </w:t>
      </w:r>
      <w:proofErr w:type="spellStart"/>
      <w:r w:rsidR="00C007A5">
        <w:t>permisos</w:t>
      </w:r>
      <w:proofErr w:type="spellEnd"/>
      <w:r w:rsidR="00C007A5">
        <w:t xml:space="preserve"> por </w:t>
      </w:r>
      <w:proofErr w:type="spellStart"/>
      <w:r w:rsidR="00C007A5">
        <w:t>perfil</w:t>
      </w:r>
      <w:proofErr w:type="spellEnd"/>
      <w:r w:rsidR="00C007A5">
        <w:t xml:space="preserve"> </w:t>
      </w:r>
      <w:proofErr w:type="spellStart"/>
      <w:r w:rsidR="00C007A5">
        <w:t>definida</w:t>
      </w:r>
      <w:proofErr w:type="spellEnd"/>
      <w:r w:rsidR="00C007A5">
        <w:t xml:space="preserve"> </w:t>
      </w:r>
      <w:proofErr w:type="spellStart"/>
      <w:r w:rsidR="00C007A5">
        <w:t>en</w:t>
      </w:r>
      <w:proofErr w:type="spellEnd"/>
      <w:r w:rsidR="00C007A5">
        <w:t xml:space="preserve"> </w:t>
      </w:r>
      <w:r>
        <w:t>FMT-01.</w:t>
      </w:r>
    </w:p>
    <w:p w:rsidR="004C4A69" w:rsidRDefault="004C4A69" w14:paraId="1B8EC19B" w14:textId="77777777">
      <w:pPr>
        <w:pStyle w:val="rv-text"/>
        <w:divId w:val="531261596"/>
      </w:pPr>
    </w:p>
    <w:p w:rsidR="004C4A69" w:rsidRDefault="007B2DC6" w14:paraId="4EA60BFC" w14:textId="77777777">
      <w:pPr>
        <w:pStyle w:val="rv-text"/>
        <w:divId w:val="531261596"/>
      </w:pPr>
      <w:r>
        <w:t>Prioridad MoSCoW:</w:t>
      </w:r>
    </w:p>
    <w:p w:rsidR="004C4A69" w:rsidRDefault="007B2DC6" w14:paraId="5326909F" w14:textId="77777777">
      <w:pPr>
        <w:pStyle w:val="rv-text"/>
        <w:divId w:val="531261596"/>
      </w:pPr>
      <w:r>
        <w:t>Must have</w:t>
      </w:r>
    </w:p>
    <w:p w:rsidR="004C4A69" w:rsidRDefault="004C4A69" w14:paraId="098707F2" w14:textId="77777777">
      <w:pPr>
        <w:pStyle w:val="rv-text"/>
        <w:divId w:val="531261596"/>
      </w:pPr>
    </w:p>
    <w:p w:rsidR="004C4A69" w:rsidRDefault="007B2DC6" w14:paraId="1C487CC6" w14:textId="77777777">
      <w:pPr>
        <w:pStyle w:val="rv-text"/>
        <w:divId w:val="531261596"/>
      </w:pPr>
      <w:r>
        <w:t>Actor relacionado:</w:t>
      </w:r>
    </w:p>
    <w:p w:rsidR="004C4A69" w:rsidRDefault="007B2DC6" w14:paraId="23E771B4" w14:textId="77777777">
      <w:pPr>
        <w:pStyle w:val="rv-text"/>
        <w:divId w:val="531261596"/>
      </w:pPr>
      <w:r>
        <w:t>Jefe TICS</w:t>
      </w:r>
    </w:p>
    <w:p w:rsidR="004C4A69" w:rsidRDefault="004C4A69" w14:paraId="0101BB98" w14:textId="77777777">
      <w:pPr>
        <w:pStyle w:val="rv-text"/>
        <w:divId w:val="531261596"/>
      </w:pPr>
    </w:p>
    <w:p w:rsidR="004C4A69" w:rsidRDefault="007B2DC6" w14:paraId="3A866859" w14:textId="77777777">
      <w:pPr>
        <w:pStyle w:val="rv-text"/>
        <w:divId w:val="531261596"/>
      </w:pPr>
      <w:r>
        <w:t>Caso de uso de origen:</w:t>
      </w:r>
    </w:p>
    <w:p w:rsidR="32E67348" w:rsidP="32E67348" w:rsidRDefault="32E67348" w14:paraId="54C59791" w14:textId="195D3AAA">
      <w:pPr>
        <w:pStyle w:val="rv-text"/>
      </w:pPr>
      <w:r>
        <w:t>CU-02 Gestionar perfiles / CU-02.3 Asignar usuario a perfil</w:t>
      </w:r>
    </w:p>
    <w:p w:rsidR="004C4A69" w:rsidRDefault="004C4A69" w14:paraId="1A408D11" w14:textId="77777777">
      <w:pPr>
        <w:pStyle w:val="rv-text"/>
        <w:divId w:val="531261596"/>
      </w:pPr>
    </w:p>
    <w:p w:rsidR="004C4A69" w:rsidRDefault="007B2DC6" w14:paraId="397084A4" w14:textId="77777777">
      <w:pPr>
        <w:pStyle w:val="rv-text"/>
        <w:divId w:val="531261596"/>
      </w:pPr>
      <w:r>
        <w:t>Referencias:</w:t>
      </w:r>
    </w:p>
    <w:bookmarkStart w:name="_Hlk235570200" w:id="52"/>
    <w:p w:rsidRPr="00D83BAA" w:rsidR="004C4A69" w:rsidRDefault="00C007A5" w14:paraId="2C9D5BA6" w14:textId="1E557BAC">
      <w:pPr>
        <w:pStyle w:val="rv-text"/>
        <w:divId w:val="531261596"/>
      </w:pPr>
      <w:r w:rsidRPr="00D83BAA">
        <w:fldChar w:fldCharType="begin"/>
      </w:r>
      <w:r w:rsidRPr="00D83BAA">
        <w:instrText xml:space="preserve"> HYPERLINK  \l "SRS-119" </w:instrText>
      </w:r>
      <w:r w:rsidRPr="00D83BAA">
        <w:fldChar w:fldCharType="separate"/>
      </w:r>
      <w:r w:rsidRPr="00D83BAA" w:rsidR="007B2DC6">
        <w:rPr>
          <w:rStyle w:val="Hipervnculo"/>
          <w:color w:val="auto"/>
          <w:u w:val="none"/>
        </w:rPr>
        <w:t xml:space="preserve">FMT-01 </w:t>
      </w:r>
      <w:proofErr w:type="spellStart"/>
      <w:r w:rsidRPr="00D83BAA" w:rsidR="007B2DC6">
        <w:rPr>
          <w:rStyle w:val="Hipervnculo"/>
          <w:color w:val="auto"/>
          <w:u w:val="none"/>
        </w:rPr>
        <w:t>Matriz</w:t>
      </w:r>
      <w:proofErr w:type="spellEnd"/>
      <w:r w:rsidRPr="00D83BAA" w:rsidR="007B2DC6">
        <w:rPr>
          <w:rStyle w:val="Hipervnculo"/>
          <w:color w:val="auto"/>
          <w:u w:val="none"/>
        </w:rPr>
        <w:t xml:space="preserve"> de </w:t>
      </w:r>
      <w:proofErr w:type="spellStart"/>
      <w:r w:rsidRPr="00D83BAA" w:rsidR="007B2DC6">
        <w:rPr>
          <w:rStyle w:val="Hipervnculo"/>
          <w:color w:val="auto"/>
          <w:u w:val="none"/>
        </w:rPr>
        <w:t>permisos</w:t>
      </w:r>
      <w:proofErr w:type="spellEnd"/>
      <w:r w:rsidRPr="00D83BAA" w:rsidR="007B2DC6">
        <w:rPr>
          <w:rStyle w:val="Hipervnculo"/>
          <w:color w:val="auto"/>
          <w:u w:val="none"/>
        </w:rPr>
        <w:t xml:space="preserve"> por </w:t>
      </w:r>
      <w:proofErr w:type="spellStart"/>
      <w:r w:rsidRPr="00D83BAA" w:rsidR="007B2DC6">
        <w:rPr>
          <w:rStyle w:val="Hipervnculo"/>
          <w:color w:val="auto"/>
          <w:u w:val="none"/>
        </w:rPr>
        <w:t>perfil</w:t>
      </w:r>
      <w:proofErr w:type="spellEnd"/>
      <w:r w:rsidRPr="00D83BAA">
        <w:rPr>
          <w:rStyle w:val="Hipervnculo"/>
          <w:color w:val="auto"/>
          <w:u w:val="none"/>
        </w:rPr>
        <w:fldChar w:fldCharType="end"/>
      </w:r>
    </w:p>
    <w:bookmarkEnd w:id="52"/>
    <w:p w:rsidR="004C4A69" w:rsidRDefault="004C4A69" w14:paraId="2BD1C181" w14:textId="77777777">
      <w:pPr>
        <w:pStyle w:val="rv-text"/>
        <w:divId w:val="531261596"/>
      </w:pPr>
    </w:p>
    <w:p w:rsidR="004C4A69" w:rsidRDefault="007B2DC6" w14:paraId="28F92F4E" w14:textId="77777777">
      <w:pPr>
        <w:pStyle w:val="rv-text"/>
        <w:divId w:val="531261596"/>
      </w:pPr>
      <w:r>
        <w:t>Entradas:</w:t>
      </w:r>
    </w:p>
    <w:p w:rsidR="004C4A69" w:rsidRDefault="007B2DC6" w14:paraId="7A989B13" w14:textId="77777777">
      <w:pPr>
        <w:pStyle w:val="rv-text"/>
        <w:divId w:val="531261596"/>
      </w:pPr>
      <w:r>
        <w:t>Usuario institucional seleccionado.</w:t>
      </w:r>
    </w:p>
    <w:p w:rsidR="004C4A69" w:rsidRDefault="007B2DC6" w14:paraId="4B821CA4" w14:textId="77777777">
      <w:pPr>
        <w:pStyle w:val="rv-text"/>
        <w:divId w:val="531261596"/>
      </w:pPr>
      <w:r>
        <w:t>Perfil de acceso seleccionado.</w:t>
      </w:r>
    </w:p>
    <w:p w:rsidR="004C4A69" w:rsidRDefault="004C4A69" w14:paraId="5991996A" w14:textId="77777777">
      <w:pPr>
        <w:pStyle w:val="rv-text"/>
        <w:divId w:val="531261596"/>
      </w:pPr>
    </w:p>
    <w:p w:rsidR="004C4A69" w:rsidRDefault="007B2DC6" w14:paraId="41B76F8B" w14:textId="77777777">
      <w:pPr>
        <w:pStyle w:val="rv-text"/>
        <w:divId w:val="531261596"/>
      </w:pPr>
      <w:r>
        <w:t>Validaciones de entrada:</w:t>
      </w:r>
    </w:p>
    <w:p w:rsidR="004C4A69" w:rsidP="00F55720" w:rsidRDefault="007B2DC6" w14:paraId="353F00E3" w14:textId="77777777">
      <w:pPr>
        <w:numPr>
          <w:ilvl w:val="0"/>
          <w:numId w:val="28"/>
        </w:numPr>
        <w:spacing w:line="240" w:lineRule="auto"/>
        <w:divId w:val="531261596"/>
      </w:pPr>
      <w:r>
        <w:t>El usuario seleccionado deberá existir y tener estado Activo. </w:t>
      </w:r>
    </w:p>
    <w:p w:rsidR="004C4A69" w:rsidP="00F55720" w:rsidRDefault="007B2DC6" w14:paraId="4D11D2B1" w14:textId="77777777">
      <w:pPr>
        <w:numPr>
          <w:ilvl w:val="0"/>
          <w:numId w:val="28"/>
        </w:numPr>
        <w:spacing w:line="240" w:lineRule="auto"/>
        <w:divId w:val="531261596"/>
      </w:pPr>
      <w:r>
        <w:t>El perfil seleccionado deberá existir y tener estado Activo. </w:t>
      </w:r>
    </w:p>
    <w:p w:rsidR="004C4A69" w:rsidP="00F55720" w:rsidRDefault="007B2DC6" w14:paraId="3FCC9C0E" w14:textId="77777777">
      <w:pPr>
        <w:numPr>
          <w:ilvl w:val="0"/>
          <w:numId w:val="28"/>
        </w:numPr>
        <w:spacing w:line="240" w:lineRule="auto"/>
        <w:divId w:val="531261596"/>
      </w:pPr>
      <w:r>
        <w:t>El usuario no deberá tener otro perfil activo asignado.</w:t>
      </w:r>
    </w:p>
    <w:p w:rsidR="004C4A69" w:rsidRDefault="004C4A69" w14:paraId="278B9111" w14:textId="77777777">
      <w:pPr>
        <w:pStyle w:val="rv-text"/>
        <w:divId w:val="531261596"/>
      </w:pPr>
    </w:p>
    <w:p w:rsidR="004C4A69" w:rsidRDefault="007B2DC6" w14:paraId="3048F3B2" w14:textId="77777777">
      <w:pPr>
        <w:pStyle w:val="rv-text"/>
        <w:divId w:val="531261596"/>
      </w:pPr>
      <w:r>
        <w:t>Flujo funcional:</w:t>
      </w:r>
    </w:p>
    <w:p w:rsidR="004C4A69" w:rsidP="00F55720" w:rsidRDefault="007B2DC6" w14:paraId="79B9C82E" w14:textId="77777777">
      <w:pPr>
        <w:numPr>
          <w:ilvl w:val="0"/>
          <w:numId w:val="29"/>
        </w:numPr>
        <w:spacing w:line="240" w:lineRule="auto"/>
        <w:divId w:val="531261596"/>
      </w:pPr>
      <w:r>
        <w:t>El Jefe TICS inicia la asignación de un usuario a un perfil.</w:t>
      </w:r>
    </w:p>
    <w:p w:rsidR="004C4A69" w:rsidP="00F55720" w:rsidRDefault="007B2DC6" w14:paraId="674188B7" w14:textId="77777777">
      <w:pPr>
        <w:numPr>
          <w:ilvl w:val="0"/>
          <w:numId w:val="29"/>
        </w:numPr>
        <w:spacing w:line="240" w:lineRule="auto"/>
        <w:divId w:val="531261596"/>
      </w:pPr>
      <w:r>
        <w:t>El sistema presenta los usuarios institucionales activos que no tienen un perfil vigente y los perfiles activos disponibles.</w:t>
      </w:r>
    </w:p>
    <w:p w:rsidR="004C4A69" w:rsidP="00F55720" w:rsidRDefault="007B2DC6" w14:paraId="5826C5FF" w14:textId="77777777">
      <w:pPr>
        <w:numPr>
          <w:ilvl w:val="0"/>
          <w:numId w:val="29"/>
        </w:numPr>
        <w:spacing w:line="240" w:lineRule="auto"/>
        <w:divId w:val="531261596"/>
      </w:pPr>
      <w:r>
        <w:t>El Jefe TICS selecciona un usuario y un perfil.</w:t>
      </w:r>
    </w:p>
    <w:p w:rsidR="004C4A69" w:rsidP="00F55720" w:rsidRDefault="007B2DC6" w14:paraId="6286A898" w14:textId="77777777">
      <w:pPr>
        <w:numPr>
          <w:ilvl w:val="0"/>
          <w:numId w:val="29"/>
        </w:numPr>
        <w:spacing w:line="240" w:lineRule="auto"/>
        <w:divId w:val="531261596"/>
      </w:pPr>
      <w:r>
        <w:t>El Jefe TICS confirma la asignación.</w:t>
      </w:r>
    </w:p>
    <w:p w:rsidR="004C4A69" w:rsidP="00F55720" w:rsidRDefault="007B2DC6" w14:paraId="62FEAAB4" w14:textId="77777777">
      <w:pPr>
        <w:numPr>
          <w:ilvl w:val="0"/>
          <w:numId w:val="29"/>
        </w:numPr>
        <w:spacing w:line="240" w:lineRule="auto"/>
        <w:divId w:val="531261596"/>
      </w:pPr>
      <w:r>
        <w:t>El sistema verifica que el usuario y el perfil continúen activos y que el usuario no tenga otro perfil vigente.</w:t>
      </w:r>
    </w:p>
    <w:p w:rsidR="004C4A69" w:rsidP="00F55720" w:rsidRDefault="007B2DC6" w14:paraId="5EE7B346" w14:textId="77777777">
      <w:pPr>
        <w:numPr>
          <w:ilvl w:val="0"/>
          <w:numId w:val="29"/>
        </w:numPr>
        <w:spacing w:line="240" w:lineRule="auto"/>
        <w:divId w:val="531261596"/>
      </w:pPr>
      <w:r>
        <w:t>El sistema registra la asignación y aplica al usuario los permisos asociados al perfil seleccionado.</w:t>
      </w:r>
    </w:p>
    <w:p w:rsidR="004C4A69" w:rsidP="00F55720" w:rsidRDefault="007B2DC6" w14:paraId="79D5763E" w14:textId="77777777">
      <w:pPr>
        <w:numPr>
          <w:ilvl w:val="0"/>
          <w:numId w:val="29"/>
        </w:numPr>
        <w:spacing w:line="240" w:lineRule="auto"/>
        <w:divId w:val="531261596"/>
      </w:pPr>
      <w:r>
        <w:t>El sistema confirma que la operación se completó correctamente.</w:t>
      </w:r>
    </w:p>
    <w:p w:rsidR="004C4A69" w:rsidRDefault="004C4A69" w14:paraId="0D26255B" w14:textId="77777777">
      <w:pPr>
        <w:pStyle w:val="rv-text"/>
        <w:divId w:val="531261596"/>
      </w:pPr>
    </w:p>
    <w:p w:rsidR="004C4A69" w:rsidRDefault="007B2DC6" w14:paraId="0B73DF37" w14:textId="77777777">
      <w:pPr>
        <w:pStyle w:val="rv-text"/>
        <w:divId w:val="531261596"/>
      </w:pPr>
      <w:r>
        <w:t>Flujos alternativos, excepciones y manejo de errores:</w:t>
      </w:r>
    </w:p>
    <w:p w:rsidR="004C4A69" w:rsidRDefault="007B2DC6" w14:paraId="7746FB92" w14:textId="77777777">
      <w:pPr>
        <w:pStyle w:val="rv-text"/>
        <w:divId w:val="531261596"/>
      </w:pPr>
      <w:r>
        <w:t>5.a. Usuario o perfil no seleccionado</w:t>
      </w:r>
    </w:p>
    <w:p w:rsidR="004C4A69" w:rsidP="00F55720" w:rsidRDefault="007B2DC6" w14:paraId="792E11E3" w14:textId="77777777">
      <w:pPr>
        <w:numPr>
          <w:ilvl w:val="0"/>
          <w:numId w:val="30"/>
        </w:numPr>
        <w:spacing w:line="240" w:lineRule="auto"/>
        <w:divId w:val="531261596"/>
      </w:pPr>
      <w:r>
        <w:t>El sistema indica que se debe seleccionar un usuario y un perfil.</w:t>
      </w:r>
    </w:p>
    <w:p w:rsidR="004C4A69" w:rsidP="00F55720" w:rsidRDefault="007B2DC6" w14:paraId="7771296C" w14:textId="77777777">
      <w:pPr>
        <w:numPr>
          <w:ilvl w:val="0"/>
          <w:numId w:val="30"/>
        </w:numPr>
        <w:spacing w:line="240" w:lineRule="auto"/>
        <w:divId w:val="531261596"/>
      </w:pPr>
      <w:r>
        <w:t>El sistema conserva la selección que sea válida.</w:t>
      </w:r>
    </w:p>
    <w:p w:rsidR="004C4A69" w:rsidP="00F55720" w:rsidRDefault="007B2DC6" w14:paraId="4B4F0D18" w14:textId="77777777">
      <w:pPr>
        <w:numPr>
          <w:ilvl w:val="0"/>
          <w:numId w:val="30"/>
        </w:numPr>
        <w:spacing w:line="240" w:lineRule="auto"/>
        <w:divId w:val="531261596"/>
      </w:pPr>
      <w:r>
        <w:t>El sistema no registra la asignación.</w:t>
      </w:r>
    </w:p>
    <w:p w:rsidR="004C4A69" w:rsidP="00F55720" w:rsidRDefault="007B2DC6" w14:paraId="32B62B1C" w14:textId="77777777">
      <w:pPr>
        <w:numPr>
          <w:ilvl w:val="0"/>
          <w:numId w:val="30"/>
        </w:numPr>
        <w:spacing w:line="240" w:lineRule="auto"/>
        <w:divId w:val="531261596"/>
      </w:pPr>
      <w:r>
        <w:t>El flujo regresa al paso 3.</w:t>
      </w:r>
    </w:p>
    <w:p w:rsidR="004C4A69" w:rsidRDefault="004C4A69" w14:paraId="11A09F66" w14:textId="77777777">
      <w:pPr>
        <w:pStyle w:val="rv-text"/>
        <w:divId w:val="531261596"/>
      </w:pPr>
    </w:p>
    <w:p w:rsidR="004C4A69" w:rsidRDefault="007B2DC6" w14:paraId="5A0FD7CE" w14:textId="77777777">
      <w:pPr>
        <w:pStyle w:val="rv-text"/>
        <w:divId w:val="531261596"/>
      </w:pPr>
      <w:r>
        <w:t>5.b. Usuario o perfil inactivo</w:t>
      </w:r>
    </w:p>
    <w:p w:rsidR="004C4A69" w:rsidP="00F55720" w:rsidRDefault="007B2DC6" w14:paraId="2CD6EC2E" w14:textId="77777777">
      <w:pPr>
        <w:numPr>
          <w:ilvl w:val="0"/>
          <w:numId w:val="31"/>
        </w:numPr>
        <w:spacing w:line="240" w:lineRule="auto"/>
        <w:divId w:val="531261596"/>
      </w:pPr>
      <w:r>
        <w:t>El sistema informa que el usuario o el perfil seleccionado ya no se encuentra activo.</w:t>
      </w:r>
    </w:p>
    <w:p w:rsidR="004C4A69" w:rsidP="00F55720" w:rsidRDefault="007B2DC6" w14:paraId="4C2F5B3B" w14:textId="77777777">
      <w:pPr>
        <w:numPr>
          <w:ilvl w:val="0"/>
          <w:numId w:val="31"/>
        </w:numPr>
        <w:spacing w:line="240" w:lineRule="auto"/>
        <w:divId w:val="531261596"/>
      </w:pPr>
      <w:r>
        <w:t>El sistema no registra la asignación.</w:t>
      </w:r>
    </w:p>
    <w:p w:rsidR="004C4A69" w:rsidP="00F55720" w:rsidRDefault="007B2DC6" w14:paraId="4FCBBAF4" w14:textId="77777777">
      <w:pPr>
        <w:numPr>
          <w:ilvl w:val="0"/>
          <w:numId w:val="31"/>
        </w:numPr>
        <w:spacing w:line="240" w:lineRule="auto"/>
        <w:divId w:val="531261596"/>
      </w:pPr>
      <w:r>
        <w:t>El flujo regresa al paso 2 para actualizar las opciones disponibles.</w:t>
      </w:r>
    </w:p>
    <w:p w:rsidR="004C4A69" w:rsidRDefault="004C4A69" w14:paraId="55CFF848" w14:textId="77777777">
      <w:pPr>
        <w:pStyle w:val="rv-text"/>
        <w:divId w:val="531261596"/>
      </w:pPr>
    </w:p>
    <w:p w:rsidR="004C4A69" w:rsidRDefault="007B2DC6" w14:paraId="2674D399" w14:textId="77777777">
      <w:pPr>
        <w:pStyle w:val="rv-text"/>
        <w:divId w:val="531261596"/>
      </w:pPr>
      <w:r>
        <w:t>5.c. Usuario con un perfil vigente</w:t>
      </w:r>
    </w:p>
    <w:p w:rsidR="004C4A69" w:rsidP="00F55720" w:rsidRDefault="007B2DC6" w14:paraId="6AE66E92" w14:textId="77777777">
      <w:pPr>
        <w:numPr>
          <w:ilvl w:val="0"/>
          <w:numId w:val="32"/>
        </w:numPr>
        <w:spacing w:line="240" w:lineRule="auto"/>
        <w:divId w:val="531261596"/>
      </w:pPr>
      <w:r>
        <w:t>El sistema informa que el usuario ya tiene un perfil activo asignado.</w:t>
      </w:r>
    </w:p>
    <w:p w:rsidR="004C4A69" w:rsidP="00F55720" w:rsidRDefault="007B2DC6" w14:paraId="252CB6A6" w14:textId="77777777">
      <w:pPr>
        <w:numPr>
          <w:ilvl w:val="0"/>
          <w:numId w:val="32"/>
        </w:numPr>
        <w:spacing w:line="240" w:lineRule="auto"/>
        <w:divId w:val="531261596"/>
      </w:pPr>
      <w:r>
        <w:t>El sistema no registra una segunda asignación activa.</w:t>
      </w:r>
    </w:p>
    <w:p w:rsidR="004C4A69" w:rsidP="00F55720" w:rsidRDefault="007B2DC6" w14:paraId="3F67CF74" w14:textId="77777777">
      <w:pPr>
        <w:numPr>
          <w:ilvl w:val="0"/>
          <w:numId w:val="32"/>
        </w:numPr>
        <w:spacing w:line="240" w:lineRule="auto"/>
        <w:divId w:val="531261596"/>
      </w:pPr>
      <w:r>
        <w:t>El flujo regresa al paso 2.</w:t>
      </w:r>
    </w:p>
    <w:p w:rsidR="004C4A69" w:rsidRDefault="004C4A69" w14:paraId="0C8E641E" w14:textId="77777777">
      <w:pPr>
        <w:pStyle w:val="rv-text"/>
        <w:divId w:val="531261596"/>
      </w:pPr>
    </w:p>
    <w:p w:rsidR="004C4A69" w:rsidRDefault="007B2DC6" w14:paraId="4DA3979B" w14:textId="77777777">
      <w:pPr>
        <w:pStyle w:val="rv-text"/>
        <w:divId w:val="531261596"/>
      </w:pPr>
      <w:r>
        <w:t>6.a. Error durante el almacenamiento</w:t>
      </w:r>
    </w:p>
    <w:p w:rsidR="004C4A69" w:rsidP="00F55720" w:rsidRDefault="007B2DC6" w14:paraId="17FC04CE" w14:textId="77777777">
      <w:pPr>
        <w:numPr>
          <w:ilvl w:val="0"/>
          <w:numId w:val="33"/>
        </w:numPr>
        <w:spacing w:line="240" w:lineRule="auto"/>
        <w:divId w:val="531261596"/>
      </w:pPr>
      <w:r>
        <w:t>El sistema cancela la operación y conserva el estado anterior.</w:t>
      </w:r>
    </w:p>
    <w:p w:rsidR="004C4A69" w:rsidP="00F55720" w:rsidRDefault="007B2DC6" w14:paraId="3A51111A" w14:textId="77777777">
      <w:pPr>
        <w:numPr>
          <w:ilvl w:val="0"/>
          <w:numId w:val="33"/>
        </w:numPr>
        <w:spacing w:line="240" w:lineRule="auto"/>
        <w:divId w:val="531261596"/>
      </w:pPr>
      <w:r>
        <w:t>El sistema no registra una asignación incompleta ni aplica permisos parcialmente.</w:t>
      </w:r>
    </w:p>
    <w:p w:rsidR="004C4A69" w:rsidP="00F55720" w:rsidRDefault="007B2DC6" w14:paraId="5309EA1C" w14:textId="77777777">
      <w:pPr>
        <w:numPr>
          <w:ilvl w:val="0"/>
          <w:numId w:val="33"/>
        </w:numPr>
        <w:spacing w:line="240" w:lineRule="auto"/>
        <w:divId w:val="531261596"/>
      </w:pPr>
      <w:r>
        <w:t>El flujo regresa al paso 4 para permitir un nuevo intento.</w:t>
      </w:r>
    </w:p>
    <w:p w:rsidR="004C4A69" w:rsidRDefault="004C4A69" w14:paraId="3E6721F1" w14:textId="77777777">
      <w:pPr>
        <w:pStyle w:val="rv-text"/>
        <w:divId w:val="531261596"/>
      </w:pPr>
    </w:p>
    <w:p w:rsidR="004C4A69" w:rsidRDefault="007B2DC6" w14:paraId="158DF85D" w14:textId="77777777">
      <w:pPr>
        <w:pStyle w:val="rv-text"/>
        <w:divId w:val="531261596"/>
      </w:pPr>
      <w:r>
        <w:t>Salidas:</w:t>
      </w:r>
    </w:p>
    <w:p w:rsidR="004C4A69" w:rsidP="00F55720" w:rsidRDefault="007B2DC6" w14:paraId="027DCB26" w14:textId="77777777">
      <w:pPr>
        <w:numPr>
          <w:ilvl w:val="0"/>
          <w:numId w:val="34"/>
        </w:numPr>
        <w:spacing w:line="240" w:lineRule="auto"/>
        <w:divId w:val="531261596"/>
      </w:pPr>
      <w:r>
        <w:t>Usuario asociado al perfil.</w:t>
      </w:r>
    </w:p>
    <w:p w:rsidR="004C4A69" w:rsidP="00F55720" w:rsidRDefault="007B2DC6" w14:paraId="2EE72F99" w14:textId="77777777">
      <w:pPr>
        <w:numPr>
          <w:ilvl w:val="0"/>
          <w:numId w:val="34"/>
        </w:numPr>
        <w:spacing w:line="240" w:lineRule="auto"/>
        <w:divId w:val="531261596"/>
      </w:pPr>
      <w:r>
        <w:t>Permisos efectivos.</w:t>
      </w:r>
    </w:p>
    <w:p w:rsidR="004C4A69" w:rsidP="00F55720" w:rsidRDefault="007B2DC6" w14:paraId="7619BC4D" w14:textId="77777777">
      <w:pPr>
        <w:numPr>
          <w:ilvl w:val="0"/>
          <w:numId w:val="34"/>
        </w:numPr>
        <w:spacing w:line="240" w:lineRule="auto"/>
        <w:divId w:val="531261596"/>
      </w:pPr>
      <w:r>
        <w:t>Confirmación.</w:t>
      </w:r>
    </w:p>
    <w:p w:rsidR="004C4A69" w:rsidRDefault="004C4A69" w14:paraId="5459BDE6" w14:textId="77777777">
      <w:pPr>
        <w:pStyle w:val="rv-text"/>
        <w:divId w:val="531261596"/>
      </w:pPr>
    </w:p>
    <w:p w:rsidR="004C4A69" w:rsidRDefault="007B2DC6" w14:paraId="11D6F800" w14:textId="77777777">
      <w:pPr>
        <w:pStyle w:val="rv-text"/>
        <w:divId w:val="531261596"/>
      </w:pPr>
      <w:r>
        <w:t>Criterios de aceptación:</w:t>
      </w:r>
    </w:p>
    <w:p w:rsidR="004C4A69" w:rsidRDefault="007B2DC6" w14:paraId="7EF4CA80" w14:textId="77777777">
      <w:pPr>
        <w:pStyle w:val="rv-text"/>
        <w:divId w:val="531261596"/>
      </w:pPr>
      <w:r>
        <w:t>CA-01. Operación correcta</w:t>
      </w:r>
    </w:p>
    <w:p w:rsidR="004C4A69" w:rsidRDefault="007B2DC6" w14:paraId="10097AAD" w14:textId="77777777">
      <w:pPr>
        <w:pStyle w:val="rv-text"/>
        <w:divId w:val="531261596"/>
      </w:pPr>
      <w:r>
        <w:t>Dado que la información cumple las validaciones de entrada, cuando el Jefe TICS solicite asignar usuario a perfil, entonces el sistema deberá completar la operación y producir usuario asociado al perfil, permisos efectivos, confirmación.</w:t>
      </w:r>
    </w:p>
    <w:p w:rsidR="004C4A69" w:rsidRDefault="004C4A69" w14:paraId="56B40128" w14:textId="77777777">
      <w:pPr>
        <w:pStyle w:val="rv-text"/>
        <w:divId w:val="531261596"/>
      </w:pPr>
    </w:p>
    <w:p w:rsidR="004C4A69" w:rsidRDefault="007B2DC6" w14:paraId="529D5238" w14:textId="77777777">
      <w:pPr>
        <w:pStyle w:val="rv-text"/>
        <w:divId w:val="531261596"/>
      </w:pPr>
      <w:r>
        <w:t>CA-02. Protección ante información inválida</w:t>
      </w:r>
    </w:p>
    <w:p w:rsidR="004C4A69" w:rsidRDefault="007B2DC6" w14:paraId="7867FD64" w14:textId="77777777">
      <w:pPr>
        <w:pStyle w:val="rv-text"/>
        <w:divId w:val="531261596"/>
      </w:pPr>
      <w:r>
        <w:t>Dado que la información incumple una validación o regla de negocio, cuando se solicita ejecutar la operación, entonces el sistema no deberá modificar los datos y deberá indicar la condición que necesita corregirse.</w:t>
      </w:r>
    </w:p>
    <w:p w:rsidR="004C4A69" w:rsidRDefault="004C4A69" w14:paraId="4870D75E" w14:textId="77777777">
      <w:pPr>
        <w:pStyle w:val="rv-text"/>
        <w:divId w:val="531261596"/>
      </w:pPr>
    </w:p>
    <w:p w:rsidR="004C4A69" w:rsidRDefault="007B2DC6" w14:paraId="2C031CAC" w14:textId="77777777">
      <w:pPr>
        <w:pStyle w:val="rv-text"/>
        <w:divId w:val="531261596"/>
      </w:pPr>
      <w:r>
        <w:t>CA-03. Integridad de la operación</w:t>
      </w:r>
    </w:p>
    <w:p w:rsidR="004C4A69" w:rsidRDefault="007B2DC6" w14:paraId="0E6FBF10" w14:textId="77777777">
      <w:pPr>
        <w:pStyle w:val="rv-text"/>
        <w:divId w:val="531261596"/>
      </w:pPr>
      <w:r>
        <w:t>Dado que ocurre un error durante el procesamiento, el sistema deberá conservar el estado anterior y no deberá generar registros parciales ni relaciones huérfanas.</w:t>
      </w:r>
    </w:p>
    <w:p w:rsidR="004C4A69" w:rsidRDefault="004C4A69" w14:paraId="700194B6" w14:textId="77777777">
      <w:pPr>
        <w:pStyle w:val="rv-text"/>
        <w:divId w:val="531261596"/>
      </w:pPr>
    </w:p>
    <w:p w:rsidR="004C4A69" w:rsidRDefault="007B2DC6" w14:paraId="07B30A66" w14:textId="77777777">
      <w:pPr>
        <w:pStyle w:val="rv-text"/>
        <w:divId w:val="531261596"/>
      </w:pPr>
      <w:r>
        <w:t>Riesgos relacionados:</w:t>
      </w:r>
    </w:p>
    <w:p w:rsidR="004C4A69" w:rsidRDefault="007B2DC6" w14:paraId="7AA29D54" w14:textId="77777777">
      <w:pPr>
        <w:pStyle w:val="rv-text"/>
        <w:divId w:val="531261596"/>
      </w:pPr>
      <w:r>
        <w:t>RSK-03</w:t>
      </w:r>
    </w:p>
    <w:p w:rsidR="004C4A69" w:rsidRDefault="007B2DC6" w14:paraId="4B7A9B26" w14:textId="77777777">
      <w:pPr>
        <w:pStyle w:val="Ttulo3"/>
        <w:divId w:val="531261596"/>
      </w:pPr>
      <w:bookmarkStart w:name="SRS-35" w:id="53"/>
      <w:bookmarkEnd w:id="53"/>
      <w:r>
        <w:t>Iniciar sesión</w:t>
      </w:r>
    </w:p>
    <w:p w:rsidR="004C4A69" w:rsidRDefault="007B2DC6" w14:paraId="399ECF8E" w14:textId="77777777">
      <w:pPr>
        <w:pStyle w:val="rv-text"/>
        <w:divId w:val="531261596"/>
      </w:pPr>
      <w:r>
        <w:rPr>
          <w:rStyle w:val="rv-id"/>
        </w:rPr>
        <w:t>[SRS-35]</w:t>
      </w:r>
      <w:r>
        <w:t xml:space="preserve"> Código:</w:t>
      </w:r>
    </w:p>
    <w:p w:rsidR="004C4A69" w:rsidRDefault="007B2DC6" w14:paraId="1C8D50C2" w14:textId="1929D273">
      <w:pPr>
        <w:pStyle w:val="rv-text"/>
        <w:divId w:val="531261596"/>
      </w:pPr>
      <w:r>
        <w:t>RF-</w:t>
      </w:r>
      <w:r w:rsidR="111451E4">
        <w:t>04</w:t>
      </w:r>
    </w:p>
    <w:p w:rsidR="004C4A69" w:rsidRDefault="004C4A69" w14:paraId="745FD19B" w14:textId="77777777">
      <w:pPr>
        <w:pStyle w:val="rv-text"/>
        <w:divId w:val="531261596"/>
      </w:pPr>
    </w:p>
    <w:p w:rsidR="004C4A69" w:rsidRDefault="007B2DC6" w14:paraId="1AF90AD1" w14:textId="77777777">
      <w:pPr>
        <w:pStyle w:val="rv-text"/>
        <w:divId w:val="531261596"/>
      </w:pPr>
      <w:r>
        <w:t>Nombre:</w:t>
      </w:r>
    </w:p>
    <w:p w:rsidR="004C4A69" w:rsidRDefault="007B2DC6" w14:paraId="5F20AFCB" w14:textId="77777777">
      <w:pPr>
        <w:pStyle w:val="rv-text"/>
        <w:divId w:val="531261596"/>
      </w:pPr>
      <w:r>
        <w:t>Iniciar sesión</w:t>
      </w:r>
    </w:p>
    <w:p w:rsidR="004C4A69" w:rsidRDefault="004C4A69" w14:paraId="0404DD9C" w14:textId="77777777">
      <w:pPr>
        <w:pStyle w:val="rv-text"/>
        <w:divId w:val="531261596"/>
      </w:pPr>
    </w:p>
    <w:p w:rsidR="004C4A69" w:rsidRDefault="007B2DC6" w14:paraId="49B65B80" w14:textId="77777777">
      <w:pPr>
        <w:pStyle w:val="rv-text"/>
        <w:divId w:val="531261596"/>
      </w:pPr>
      <w:r>
        <w:t>Descripción:</w:t>
      </w:r>
    </w:p>
    <w:p w:rsidR="004C4A69" w:rsidRDefault="007B2DC6" w14:paraId="73E10F52" w14:textId="77777777">
      <w:pPr>
        <w:pStyle w:val="rv-text"/>
        <w:divId w:val="531261596"/>
      </w:pPr>
      <w:r>
        <w:t>El sistema deberá autenticar al usuario mediante su correo electrónico registrado y contraseña de acceso. Cuando las credenciales sean válidas, deberá crear una sesión y habilitar únicamente las funciones permitidas por el perfil asignado.</w:t>
      </w:r>
    </w:p>
    <w:p w:rsidR="004C4A69" w:rsidRDefault="004C4A69" w14:paraId="1C15A41E" w14:textId="77777777">
      <w:pPr>
        <w:pStyle w:val="rv-text"/>
        <w:divId w:val="531261596"/>
      </w:pPr>
    </w:p>
    <w:p w:rsidR="004C4A69" w:rsidRDefault="007B2DC6" w14:paraId="0545D8F6" w14:textId="77777777">
      <w:pPr>
        <w:pStyle w:val="rv-text"/>
        <w:divId w:val="531261596"/>
      </w:pPr>
      <w:r>
        <w:t>Prioridad MoSCoW:</w:t>
      </w:r>
    </w:p>
    <w:p w:rsidR="004C4A69" w:rsidRDefault="007B2DC6" w14:paraId="63A10279" w14:textId="77777777">
      <w:pPr>
        <w:pStyle w:val="rv-text"/>
        <w:divId w:val="531261596"/>
      </w:pPr>
      <w:r>
        <w:t>Must have</w:t>
      </w:r>
    </w:p>
    <w:p w:rsidR="004C4A69" w:rsidRDefault="004C4A69" w14:paraId="32E8C322" w14:textId="77777777">
      <w:pPr>
        <w:pStyle w:val="rv-text"/>
        <w:divId w:val="531261596"/>
      </w:pPr>
    </w:p>
    <w:p w:rsidR="004C4A69" w:rsidRDefault="007B2DC6" w14:paraId="2692CDC3" w14:textId="77777777">
      <w:pPr>
        <w:pStyle w:val="rv-text"/>
        <w:divId w:val="531261596"/>
      </w:pPr>
      <w:r>
        <w:t>Actor relacionado:</w:t>
      </w:r>
    </w:p>
    <w:p w:rsidR="004C4A69" w:rsidRDefault="007B2DC6" w14:paraId="68EC8695" w14:textId="77777777">
      <w:pPr>
        <w:pStyle w:val="rv-text"/>
        <w:divId w:val="531261596"/>
      </w:pPr>
      <w:r>
        <w:t>Usuario del sistema</w:t>
      </w:r>
    </w:p>
    <w:p w:rsidR="004C4A69" w:rsidRDefault="004C4A69" w14:paraId="54F3ECAD" w14:textId="77777777">
      <w:pPr>
        <w:pStyle w:val="rv-text"/>
        <w:divId w:val="531261596"/>
      </w:pPr>
    </w:p>
    <w:p w:rsidR="004C4A69" w:rsidRDefault="007B2DC6" w14:paraId="2CCB8DED" w14:textId="77777777">
      <w:pPr>
        <w:pStyle w:val="rv-text"/>
        <w:divId w:val="531261596"/>
      </w:pPr>
      <w:r>
        <w:t>Caso de uso de origen:</w:t>
      </w:r>
    </w:p>
    <w:p w:rsidR="32E67348" w:rsidP="32E67348" w:rsidRDefault="32E67348" w14:paraId="2224A4A0" w14:textId="54CF4A03">
      <w:pPr>
        <w:pStyle w:val="rv-text"/>
      </w:pPr>
      <w:r>
        <w:t>CU-01 Acceder al sistema / CU-01.1 Iniciar sesión</w:t>
      </w:r>
    </w:p>
    <w:p w:rsidR="32E67348" w:rsidP="32E67348" w:rsidRDefault="32E67348" w14:paraId="283AD49A" w14:textId="7C6C1F69">
      <w:pPr>
        <w:pStyle w:val="rv-text"/>
      </w:pPr>
    </w:p>
    <w:p w:rsidR="004C4A69" w:rsidRDefault="004C4A69" w14:paraId="4FAC24A9" w14:textId="77777777">
      <w:pPr>
        <w:pStyle w:val="rv-text"/>
        <w:divId w:val="531261596"/>
      </w:pPr>
    </w:p>
    <w:p w:rsidR="004C4A69" w:rsidRDefault="007B2DC6" w14:paraId="1A074775" w14:textId="77777777">
      <w:pPr>
        <w:pStyle w:val="rv-text"/>
        <w:divId w:val="531261596"/>
      </w:pPr>
      <w:r>
        <w:t>Referencias:</w:t>
      </w:r>
    </w:p>
    <w:p w:rsidR="004C4A69" w:rsidRDefault="007B2DC6" w14:paraId="244D01BD" w14:textId="77777777">
      <w:pPr>
        <w:pStyle w:val="rv-text"/>
        <w:divId w:val="531261596"/>
      </w:pPr>
      <w:r>
        <w:t>FMT-02 Política de contraseñas y acceso</w:t>
      </w:r>
      <w:r>
        <w:br/>
      </w:r>
      <w:r>
        <w:t>FMT-03 Identificación y correo</w:t>
      </w:r>
    </w:p>
    <w:p w:rsidR="004C4A69" w:rsidRDefault="004C4A69" w14:paraId="394865E9" w14:textId="77777777">
      <w:pPr>
        <w:pStyle w:val="rv-text"/>
        <w:divId w:val="531261596"/>
      </w:pPr>
    </w:p>
    <w:p w:rsidR="004C4A69" w:rsidRDefault="007B2DC6" w14:paraId="297A629A" w14:textId="77777777">
      <w:pPr>
        <w:pStyle w:val="rv-text"/>
        <w:divId w:val="531261596"/>
      </w:pPr>
      <w:r>
        <w:t>Entradas:</w:t>
      </w:r>
    </w:p>
    <w:p w:rsidR="004C4A69" w:rsidP="00F55720" w:rsidRDefault="007B2DC6" w14:paraId="5725884F" w14:textId="77777777">
      <w:pPr>
        <w:numPr>
          <w:ilvl w:val="0"/>
          <w:numId w:val="35"/>
        </w:numPr>
        <w:spacing w:line="240" w:lineRule="auto"/>
        <w:divId w:val="531261596"/>
      </w:pPr>
      <w:r>
        <w:t>Correo electrónico institucional.</w:t>
      </w:r>
    </w:p>
    <w:p w:rsidR="004C4A69" w:rsidP="00F55720" w:rsidRDefault="007B2DC6" w14:paraId="55EB1AC9" w14:textId="77777777">
      <w:pPr>
        <w:numPr>
          <w:ilvl w:val="0"/>
          <w:numId w:val="35"/>
        </w:numPr>
        <w:spacing w:line="240" w:lineRule="auto"/>
        <w:divId w:val="531261596"/>
      </w:pPr>
      <w:r>
        <w:t>Contraseña de acceso.</w:t>
      </w:r>
    </w:p>
    <w:p w:rsidR="004C4A69" w:rsidRDefault="004C4A69" w14:paraId="376F73ED" w14:textId="77777777">
      <w:pPr>
        <w:pStyle w:val="rv-text"/>
        <w:divId w:val="531261596"/>
      </w:pPr>
    </w:p>
    <w:p w:rsidR="004C4A69" w:rsidRDefault="007B2DC6" w14:paraId="49BF1BF2" w14:textId="77777777">
      <w:pPr>
        <w:pStyle w:val="rv-text"/>
        <w:divId w:val="531261596"/>
      </w:pPr>
      <w:r>
        <w:t>Validaciones de entrada:</w:t>
      </w:r>
    </w:p>
    <w:p w:rsidR="004C4A69" w:rsidP="00F55720" w:rsidRDefault="007B2DC6" w14:paraId="439FEC61" w14:textId="77777777">
      <w:pPr>
        <w:numPr>
          <w:ilvl w:val="0"/>
          <w:numId w:val="36"/>
        </w:numPr>
        <w:spacing w:line="240" w:lineRule="auto"/>
        <w:divId w:val="531261596"/>
      </w:pPr>
      <w:r>
        <w:t>El correo electrónico y la contraseña deberán ser obligatorios. </w:t>
      </w:r>
    </w:p>
    <w:p w:rsidR="004C4A69" w:rsidP="00F55720" w:rsidRDefault="007B2DC6" w14:paraId="693C1A6E" w14:textId="77777777">
      <w:pPr>
        <w:numPr>
          <w:ilvl w:val="0"/>
          <w:numId w:val="36"/>
        </w:numPr>
        <w:spacing w:line="240" w:lineRule="auto"/>
        <w:divId w:val="531261596"/>
      </w:pPr>
      <w:r>
        <w:t>El correo electrónico deberá cumplir el formato establecido en FMT-03. </w:t>
      </w:r>
    </w:p>
    <w:p w:rsidR="004C4A69" w:rsidP="00F55720" w:rsidRDefault="007B2DC6" w14:paraId="41CEDBF5" w14:textId="77777777">
      <w:pPr>
        <w:numPr>
          <w:ilvl w:val="0"/>
          <w:numId w:val="36"/>
        </w:numPr>
        <w:spacing w:line="240" w:lineRule="auto"/>
        <w:divId w:val="531261596"/>
      </w:pPr>
      <w:r>
        <w:t>La cuenta deberá existir y tener estado Activo. </w:t>
      </w:r>
    </w:p>
    <w:p w:rsidR="004C4A69" w:rsidP="00F55720" w:rsidRDefault="007B2DC6" w14:paraId="37D9125B" w14:textId="77777777">
      <w:pPr>
        <w:numPr>
          <w:ilvl w:val="0"/>
          <w:numId w:val="36"/>
        </w:numPr>
        <w:spacing w:line="240" w:lineRule="auto"/>
        <w:divId w:val="531261596"/>
      </w:pPr>
      <w:r>
        <w:t>La contraseña ingresada deberá corresponder a la cuenta registrada. </w:t>
      </w:r>
    </w:p>
    <w:p w:rsidR="004C4A69" w:rsidP="00F55720" w:rsidRDefault="007B2DC6" w14:paraId="1DA20A6C" w14:textId="77777777">
      <w:pPr>
        <w:numPr>
          <w:ilvl w:val="0"/>
          <w:numId w:val="36"/>
        </w:numPr>
        <w:spacing w:line="240" w:lineRule="auto"/>
        <w:divId w:val="531261596"/>
      </w:pPr>
      <w:r>
        <w:t>El usuario deberá tener un perfil activo asignado.</w:t>
      </w:r>
    </w:p>
    <w:p w:rsidR="004C4A69" w:rsidRDefault="004C4A69" w14:paraId="6C769125" w14:textId="77777777">
      <w:pPr>
        <w:pStyle w:val="rv-text"/>
        <w:divId w:val="531261596"/>
      </w:pPr>
    </w:p>
    <w:p w:rsidR="004C4A69" w:rsidRDefault="007B2DC6" w14:paraId="1BAB3653" w14:textId="77777777">
      <w:pPr>
        <w:pStyle w:val="rv-text"/>
        <w:divId w:val="531261596"/>
      </w:pPr>
      <w:r>
        <w:t>Flujo funcional:</w:t>
      </w:r>
    </w:p>
    <w:p w:rsidR="004C4A69" w:rsidP="00F55720" w:rsidRDefault="007B2DC6" w14:paraId="124FC7A0" w14:textId="77777777">
      <w:pPr>
        <w:numPr>
          <w:ilvl w:val="0"/>
          <w:numId w:val="37"/>
        </w:numPr>
        <w:spacing w:line="240" w:lineRule="auto"/>
        <w:divId w:val="531261596"/>
      </w:pPr>
      <w:r>
        <w:t>El usuario accede a la opción Iniciar sesión.</w:t>
      </w:r>
    </w:p>
    <w:p w:rsidR="004C4A69" w:rsidP="00F55720" w:rsidRDefault="007B2DC6" w14:paraId="19AA04D1" w14:textId="77777777">
      <w:pPr>
        <w:numPr>
          <w:ilvl w:val="0"/>
          <w:numId w:val="37"/>
        </w:numPr>
        <w:spacing w:line="240" w:lineRule="auto"/>
        <w:divId w:val="531261596"/>
      </w:pPr>
      <w:r>
        <w:t>El sistema presenta los campos correo electrónico y contraseña.</w:t>
      </w:r>
    </w:p>
    <w:p w:rsidR="004C4A69" w:rsidP="00F55720" w:rsidRDefault="007B2DC6" w14:paraId="2A87888A" w14:textId="77777777">
      <w:pPr>
        <w:numPr>
          <w:ilvl w:val="0"/>
          <w:numId w:val="37"/>
        </w:numPr>
        <w:spacing w:line="240" w:lineRule="auto"/>
        <w:divId w:val="531261596"/>
      </w:pPr>
      <w:r>
        <w:t>El usuario ingresa sus credenciales y solicita iniciar sesión.</w:t>
      </w:r>
    </w:p>
    <w:p w:rsidR="004C4A69" w:rsidP="00F55720" w:rsidRDefault="007B2DC6" w14:paraId="2C8DDBF8" w14:textId="77777777">
      <w:pPr>
        <w:numPr>
          <w:ilvl w:val="0"/>
          <w:numId w:val="37"/>
        </w:numPr>
        <w:spacing w:line="240" w:lineRule="auto"/>
        <w:divId w:val="531261596"/>
      </w:pPr>
      <w:r>
        <w:t>El sistema verifica el formato de los datos, la existencia y el estado de la cuenta, la contraseña ingresada y la condición de bloqueo establecida en FMT-02.</w:t>
      </w:r>
    </w:p>
    <w:p w:rsidR="004C4A69" w:rsidP="00F55720" w:rsidRDefault="007B2DC6" w14:paraId="593C77A8" w14:textId="77777777">
      <w:pPr>
        <w:numPr>
          <w:ilvl w:val="0"/>
          <w:numId w:val="37"/>
        </w:numPr>
        <w:spacing w:line="240" w:lineRule="auto"/>
        <w:divId w:val="531261596"/>
      </w:pPr>
      <w:r>
        <w:t>El sistema registra el intento de acceso como exitoso.</w:t>
      </w:r>
    </w:p>
    <w:p w:rsidR="004C4A69" w:rsidP="00F55720" w:rsidRDefault="007B2DC6" w14:paraId="7FC75B91" w14:textId="77777777">
      <w:pPr>
        <w:numPr>
          <w:ilvl w:val="0"/>
          <w:numId w:val="37"/>
        </w:numPr>
        <w:spacing w:line="240" w:lineRule="auto"/>
        <w:divId w:val="531261596"/>
      </w:pPr>
      <w:r>
        <w:t>El sistema restablece el contador de intentos fallidos de la cuenta.</w:t>
      </w:r>
    </w:p>
    <w:p w:rsidR="004C4A69" w:rsidP="00F55720" w:rsidRDefault="007B2DC6" w14:paraId="1E10CD54" w14:textId="77777777">
      <w:pPr>
        <w:numPr>
          <w:ilvl w:val="0"/>
          <w:numId w:val="37"/>
        </w:numPr>
        <w:spacing w:line="240" w:lineRule="auto"/>
        <w:divId w:val="531261596"/>
      </w:pPr>
      <w:r>
        <w:t>El sistema crea una sesión para el usuario autenticado.</w:t>
      </w:r>
    </w:p>
    <w:p w:rsidR="004C4A69" w:rsidP="00F55720" w:rsidRDefault="007B2DC6" w14:paraId="05A1C88A" w14:textId="77777777">
      <w:pPr>
        <w:numPr>
          <w:ilvl w:val="0"/>
          <w:numId w:val="37"/>
        </w:numPr>
        <w:spacing w:line="240" w:lineRule="auto"/>
        <w:divId w:val="531261596"/>
      </w:pPr>
      <w:r>
        <w:t>El sistema identifica el perfil activo asignado al usuario.</w:t>
      </w:r>
    </w:p>
    <w:p w:rsidRPr="00BE3018" w:rsidR="004C4A69" w:rsidP="00F55720" w:rsidRDefault="007B2DC6" w14:paraId="2A971260" w14:textId="4B47A4EE">
      <w:pPr>
        <w:numPr>
          <w:ilvl w:val="0"/>
          <w:numId w:val="37"/>
        </w:numPr>
        <w:spacing w:line="240" w:lineRule="auto"/>
        <w:divId w:val="531261596"/>
      </w:pPr>
      <w:r>
        <w:t xml:space="preserve">El sistema muestra únicamente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autorizadas</w:t>
      </w:r>
      <w:proofErr w:type="spellEnd"/>
      <w:r>
        <w:t xml:space="preserve"> para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, de </w:t>
      </w:r>
      <w:proofErr w:type="spellStart"/>
      <w:r>
        <w:t>acuerdo</w:t>
      </w:r>
      <w:proofErr w:type="spellEnd"/>
      <w:r>
        <w:t xml:space="preserve"> con </w:t>
      </w:r>
      <w:hyperlink w:history="1" w:anchor="SRS-119">
        <w:r w:rsidRPr="00BE3018">
          <w:rPr>
            <w:rStyle w:val="Hipervnculo"/>
            <w:color w:val="auto"/>
            <w:u w:val="none"/>
          </w:rPr>
          <w:t>FMT-01</w:t>
        </w:r>
      </w:hyperlink>
      <w:r w:rsidRPr="00BE3018">
        <w:t>.</w:t>
      </w:r>
    </w:p>
    <w:p w:rsidR="004C4A69" w:rsidRDefault="004C4A69" w14:paraId="00A8C837" w14:textId="77777777">
      <w:pPr>
        <w:pStyle w:val="rv-text"/>
        <w:divId w:val="531261596"/>
      </w:pPr>
    </w:p>
    <w:p w:rsidR="004C4A69" w:rsidRDefault="007B2DC6" w14:paraId="6615A990" w14:textId="77777777">
      <w:pPr>
        <w:pStyle w:val="rv-text"/>
        <w:divId w:val="531261596"/>
      </w:pPr>
      <w:r>
        <w:t>Flujos alternativos, excepciones y manejo de errores:</w:t>
      </w:r>
    </w:p>
    <w:p w:rsidR="004C4A69" w:rsidRDefault="007B2DC6" w14:paraId="6816F35F" w14:textId="77777777">
      <w:pPr>
        <w:pStyle w:val="rv-text"/>
        <w:divId w:val="531261596"/>
      </w:pPr>
      <w:r>
        <w:t>4.a. Campos obligatorios incompletos</w:t>
      </w:r>
    </w:p>
    <w:p w:rsidR="004C4A69" w:rsidP="00F55720" w:rsidRDefault="007B2DC6" w14:paraId="538364B1" w14:textId="77777777">
      <w:pPr>
        <w:numPr>
          <w:ilvl w:val="0"/>
          <w:numId w:val="38"/>
        </w:numPr>
        <w:spacing w:line="240" w:lineRule="auto"/>
        <w:divId w:val="531261596"/>
      </w:pPr>
      <w:r>
        <w:t>El sistema identifica los campos que deben completarse. </w:t>
      </w:r>
    </w:p>
    <w:p w:rsidR="004C4A69" w:rsidP="00F55720" w:rsidRDefault="007B2DC6" w14:paraId="72BACAB1" w14:textId="77777777">
      <w:pPr>
        <w:numPr>
          <w:ilvl w:val="0"/>
          <w:numId w:val="38"/>
        </w:numPr>
        <w:spacing w:line="240" w:lineRule="auto"/>
        <w:divId w:val="531261596"/>
      </w:pPr>
      <w:r>
        <w:t>El sistema no procesa la solicitud de acceso.</w:t>
      </w:r>
    </w:p>
    <w:p w:rsidR="004C4A69" w:rsidP="00F55720" w:rsidRDefault="007B2DC6" w14:paraId="02FED3D4" w14:textId="77777777">
      <w:pPr>
        <w:numPr>
          <w:ilvl w:val="0"/>
          <w:numId w:val="38"/>
        </w:numPr>
        <w:spacing w:line="240" w:lineRule="auto"/>
        <w:divId w:val="531261596"/>
      </w:pPr>
      <w:r>
        <w:t>El flujo regresa al paso 3.</w:t>
      </w:r>
    </w:p>
    <w:p w:rsidR="004C4A69" w:rsidRDefault="004C4A69" w14:paraId="0511124F" w14:textId="77777777">
      <w:pPr>
        <w:pStyle w:val="rv-text"/>
        <w:divId w:val="531261596"/>
      </w:pPr>
    </w:p>
    <w:p w:rsidR="004C4A69" w:rsidRDefault="007B2DC6" w14:paraId="7AF80D35" w14:textId="77777777">
      <w:pPr>
        <w:pStyle w:val="rv-text"/>
        <w:divId w:val="531261596"/>
      </w:pPr>
      <w:r>
        <w:t>4.b. Formato de correo electrónico inválido</w:t>
      </w:r>
    </w:p>
    <w:p w:rsidR="004C4A69" w:rsidP="00F55720" w:rsidRDefault="007B2DC6" w14:paraId="191F970B" w14:textId="77777777">
      <w:pPr>
        <w:numPr>
          <w:ilvl w:val="0"/>
          <w:numId w:val="39"/>
        </w:numPr>
        <w:spacing w:line="240" w:lineRule="auto"/>
        <w:divId w:val="531261596"/>
      </w:pPr>
      <w:r>
        <w:t>El sistema informa que el correo electrónico no cumple el formato requerido.</w:t>
      </w:r>
    </w:p>
    <w:p w:rsidR="004C4A69" w:rsidP="00F55720" w:rsidRDefault="007B2DC6" w14:paraId="6BF241CF" w14:textId="77777777">
      <w:pPr>
        <w:numPr>
          <w:ilvl w:val="0"/>
          <w:numId w:val="39"/>
        </w:numPr>
        <w:spacing w:line="240" w:lineRule="auto"/>
        <w:divId w:val="531261596"/>
      </w:pPr>
      <w:r>
        <w:t>El sistema no procesa las credenciales.</w:t>
      </w:r>
    </w:p>
    <w:p w:rsidR="004C4A69" w:rsidP="00F55720" w:rsidRDefault="007B2DC6" w14:paraId="47D3809C" w14:textId="77777777">
      <w:pPr>
        <w:numPr>
          <w:ilvl w:val="0"/>
          <w:numId w:val="39"/>
        </w:numPr>
        <w:spacing w:line="240" w:lineRule="auto"/>
        <w:divId w:val="531261596"/>
      </w:pPr>
      <w:r>
        <w:t>El flujo regresa al paso 3.</w:t>
      </w:r>
    </w:p>
    <w:p w:rsidR="004C4A69" w:rsidRDefault="004C4A69" w14:paraId="17F9B56B" w14:textId="77777777">
      <w:pPr>
        <w:pStyle w:val="rv-text"/>
        <w:divId w:val="531261596"/>
      </w:pPr>
    </w:p>
    <w:p w:rsidR="004C4A69" w:rsidRDefault="007B2DC6" w14:paraId="61B18E0E" w14:textId="77777777">
      <w:pPr>
        <w:pStyle w:val="rv-text"/>
        <w:divId w:val="531261596"/>
      </w:pPr>
      <w:r>
        <w:t>4.c. Credenciales incorrectas</w:t>
      </w:r>
    </w:p>
    <w:p w:rsidR="004C4A69" w:rsidP="00F55720" w:rsidRDefault="007B2DC6" w14:paraId="73A39429" w14:textId="77777777">
      <w:pPr>
        <w:numPr>
          <w:ilvl w:val="0"/>
          <w:numId w:val="40"/>
        </w:numPr>
        <w:spacing w:line="240" w:lineRule="auto"/>
        <w:divId w:val="531261596"/>
      </w:pPr>
      <w:r>
        <w:t>El sistema informa que el correo electrónico o la contraseña son incorrectos, sin indicar cuál de los dos datos causó el error.</w:t>
      </w:r>
    </w:p>
    <w:p w:rsidR="004C4A69" w:rsidP="00F55720" w:rsidRDefault="007B2DC6" w14:paraId="6577EA5E" w14:textId="77777777">
      <w:pPr>
        <w:numPr>
          <w:ilvl w:val="0"/>
          <w:numId w:val="40"/>
        </w:numPr>
        <w:spacing w:line="240" w:lineRule="auto"/>
        <w:divId w:val="531261596"/>
      </w:pPr>
      <w:r>
        <w:t>El sistema registra el intento como fallido e incrementa el contador de intentos fallidos.</w:t>
      </w:r>
    </w:p>
    <w:p w:rsidR="004C4A69" w:rsidP="00F55720" w:rsidRDefault="007B2DC6" w14:paraId="4467138E" w14:textId="77777777">
      <w:pPr>
        <w:numPr>
          <w:ilvl w:val="0"/>
          <w:numId w:val="40"/>
        </w:numPr>
        <w:spacing w:line="240" w:lineRule="auto"/>
        <w:divId w:val="531261596"/>
      </w:pPr>
      <w:r>
        <w:t>Cuando se alcance el límite definido en FMT-02, el sistema bloquea temporalmente la cuenta.</w:t>
      </w:r>
    </w:p>
    <w:p w:rsidR="004C4A69" w:rsidP="00F55720" w:rsidRDefault="007B2DC6" w14:paraId="41660EA5" w14:textId="77777777">
      <w:pPr>
        <w:numPr>
          <w:ilvl w:val="0"/>
          <w:numId w:val="40"/>
        </w:numPr>
        <w:spacing w:line="240" w:lineRule="auto"/>
        <w:divId w:val="531261596"/>
      </w:pPr>
      <w:r>
        <w:t>El flujo regresa al paso 3 si la cuenta no ha sido bloqueada.</w:t>
      </w:r>
    </w:p>
    <w:p w:rsidR="004C4A69" w:rsidRDefault="004C4A69" w14:paraId="034CA48A" w14:textId="77777777">
      <w:pPr>
        <w:pStyle w:val="rv-text"/>
        <w:divId w:val="531261596"/>
      </w:pPr>
    </w:p>
    <w:p w:rsidR="004C4A69" w:rsidRDefault="007B2DC6" w14:paraId="2E50F862" w14:textId="77777777">
      <w:pPr>
        <w:pStyle w:val="rv-text"/>
        <w:divId w:val="531261596"/>
      </w:pPr>
      <w:r>
        <w:t>4.d. Cuenta bloqueada</w:t>
      </w:r>
    </w:p>
    <w:p w:rsidR="004C4A69" w:rsidP="00F55720" w:rsidRDefault="007B2DC6" w14:paraId="73558E8F" w14:textId="77777777">
      <w:pPr>
        <w:numPr>
          <w:ilvl w:val="0"/>
          <w:numId w:val="41"/>
        </w:numPr>
        <w:spacing w:line="240" w:lineRule="auto"/>
        <w:divId w:val="531261596"/>
      </w:pPr>
      <w:r>
        <w:t>El sistema informa que la cuenta se encuentra bloqueada y muestra las indicaciones establecidas en FMT-02.</w:t>
      </w:r>
    </w:p>
    <w:p w:rsidR="004C4A69" w:rsidP="00F55720" w:rsidRDefault="007B2DC6" w14:paraId="344AF551" w14:textId="77777777">
      <w:pPr>
        <w:numPr>
          <w:ilvl w:val="0"/>
          <w:numId w:val="41"/>
        </w:numPr>
        <w:spacing w:line="240" w:lineRule="auto"/>
        <w:divId w:val="531261596"/>
      </w:pPr>
      <w:r>
        <w:t>El sistema no crea la sesión.</w:t>
      </w:r>
    </w:p>
    <w:p w:rsidR="004C4A69" w:rsidP="00F55720" w:rsidRDefault="007B2DC6" w14:paraId="3AB1F786" w14:textId="77777777">
      <w:pPr>
        <w:numPr>
          <w:ilvl w:val="0"/>
          <w:numId w:val="41"/>
        </w:numPr>
        <w:spacing w:line="240" w:lineRule="auto"/>
        <w:divId w:val="531261596"/>
      </w:pPr>
      <w:r>
        <w:t>El flujo finaliza.</w:t>
      </w:r>
    </w:p>
    <w:p w:rsidR="004C4A69" w:rsidRDefault="004C4A69" w14:paraId="58719403" w14:textId="77777777">
      <w:pPr>
        <w:pStyle w:val="rv-text"/>
        <w:divId w:val="531261596"/>
      </w:pPr>
    </w:p>
    <w:p w:rsidR="004C4A69" w:rsidRDefault="007B2DC6" w14:paraId="18482A1C" w14:textId="77777777">
      <w:pPr>
        <w:pStyle w:val="rv-text"/>
        <w:divId w:val="531261596"/>
      </w:pPr>
      <w:r>
        <w:t>7.a. Contraseña temporal pendiente de cambio</w:t>
      </w:r>
    </w:p>
    <w:p w:rsidR="004C4A69" w:rsidP="00F55720" w:rsidRDefault="007B2DC6" w14:paraId="238420AE" w14:textId="77777777">
      <w:pPr>
        <w:numPr>
          <w:ilvl w:val="0"/>
          <w:numId w:val="42"/>
        </w:numPr>
        <w:spacing w:line="240" w:lineRule="auto"/>
        <w:divId w:val="531261596"/>
      </w:pPr>
      <w:r>
        <w:t>El sistema crea una sesión restringida únicamente para realizar el cambio obligatorio de contraseña. </w:t>
      </w:r>
    </w:p>
    <w:p w:rsidR="004C4A69" w:rsidP="00F55720" w:rsidRDefault="007B2DC6" w14:paraId="1EE68902" w14:textId="77777777">
      <w:pPr>
        <w:numPr>
          <w:ilvl w:val="0"/>
          <w:numId w:val="42"/>
        </w:numPr>
        <w:spacing w:line="240" w:lineRule="auto"/>
        <w:divId w:val="531261596"/>
      </w:pPr>
      <w:r>
        <w:t>El sistema dirige al usuario al requisito funcional Cambiar contraseña.</w:t>
      </w:r>
    </w:p>
    <w:p w:rsidR="004C4A69" w:rsidP="00F55720" w:rsidRDefault="007B2DC6" w14:paraId="0D22C462" w14:textId="77777777">
      <w:pPr>
        <w:numPr>
          <w:ilvl w:val="0"/>
          <w:numId w:val="42"/>
        </w:numPr>
        <w:spacing w:line="240" w:lineRule="auto"/>
        <w:divId w:val="531261596"/>
      </w:pPr>
      <w:r>
        <w:t>Las demás funciones permanecen deshabilitadas hasta que el cambio se complete.</w:t>
      </w:r>
    </w:p>
    <w:p w:rsidR="004C4A69" w:rsidRDefault="004C4A69" w14:paraId="09D48EFD" w14:textId="77777777">
      <w:pPr>
        <w:pStyle w:val="rv-text"/>
        <w:divId w:val="531261596"/>
      </w:pPr>
    </w:p>
    <w:p w:rsidR="004C4A69" w:rsidRDefault="007B2DC6" w14:paraId="3A7E39E8" w14:textId="77777777">
      <w:pPr>
        <w:pStyle w:val="rv-text"/>
        <w:divId w:val="531261596"/>
      </w:pPr>
      <w:r>
        <w:t>7.b. Error al crear la sesión</w:t>
      </w:r>
    </w:p>
    <w:p w:rsidR="004C4A69" w:rsidP="00F55720" w:rsidRDefault="007B2DC6" w14:paraId="17804363" w14:textId="77777777">
      <w:pPr>
        <w:numPr>
          <w:ilvl w:val="0"/>
          <w:numId w:val="43"/>
        </w:numPr>
        <w:spacing w:line="240" w:lineRule="auto"/>
        <w:divId w:val="531261596"/>
      </w:pPr>
      <w:r>
        <w:t>El sistema no permite el acceso a ninguna función. </w:t>
      </w:r>
    </w:p>
    <w:p w:rsidR="004C4A69" w:rsidP="00F55720" w:rsidRDefault="007B2DC6" w14:paraId="2EA5F918" w14:textId="77777777">
      <w:pPr>
        <w:numPr>
          <w:ilvl w:val="0"/>
          <w:numId w:val="43"/>
        </w:numPr>
        <w:spacing w:line="240" w:lineRule="auto"/>
        <w:divId w:val="531261596"/>
      </w:pPr>
      <w:r>
        <w:t>El sistema invalida cualquier dato temporal de autenticación generado durante el intento.</w:t>
      </w:r>
    </w:p>
    <w:p w:rsidR="004C4A69" w:rsidP="00F55720" w:rsidRDefault="007B2DC6" w14:paraId="3051D62D" w14:textId="77777777">
      <w:pPr>
        <w:numPr>
          <w:ilvl w:val="0"/>
          <w:numId w:val="43"/>
        </w:numPr>
        <w:spacing w:line="240" w:lineRule="auto"/>
        <w:divId w:val="531261596"/>
      </w:pPr>
      <w:r>
        <w:t>El sistema informa que no fue posible iniciar sesión y permite realizar un nuevo intento desde el paso 3.</w:t>
      </w:r>
    </w:p>
    <w:p w:rsidR="004C4A69" w:rsidRDefault="004C4A69" w14:paraId="4E9248A0" w14:textId="77777777">
      <w:pPr>
        <w:pStyle w:val="rv-text"/>
        <w:divId w:val="531261596"/>
      </w:pPr>
    </w:p>
    <w:p w:rsidR="004C4A69" w:rsidRDefault="007B2DC6" w14:paraId="5CF8F884" w14:textId="77777777">
      <w:pPr>
        <w:pStyle w:val="rv-text"/>
        <w:divId w:val="531261596"/>
      </w:pPr>
      <w:r>
        <w:t>8.a. Usuario sin perfil activo</w:t>
      </w:r>
    </w:p>
    <w:p w:rsidR="004C4A69" w:rsidP="00F55720" w:rsidRDefault="007B2DC6" w14:paraId="5662CA5A" w14:textId="77777777">
      <w:pPr>
        <w:numPr>
          <w:ilvl w:val="0"/>
          <w:numId w:val="44"/>
        </w:numPr>
        <w:spacing w:line="240" w:lineRule="auto"/>
        <w:divId w:val="531261596"/>
      </w:pPr>
      <w:r>
        <w:t>El sistema no habilita las funciones internas. </w:t>
      </w:r>
    </w:p>
    <w:p w:rsidR="004C4A69" w:rsidP="00F55720" w:rsidRDefault="007B2DC6" w14:paraId="26F9B5D7" w14:textId="77777777">
      <w:pPr>
        <w:numPr>
          <w:ilvl w:val="0"/>
          <w:numId w:val="44"/>
        </w:numPr>
        <w:spacing w:line="240" w:lineRule="auto"/>
        <w:divId w:val="531261596"/>
      </w:pPr>
      <w:r>
        <w:t>El sistema informa que el usuario no tiene un perfil de acceso activo asignado.</w:t>
      </w:r>
    </w:p>
    <w:p w:rsidR="004C4A69" w:rsidP="00F55720" w:rsidRDefault="007B2DC6" w14:paraId="54C1B619" w14:textId="77777777">
      <w:pPr>
        <w:numPr>
          <w:ilvl w:val="0"/>
          <w:numId w:val="44"/>
        </w:numPr>
        <w:spacing w:line="240" w:lineRule="auto"/>
        <w:divId w:val="531261596"/>
      </w:pPr>
      <w:r>
        <w:t>El sistema finaliza el intento de acceso.</w:t>
      </w:r>
    </w:p>
    <w:p w:rsidR="004C4A69" w:rsidP="00F55720" w:rsidRDefault="007B2DC6" w14:paraId="2673B161" w14:textId="77777777">
      <w:pPr>
        <w:numPr>
          <w:ilvl w:val="0"/>
          <w:numId w:val="44"/>
        </w:numPr>
        <w:spacing w:line="240" w:lineRule="auto"/>
        <w:divId w:val="531261596"/>
      </w:pPr>
      <w:r>
        <w:t>Contador de intentos fallidos actualizado.</w:t>
      </w:r>
    </w:p>
    <w:p w:rsidR="004C4A69" w:rsidRDefault="004C4A69" w14:paraId="3F6896FA" w14:textId="77777777">
      <w:pPr>
        <w:pStyle w:val="rv-text"/>
        <w:divId w:val="531261596"/>
      </w:pPr>
    </w:p>
    <w:p w:rsidR="004C4A69" w:rsidRDefault="007B2DC6" w14:paraId="2A74CC43" w14:textId="77777777">
      <w:pPr>
        <w:pStyle w:val="rv-text"/>
        <w:divId w:val="531261596"/>
      </w:pPr>
      <w:r>
        <w:t>Salidas:</w:t>
      </w:r>
    </w:p>
    <w:p w:rsidR="004C4A69" w:rsidP="00F55720" w:rsidRDefault="007B2DC6" w14:paraId="5DCCFF34" w14:textId="77777777">
      <w:pPr>
        <w:numPr>
          <w:ilvl w:val="0"/>
          <w:numId w:val="45"/>
        </w:numPr>
        <w:spacing w:line="240" w:lineRule="auto"/>
        <w:divId w:val="531261596"/>
      </w:pPr>
      <w:r>
        <w:t>Sesión autenticada.</w:t>
      </w:r>
    </w:p>
    <w:p w:rsidR="004C4A69" w:rsidP="00F55720" w:rsidRDefault="007B2DC6" w14:paraId="1C675811" w14:textId="77777777">
      <w:pPr>
        <w:numPr>
          <w:ilvl w:val="0"/>
          <w:numId w:val="45"/>
        </w:numPr>
        <w:spacing w:line="240" w:lineRule="auto"/>
        <w:divId w:val="531261596"/>
      </w:pPr>
      <w:r>
        <w:t>Funciones habilitadas según el perfil asignado. </w:t>
      </w:r>
    </w:p>
    <w:p w:rsidR="004C4A69" w:rsidP="00F55720" w:rsidRDefault="007B2DC6" w14:paraId="43AA466A" w14:textId="77777777">
      <w:pPr>
        <w:numPr>
          <w:ilvl w:val="0"/>
          <w:numId w:val="45"/>
        </w:numPr>
        <w:spacing w:after="240" w:line="240" w:lineRule="auto"/>
        <w:divId w:val="531261596"/>
      </w:pPr>
      <w:r>
        <w:t>Registro del intento de acceso.</w:t>
      </w:r>
    </w:p>
    <w:p w:rsidR="004C4A69" w:rsidRDefault="007B2DC6" w14:paraId="765C19DC" w14:textId="77777777">
      <w:pPr>
        <w:pStyle w:val="rv-text"/>
        <w:divId w:val="531261596"/>
      </w:pPr>
      <w:r>
        <w:t>Criterios de aceptación:</w:t>
      </w:r>
    </w:p>
    <w:p w:rsidR="004C4A69" w:rsidRDefault="007B2DC6" w14:paraId="46590675" w14:textId="77777777">
      <w:pPr>
        <w:pStyle w:val="rv-text"/>
        <w:divId w:val="531261596"/>
      </w:pPr>
      <w:r>
        <w:t>CA-01. Inicio de sesión correcto</w:t>
      </w:r>
    </w:p>
    <w:p w:rsidR="004C4A69" w:rsidRDefault="007B2DC6" w14:paraId="605981F4" w14:textId="77777777">
      <w:pPr>
        <w:pStyle w:val="rv-text"/>
        <w:divId w:val="531261596"/>
      </w:pPr>
      <w:r>
        <w:t>Dado que el usuario tiene una cuenta activa, credenciales válidas, un perfil activo y no se encuentra bloqueado, cuando solicite iniciar sesión, entonces el sistema deberá crear la sesión y mostrar únicamente las funciones autorizadas para su perfil.</w:t>
      </w:r>
    </w:p>
    <w:p w:rsidR="004C4A69" w:rsidRDefault="004C4A69" w14:paraId="64DB6A78" w14:textId="77777777">
      <w:pPr>
        <w:pStyle w:val="rv-text"/>
        <w:divId w:val="531261596"/>
      </w:pPr>
    </w:p>
    <w:p w:rsidR="004C4A69" w:rsidRDefault="007B2DC6" w14:paraId="50906EF6" w14:textId="77777777">
      <w:pPr>
        <w:pStyle w:val="rv-text"/>
        <w:divId w:val="531261596"/>
      </w:pPr>
      <w:r>
        <w:t>CA-02. Protección ante credenciales incorrectas</w:t>
      </w:r>
    </w:p>
    <w:p w:rsidR="004C4A69" w:rsidRDefault="007B2DC6" w14:paraId="4FFDA663" w14:textId="77777777">
      <w:pPr>
        <w:pStyle w:val="rv-text"/>
        <w:divId w:val="531261596"/>
      </w:pPr>
      <w:r>
        <w:t>Dado que las credenciales ingresadas son incorrectas, cuando el usuario solicite iniciar sesión, entonces el sistema no deberá crear una sesión, deberá registrar el intento fallido e incrementar el contador correspondiente.</w:t>
      </w:r>
    </w:p>
    <w:p w:rsidR="004C4A69" w:rsidRDefault="004C4A69" w14:paraId="50E507B2" w14:textId="77777777">
      <w:pPr>
        <w:pStyle w:val="rv-text"/>
        <w:divId w:val="531261596"/>
      </w:pPr>
    </w:p>
    <w:p w:rsidR="004C4A69" w:rsidRDefault="007B2DC6" w14:paraId="7D65086F" w14:textId="77777777">
      <w:pPr>
        <w:pStyle w:val="rv-text"/>
        <w:divId w:val="531261596"/>
      </w:pPr>
      <w:r>
        <w:t>CA-03. Aplicación del bloqueo por intentos fallidos</w:t>
      </w:r>
    </w:p>
    <w:p w:rsidR="004C4A69" w:rsidRDefault="007B2DC6" w14:paraId="2801832F" w14:textId="77777777">
      <w:pPr>
        <w:pStyle w:val="rv-text"/>
        <w:divId w:val="531261596"/>
      </w:pPr>
      <w:r>
        <w:t>Dado que la cuenta alcanza el límite de intentos fallidos establecido en FMT-02, cuando se registre el último intento permitido, entonces el sistema deberá bloquear la cuenta según la duración definida y no deberá permitir el inicio de sesión.</w:t>
      </w:r>
    </w:p>
    <w:p w:rsidR="004C4A69" w:rsidRDefault="004C4A69" w14:paraId="5D127B76" w14:textId="77777777">
      <w:pPr>
        <w:pStyle w:val="rv-text"/>
        <w:divId w:val="531261596"/>
      </w:pPr>
    </w:p>
    <w:p w:rsidR="004C4A69" w:rsidRDefault="007B2DC6" w14:paraId="29175275" w14:textId="77777777">
      <w:pPr>
        <w:pStyle w:val="rv-text"/>
        <w:divId w:val="531261596"/>
      </w:pPr>
      <w:r>
        <w:t>CA-04. Cambio obligatorio de contraseña</w:t>
      </w:r>
    </w:p>
    <w:p w:rsidR="004C4A69" w:rsidRDefault="007B2DC6" w14:paraId="7EC31E41" w14:textId="77777777">
      <w:pPr>
        <w:pStyle w:val="rv-text"/>
        <w:divId w:val="531261596"/>
      </w:pPr>
      <w:r>
        <w:t>Dado que el usuario tiene una contraseña temporal, cuando sus credenciales sean válidas, entonces el sistema deberá permitir únicamente el cambio de contraseña y mantener deshabilitadas las demás funciones hasta que complete dicho cambio.</w:t>
      </w:r>
    </w:p>
    <w:p w:rsidR="004C4A69" w:rsidRDefault="007B2DC6" w14:paraId="1E6C95F5" w14:textId="77777777">
      <w:pPr>
        <w:pStyle w:val="rv-text"/>
        <w:divId w:val="531261596"/>
      </w:pPr>
      <w:r>
        <w:t>CA-05. Error durante la creación de la sesión</w:t>
      </w:r>
    </w:p>
    <w:p w:rsidR="004C4A69" w:rsidRDefault="007B2DC6" w14:paraId="46C192AC" w14:textId="77777777">
      <w:pPr>
        <w:pStyle w:val="rv-text"/>
        <w:divId w:val="531261596"/>
      </w:pPr>
      <w:r>
        <w:t>Dado que ocurre un error al crear la sesión, el sistema no deberá conceder acceso a ninguna función ni mantener una sesión parcial o utilizable.</w:t>
      </w:r>
    </w:p>
    <w:p w:rsidR="004C4A69" w:rsidRDefault="004C4A69" w14:paraId="0B24B2F2" w14:textId="77777777">
      <w:pPr>
        <w:pStyle w:val="rv-text"/>
        <w:divId w:val="531261596"/>
      </w:pPr>
    </w:p>
    <w:p w:rsidR="004C4A69" w:rsidRDefault="007B2DC6" w14:paraId="19F194F4" w14:textId="77777777">
      <w:pPr>
        <w:pStyle w:val="rv-text"/>
        <w:divId w:val="531261596"/>
      </w:pPr>
      <w:r>
        <w:t>Riesgos relacionados:</w:t>
      </w:r>
    </w:p>
    <w:p w:rsidR="004C4A69" w:rsidRDefault="007B2DC6" w14:paraId="63EC2077" w14:textId="77777777">
      <w:pPr>
        <w:pStyle w:val="rv-text"/>
        <w:divId w:val="531261596"/>
      </w:pPr>
      <w:r>
        <w:t>RSK-02</w:t>
      </w:r>
    </w:p>
    <w:p w:rsidR="004C4A69" w:rsidRDefault="007B2DC6" w14:paraId="74A66E89" w14:textId="77777777">
      <w:pPr>
        <w:pStyle w:val="Ttulo3"/>
        <w:divId w:val="531261596"/>
      </w:pPr>
      <w:bookmarkStart w:name="SRS-36" w:id="54"/>
      <w:bookmarkEnd w:id="54"/>
      <w:r>
        <w:t>Cambiar contraseña</w:t>
      </w:r>
    </w:p>
    <w:p w:rsidR="00B76799" w:rsidRDefault="007B2DC6" w14:paraId="21D4C426" w14:textId="4CA40DF4">
      <w:pPr>
        <w:pStyle w:val="rv-text"/>
        <w:divId w:val="531261596"/>
      </w:pPr>
      <w:r>
        <w:rPr>
          <w:rStyle w:val="rv-id"/>
        </w:rPr>
        <w:t>[SRS-36]</w:t>
      </w:r>
      <w:r>
        <w:t xml:space="preserve"> Código:</w:t>
      </w:r>
      <w:r>
        <w:br/>
      </w:r>
      <w:r>
        <w:t>RF-</w:t>
      </w:r>
      <w:r w:rsidR="111451E4">
        <w:t>05</w:t>
      </w:r>
      <w:r>
        <w:br/>
      </w:r>
      <w:r>
        <w:br/>
      </w:r>
      <w:proofErr w:type="spellStart"/>
      <w:r>
        <w:t>Nombre</w:t>
      </w:r>
      <w:proofErr w:type="spellEnd"/>
      <w:r>
        <w:t>:</w:t>
      </w:r>
      <w:r>
        <w:br/>
      </w:r>
      <w:proofErr w:type="spellStart"/>
      <w:r>
        <w:t>Cambiar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la </w:t>
      </w:r>
      <w:proofErr w:type="spellStart"/>
      <w:r>
        <w:t>contraseña</w:t>
      </w:r>
      <w:proofErr w:type="spellEnd"/>
      <w:r>
        <w:t xml:space="preserve"> de una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autenticada</w:t>
      </w:r>
      <w:proofErr w:type="spellEnd"/>
      <w:r>
        <w:t xml:space="preserve"> o con </w:t>
      </w:r>
      <w:proofErr w:type="spellStart"/>
      <w:r>
        <w:t>contraseña</w:t>
      </w:r>
      <w:proofErr w:type="spellEnd"/>
      <w:r>
        <w:br/>
      </w:r>
      <w:r>
        <w:t xml:space="preserve">temporal, </w:t>
      </w:r>
      <w:proofErr w:type="spellStart"/>
      <w:r>
        <w:t>verificando</w:t>
      </w:r>
      <w:proofErr w:type="spellEnd"/>
      <w:r>
        <w:t xml:space="preserve"> la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>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Usuarios registrados</w:t>
      </w:r>
      <w:r>
        <w:br/>
      </w:r>
      <w:r>
        <w:br/>
      </w:r>
      <w:r>
        <w:t>Caso de uso de origen:</w:t>
      </w:r>
      <w:r>
        <w:br/>
      </w:r>
      <w:r>
        <w:t>CU-01</w:t>
      </w:r>
      <w:r w:rsidR="32E67348">
        <w:t xml:space="preserve"> Acceder al sistema / CU-01</w:t>
      </w:r>
      <w:r>
        <w:t>.2 Cambiar contraseña</w:t>
      </w:r>
      <w:r>
        <w:br/>
      </w:r>
      <w:r>
        <w:br/>
      </w:r>
      <w:r>
        <w:t>Referencias:</w:t>
      </w:r>
      <w:r>
        <w:br/>
      </w:r>
      <w:r>
        <w:br/>
      </w:r>
      <w:r>
        <w:t xml:space="preserve">FMT-02 Política de </w:t>
      </w:r>
      <w:proofErr w:type="spellStart"/>
      <w:r>
        <w:t>contraseñas</w:t>
      </w:r>
      <w:proofErr w:type="spellEnd"/>
      <w:r>
        <w:br/>
      </w:r>
      <w:r>
        <w:br/>
      </w:r>
      <w:r>
        <w:t>Entradas:</w:t>
      </w:r>
      <w:r>
        <w:br/>
      </w:r>
      <w:r>
        <w:t xml:space="preserve">- </w:t>
      </w:r>
      <w:proofErr w:type="spellStart"/>
      <w:r>
        <w:t>Contraseña</w:t>
      </w:r>
      <w:proofErr w:type="spellEnd"/>
      <w:r>
        <w:t xml:space="preserve"> actual.</w:t>
      </w:r>
      <w:r>
        <w:br/>
      </w:r>
      <w:r>
        <w:t xml:space="preserve">- Nueva </w:t>
      </w:r>
      <w:proofErr w:type="spellStart"/>
      <w:r>
        <w:t>contraseña</w:t>
      </w:r>
      <w:proofErr w:type="spellEnd"/>
      <w:r>
        <w:t>.</w:t>
      </w:r>
      <w:r>
        <w:br/>
      </w:r>
      <w:r>
        <w:t xml:space="preserve">- </w:t>
      </w:r>
      <w:proofErr w:type="spellStart"/>
      <w:r>
        <w:t>Confirmación</w:t>
      </w:r>
      <w:proofErr w:type="spellEnd"/>
      <w:r>
        <w:t xml:space="preserve"> de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- La </w:t>
      </w:r>
      <w:proofErr w:type="spellStart"/>
      <w:r>
        <w:t>contraseña</w:t>
      </w:r>
      <w:proofErr w:type="spellEnd"/>
      <w:r>
        <w:t xml:space="preserve"> actual </w:t>
      </w:r>
      <w:proofErr w:type="spellStart"/>
      <w:r>
        <w:t>deberá</w:t>
      </w:r>
      <w:proofErr w:type="spellEnd"/>
      <w:r>
        <w:t xml:space="preserve"> ser </w:t>
      </w:r>
      <w:proofErr w:type="spellStart"/>
      <w:r>
        <w:t>correcta</w:t>
      </w:r>
      <w:proofErr w:type="spellEnd"/>
      <w:r>
        <w:t>.</w:t>
      </w:r>
      <w:r>
        <w:br/>
      </w:r>
      <w:r>
        <w:t xml:space="preserve">-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FMT-02.</w:t>
      </w:r>
      <w:r>
        <w:br/>
      </w:r>
      <w:r>
        <w:t xml:space="preserve">- La </w:t>
      </w:r>
      <w:proofErr w:type="spellStart"/>
      <w:r>
        <w:t>confirmación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coincidir</w:t>
      </w:r>
      <w:proofErr w:type="spellEnd"/>
      <w:r>
        <w:t xml:space="preserve"> con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.</w:t>
      </w:r>
      <w:r>
        <w:br/>
      </w:r>
      <w:r>
        <w:t xml:space="preserve">-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ser </w:t>
      </w:r>
      <w:proofErr w:type="spellStart"/>
      <w:r>
        <w:t>diferente</w:t>
      </w:r>
      <w:proofErr w:type="spellEnd"/>
      <w:r>
        <w:t xml:space="preserve"> de la </w:t>
      </w:r>
      <w:proofErr w:type="spellStart"/>
      <w:r>
        <w:t>vigente</w:t>
      </w:r>
      <w:proofErr w:type="spellEnd"/>
      <w:r>
        <w:t>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t xml:space="preserve">1.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los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actual,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y </w:t>
      </w:r>
      <w:proofErr w:type="spellStart"/>
      <w:r>
        <w:t>confirmación</w:t>
      </w:r>
      <w:proofErr w:type="spellEnd"/>
      <w:r>
        <w:t xml:space="preserve"> de la</w:t>
      </w:r>
      <w:r>
        <w:br/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.</w:t>
      </w:r>
      <w:r>
        <w:br/>
      </w:r>
      <w:r>
        <w:t xml:space="preserve">3.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los </w:t>
      </w:r>
      <w:proofErr w:type="spellStart"/>
      <w:r>
        <w:t>campos</w:t>
      </w:r>
      <w:proofErr w:type="spellEnd"/>
      <w:r>
        <w:t xml:space="preserve"> y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>.</w:t>
      </w:r>
      <w:r>
        <w:br/>
      </w:r>
      <w:r>
        <w:t xml:space="preserve">4.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la </w:t>
      </w:r>
      <w:proofErr w:type="spellStart"/>
      <w:r>
        <w:t>contraseña</w:t>
      </w:r>
      <w:proofErr w:type="spellEnd"/>
      <w:r>
        <w:t xml:space="preserve"> actual y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FMT-02.</w:t>
      </w:r>
      <w:r>
        <w:br/>
      </w:r>
      <w:r>
        <w:t xml:space="preserve">5. El </w:t>
      </w:r>
      <w:proofErr w:type="spellStart"/>
      <w:r>
        <w:t>sistema</w:t>
      </w:r>
      <w:proofErr w:type="spellEnd"/>
      <w:r>
        <w:t xml:space="preserve"> protege y </w:t>
      </w:r>
      <w:proofErr w:type="spellStart"/>
      <w:r>
        <w:t>almacena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.</w:t>
      </w:r>
      <w:r>
        <w:br/>
      </w:r>
      <w:r>
        <w:t xml:space="preserve">6.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invalida</w:t>
      </w:r>
      <w:proofErr w:type="spellEnd"/>
      <w:r>
        <w:t xml:space="preserve"> la </w:t>
      </w:r>
      <w:proofErr w:type="spellStart"/>
      <w:r>
        <w:t>contraseña</w:t>
      </w:r>
      <w:proofErr w:type="spellEnd"/>
      <w:r>
        <w:t xml:space="preserve"> anterior y la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 temporal, </w:t>
      </w:r>
      <w:proofErr w:type="spellStart"/>
      <w:r>
        <w:t>cuando</w:t>
      </w:r>
      <w:proofErr w:type="spellEnd"/>
      <w:r>
        <w:br/>
      </w:r>
      <w:proofErr w:type="spellStart"/>
      <w:r>
        <w:t>corresponda</w:t>
      </w:r>
      <w:proofErr w:type="spellEnd"/>
      <w:r>
        <w:t>.</w:t>
      </w:r>
      <w:r>
        <w:br/>
      </w:r>
      <w:r>
        <w:t xml:space="preserve">7.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t xml:space="preserve">5.a.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o </w:t>
      </w:r>
      <w:proofErr w:type="spellStart"/>
      <w:r>
        <w:t>inválida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ingresada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3.</w:t>
      </w:r>
      <w:r>
        <w:br/>
      </w:r>
      <w:r>
        <w:br/>
      </w:r>
      <w:r>
        <w:t xml:space="preserve">5.b. </w:t>
      </w:r>
      <w:proofErr w:type="spellStart"/>
      <w:r>
        <w:t>Incumplimiento</w:t>
      </w:r>
      <w:proofErr w:type="spellEnd"/>
      <w:r>
        <w:t xml:space="preserve"> de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que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modifica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6.a.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o </w:t>
      </w:r>
      <w:proofErr w:type="spellStart"/>
      <w:r>
        <w:t>procesamiento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cancela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anterior.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o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4 para </w:t>
      </w:r>
      <w:proofErr w:type="spellStart"/>
      <w:r>
        <w:t>permitir</w:t>
      </w:r>
      <w:proofErr w:type="spellEnd"/>
      <w:r>
        <w:t xml:space="preserve"> un nuevo </w:t>
      </w:r>
      <w:proofErr w:type="spellStart"/>
      <w:r>
        <w:t>intento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</w:p>
    <w:p w:rsidR="00B76799" w:rsidP="00B76799" w:rsidRDefault="00B76799" w14:paraId="5A565483" w14:textId="7A759AA0">
      <w:pPr>
        <w:pStyle w:val="rv-text"/>
        <w:numPr>
          <w:ilvl w:val="0"/>
          <w:numId w:val="77"/>
        </w:numPr>
        <w:divId w:val="531261596"/>
      </w:pPr>
      <w:proofErr w:type="spellStart"/>
      <w:r>
        <w:t>C</w:t>
      </w:r>
      <w:r w:rsidR="007B2DC6">
        <w:t>ontraseña</w:t>
      </w:r>
      <w:proofErr w:type="spellEnd"/>
      <w:r w:rsidR="007B2DC6">
        <w:t xml:space="preserve"> </w:t>
      </w:r>
      <w:proofErr w:type="spellStart"/>
      <w:r w:rsidR="007B2DC6">
        <w:t>actualizada</w:t>
      </w:r>
      <w:proofErr w:type="spellEnd"/>
      <w:r w:rsidR="007B2DC6">
        <w:t>.</w:t>
      </w:r>
      <w:r>
        <w:t xml:space="preserve"> </w:t>
      </w:r>
    </w:p>
    <w:p w:rsidR="00A70BCA" w:rsidP="0034552F" w:rsidRDefault="007B2DC6" w14:paraId="391FF03B" w14:textId="77777777">
      <w:pPr>
        <w:pStyle w:val="rv-text"/>
        <w:numPr>
          <w:ilvl w:val="0"/>
          <w:numId w:val="77"/>
        </w:numPr>
        <w:divId w:val="531261596"/>
      </w:pPr>
      <w:proofErr w:type="spellStart"/>
      <w:r>
        <w:t>Confirmación</w:t>
      </w:r>
      <w:proofErr w:type="spellEnd"/>
      <w:r>
        <w:t>.</w:t>
      </w:r>
    </w:p>
    <w:p w:rsidR="00A70BCA" w:rsidP="00A70BCA" w:rsidRDefault="00A70BCA" w14:paraId="351C6071" w14:textId="77777777">
      <w:pPr>
        <w:pStyle w:val="rv-text"/>
        <w:divId w:val="531261596"/>
      </w:pPr>
    </w:p>
    <w:p w:rsidR="004C4A69" w:rsidP="00A70BCA" w:rsidRDefault="007B2DC6" w14:paraId="2FEB80E5" w14:textId="0269EFAD">
      <w:pPr>
        <w:pStyle w:val="rv-text"/>
        <w:divId w:val="531261596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br/>
      </w:r>
      <w:r>
        <w:t xml:space="preserve">CA-01.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 de entrada,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br/>
      </w:r>
      <w:proofErr w:type="spellStart"/>
      <w:r>
        <w:t>solicite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producir</w:t>
      </w:r>
      <w:proofErr w:type="spellEnd"/>
      <w:r>
        <w:br/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actualizada</w:t>
      </w:r>
      <w:proofErr w:type="spellEnd"/>
      <w:r>
        <w:t xml:space="preserve">, </w:t>
      </w:r>
      <w:proofErr w:type="spellStart"/>
      <w:r>
        <w:t>confirmación</w:t>
      </w:r>
      <w:proofErr w:type="spellEnd"/>
      <w:r>
        <w:t>.</w:t>
      </w:r>
      <w:r>
        <w:br/>
      </w:r>
      <w:r>
        <w:br/>
      </w:r>
      <w:r>
        <w:t xml:space="preserve">CA-02. </w:t>
      </w:r>
      <w:proofErr w:type="spellStart"/>
      <w:r>
        <w:t>Protección</w:t>
      </w:r>
      <w:proofErr w:type="spellEnd"/>
      <w:r>
        <w:t xml:space="preserve"> ante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inválida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incumple</w:t>
      </w:r>
      <w:proofErr w:type="spellEnd"/>
      <w:r>
        <w:t xml:space="preserve"> una </w:t>
      </w:r>
      <w:proofErr w:type="spellStart"/>
      <w:r>
        <w:t>validación</w:t>
      </w:r>
      <w:proofErr w:type="spellEnd"/>
      <w:r>
        <w:t xml:space="preserve"> o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br/>
      </w:r>
      <w:r>
        <w:t xml:space="preserve">la </w:t>
      </w:r>
      <w:proofErr w:type="spellStart"/>
      <w:r>
        <w:t>operación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que</w:t>
      </w:r>
      <w:r>
        <w:br/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CA-03. </w:t>
      </w:r>
      <w:proofErr w:type="spellStart"/>
      <w:r>
        <w:t>Integridad</w:t>
      </w:r>
      <w:proofErr w:type="spellEnd"/>
      <w:r>
        <w:t xml:space="preserve"> de la </w:t>
      </w:r>
      <w:proofErr w:type="spellStart"/>
      <w:r>
        <w:t>operación</w:t>
      </w:r>
      <w:proofErr w:type="spellEnd"/>
      <w:r>
        <w:br/>
      </w:r>
      <w:r>
        <w:t xml:space="preserve">Dado que </w:t>
      </w:r>
      <w:proofErr w:type="spellStart"/>
      <w:r>
        <w:t>ocurre</w:t>
      </w:r>
      <w:proofErr w:type="spellEnd"/>
      <w:r>
        <w:t xml:space="preserve"> un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br/>
      </w:r>
      <w:r>
        <w:t xml:space="preserve">anterior y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RSK-02</w:t>
      </w:r>
    </w:p>
    <w:p w:rsidR="00A70BCA" w:rsidP="00A70BCA" w:rsidRDefault="00A70BCA" w14:paraId="26EC3A99" w14:textId="77777777">
      <w:pPr>
        <w:pStyle w:val="rv-text"/>
        <w:divId w:val="531261596"/>
      </w:pPr>
    </w:p>
    <w:p w:rsidR="004C4A69" w:rsidRDefault="007B2DC6" w14:paraId="78BCA63B" w14:textId="77777777">
      <w:pPr>
        <w:pStyle w:val="Ttulo3"/>
        <w:divId w:val="531261596"/>
      </w:pPr>
      <w:bookmarkStart w:name="SRS-133" w:id="55"/>
      <w:bookmarkEnd w:id="55"/>
      <w:r>
        <w:t xml:space="preserve">Registrar </w:t>
      </w:r>
      <w:proofErr w:type="spellStart"/>
      <w:r>
        <w:t>Docente</w:t>
      </w:r>
      <w:proofErr w:type="spellEnd"/>
    </w:p>
    <w:p w:rsidR="004C4A69" w:rsidRDefault="007B2DC6" w14:paraId="78422BDA" w14:textId="77777777">
      <w:pPr>
        <w:pStyle w:val="rv-text"/>
        <w:divId w:val="531261596"/>
      </w:pPr>
      <w:r>
        <w:rPr>
          <w:rStyle w:val="rv-id"/>
        </w:rPr>
        <w:t>[SRS-133]</w:t>
      </w:r>
      <w:r>
        <w:t xml:space="preserve"> Código:</w:t>
      </w:r>
    </w:p>
    <w:p w:rsidR="004C4A69" w:rsidRDefault="007B2DC6" w14:paraId="1D99454E" w14:textId="419E5EB9">
      <w:pPr>
        <w:pStyle w:val="rv-text"/>
        <w:divId w:val="531261596"/>
      </w:pPr>
      <w:r>
        <w:t>RF-</w:t>
      </w:r>
      <w:r w:rsidR="111451E4">
        <w:t>06</w:t>
      </w:r>
    </w:p>
    <w:p w:rsidR="004C4A69" w:rsidRDefault="004C4A69" w14:paraId="1C048599" w14:textId="77777777">
      <w:pPr>
        <w:pStyle w:val="rv-text"/>
        <w:divId w:val="531261596"/>
      </w:pPr>
    </w:p>
    <w:p w:rsidR="004C4A69" w:rsidRDefault="007B2DC6" w14:paraId="74860443" w14:textId="77777777">
      <w:pPr>
        <w:pStyle w:val="rv-text"/>
        <w:divId w:val="531261596"/>
      </w:pPr>
      <w:r>
        <w:t>Nombre:</w:t>
      </w:r>
    </w:p>
    <w:p w:rsidR="004C4A69" w:rsidRDefault="007B2DC6" w14:paraId="545E7BB2" w14:textId="77777777">
      <w:pPr>
        <w:pStyle w:val="rv-text"/>
        <w:divId w:val="531261596"/>
      </w:pPr>
      <w:r>
        <w:t>Registrar docente</w:t>
      </w:r>
    </w:p>
    <w:p w:rsidR="004C4A69" w:rsidRDefault="004C4A69" w14:paraId="47BC3128" w14:textId="77777777">
      <w:pPr>
        <w:pStyle w:val="rv-text"/>
        <w:divId w:val="531261596"/>
      </w:pPr>
    </w:p>
    <w:p w:rsidR="004C4A69" w:rsidRDefault="007B2DC6" w14:paraId="19B6AF0A" w14:textId="77777777">
      <w:pPr>
        <w:pStyle w:val="rv-text"/>
        <w:divId w:val="531261596"/>
      </w:pPr>
      <w:r>
        <w:t>Descripción:</w:t>
      </w:r>
    </w:p>
    <w:p w:rsidR="004C4A69" w:rsidRDefault="007B2DC6" w14:paraId="1065CE81" w14:textId="77777777">
      <w:pPr>
        <w:pStyle w:val="rv-text"/>
        <w:divId w:val="531261596"/>
      </w:pPr>
      <w:r>
        <w:t>El sistema deberá permitir que la Jefa Académica registre la información personal, de contacto y académica de un docente para su posterior asignación a cursos.</w:t>
      </w:r>
    </w:p>
    <w:p w:rsidR="004C4A69" w:rsidRDefault="004C4A69" w14:paraId="2CAFE35C" w14:textId="77777777">
      <w:pPr>
        <w:pStyle w:val="rv-text"/>
        <w:divId w:val="531261596"/>
      </w:pPr>
    </w:p>
    <w:p w:rsidR="004C4A69" w:rsidRDefault="007B2DC6" w14:paraId="72B2189C" w14:textId="77777777">
      <w:pPr>
        <w:pStyle w:val="rv-text"/>
        <w:divId w:val="531261596"/>
      </w:pPr>
      <w:r>
        <w:t>Prioridad MoSCoW:</w:t>
      </w:r>
    </w:p>
    <w:p w:rsidR="004C4A69" w:rsidRDefault="007B2DC6" w14:paraId="356710DC" w14:textId="77777777">
      <w:pPr>
        <w:pStyle w:val="rv-text"/>
        <w:divId w:val="531261596"/>
      </w:pPr>
      <w:r>
        <w:t>Must have</w:t>
      </w:r>
    </w:p>
    <w:p w:rsidR="004C4A69" w:rsidRDefault="004C4A69" w14:paraId="4DFE88E2" w14:textId="77777777">
      <w:pPr>
        <w:pStyle w:val="rv-text"/>
        <w:divId w:val="531261596"/>
      </w:pPr>
    </w:p>
    <w:p w:rsidR="004C4A69" w:rsidRDefault="007B2DC6" w14:paraId="38D63273" w14:textId="77777777">
      <w:pPr>
        <w:pStyle w:val="rv-text"/>
        <w:divId w:val="531261596"/>
      </w:pPr>
      <w:r>
        <w:t>Actor relacionado:</w:t>
      </w:r>
    </w:p>
    <w:p w:rsidR="004C4A69" w:rsidRDefault="007B2DC6" w14:paraId="0C5A3248" w14:textId="77777777">
      <w:pPr>
        <w:pStyle w:val="rv-text"/>
        <w:divId w:val="531261596"/>
      </w:pPr>
      <w:r>
        <w:t>Jefa Académica</w:t>
      </w:r>
    </w:p>
    <w:p w:rsidR="004C4A69" w:rsidRDefault="004C4A69" w14:paraId="7B47B916" w14:textId="77777777">
      <w:pPr>
        <w:pStyle w:val="rv-text"/>
        <w:divId w:val="531261596"/>
      </w:pPr>
    </w:p>
    <w:p w:rsidR="004C4A69" w:rsidRDefault="007B2DC6" w14:paraId="09948565" w14:textId="77777777">
      <w:pPr>
        <w:pStyle w:val="rv-text"/>
        <w:divId w:val="531261596"/>
      </w:pPr>
      <w:r>
        <w:t>Caso de uso de origen:</w:t>
      </w:r>
    </w:p>
    <w:p w:rsidR="32E67348" w:rsidP="32E67348" w:rsidRDefault="32E67348" w14:paraId="6850C80D" w14:textId="19E0FAF8">
      <w:pPr>
        <w:pStyle w:val="rv-text"/>
      </w:pPr>
      <w:r>
        <w:t>CU-03 Gestionar docentes / CU-03.1 Registrar docente</w:t>
      </w:r>
    </w:p>
    <w:p w:rsidR="004C4A69" w:rsidRDefault="004C4A69" w14:paraId="7C87F0E0" w14:textId="77777777">
      <w:pPr>
        <w:pStyle w:val="rv-text"/>
        <w:divId w:val="531261596"/>
      </w:pPr>
    </w:p>
    <w:p w:rsidR="004C4A69" w:rsidRDefault="007B2DC6" w14:paraId="0630C6D3" w14:textId="77777777">
      <w:pPr>
        <w:pStyle w:val="rv-text"/>
        <w:divId w:val="531261596"/>
      </w:pPr>
      <w:r>
        <w:t>Referencias:</w:t>
      </w:r>
    </w:p>
    <w:p w:rsidR="004C4A69" w:rsidRDefault="007B2DC6" w14:paraId="18485376" w14:textId="77777777">
      <w:pPr>
        <w:pStyle w:val="rv-text"/>
        <w:divId w:val="531261596"/>
      </w:pPr>
      <w:r>
        <w:t>FMT-05 Datos del docente</w:t>
      </w:r>
    </w:p>
    <w:p w:rsidR="004C4A69" w:rsidRDefault="004C4A69" w14:paraId="29B6A24C" w14:textId="77777777">
      <w:pPr>
        <w:pStyle w:val="rv-text"/>
        <w:divId w:val="531261596"/>
      </w:pPr>
    </w:p>
    <w:p w:rsidR="004C4A69" w:rsidRDefault="007B2DC6" w14:paraId="5E7CFB93" w14:textId="77777777">
      <w:pPr>
        <w:pStyle w:val="rv-text"/>
        <w:divId w:val="531261596"/>
      </w:pPr>
      <w:r>
        <w:t>Entradas:</w:t>
      </w:r>
    </w:p>
    <w:p w:rsidR="004C4A69" w:rsidP="00F55720" w:rsidRDefault="007B2DC6" w14:paraId="7BCC188E" w14:textId="77777777">
      <w:pPr>
        <w:numPr>
          <w:ilvl w:val="0"/>
          <w:numId w:val="46"/>
        </w:numPr>
        <w:spacing w:line="240" w:lineRule="auto"/>
        <w:divId w:val="531261596"/>
      </w:pPr>
      <w:r>
        <w:t>Tipo de identificación.</w:t>
      </w:r>
    </w:p>
    <w:p w:rsidR="004C4A69" w:rsidP="00F55720" w:rsidRDefault="007B2DC6" w14:paraId="5FD6FDD7" w14:textId="77777777">
      <w:pPr>
        <w:numPr>
          <w:ilvl w:val="0"/>
          <w:numId w:val="46"/>
        </w:numPr>
        <w:spacing w:line="240" w:lineRule="auto"/>
        <w:divId w:val="531261596"/>
      </w:pPr>
      <w:r>
        <w:t>Número de identificación.</w:t>
      </w:r>
    </w:p>
    <w:p w:rsidR="004C4A69" w:rsidP="00F55720" w:rsidRDefault="007B2DC6" w14:paraId="55D4FD7E" w14:textId="77777777">
      <w:pPr>
        <w:numPr>
          <w:ilvl w:val="0"/>
          <w:numId w:val="46"/>
        </w:numPr>
        <w:spacing w:line="240" w:lineRule="auto"/>
        <w:divId w:val="531261596"/>
      </w:pPr>
      <w:r>
        <w:t>Nombres.</w:t>
      </w:r>
    </w:p>
    <w:p w:rsidR="004C4A69" w:rsidP="00F55720" w:rsidRDefault="007B2DC6" w14:paraId="670DA330" w14:textId="77777777">
      <w:pPr>
        <w:numPr>
          <w:ilvl w:val="0"/>
          <w:numId w:val="46"/>
        </w:numPr>
        <w:spacing w:line="240" w:lineRule="auto"/>
        <w:divId w:val="531261596"/>
      </w:pPr>
      <w:r>
        <w:t>Apellidos.</w:t>
      </w:r>
    </w:p>
    <w:p w:rsidR="004C4A69" w:rsidP="00F55720" w:rsidRDefault="007B2DC6" w14:paraId="113A4F2B" w14:textId="77777777">
      <w:pPr>
        <w:numPr>
          <w:ilvl w:val="0"/>
          <w:numId w:val="46"/>
        </w:numPr>
        <w:spacing w:line="240" w:lineRule="auto"/>
        <w:divId w:val="531261596"/>
      </w:pPr>
      <w:r>
        <w:t>Correo electrónico.</w:t>
      </w:r>
    </w:p>
    <w:p w:rsidR="004C4A69" w:rsidP="00F55720" w:rsidRDefault="007B2DC6" w14:paraId="04FBD93A" w14:textId="77777777">
      <w:pPr>
        <w:numPr>
          <w:ilvl w:val="0"/>
          <w:numId w:val="46"/>
        </w:numPr>
        <w:spacing w:line="240" w:lineRule="auto"/>
        <w:divId w:val="531261596"/>
      </w:pPr>
      <w:r>
        <w:t>Número de teléfono.</w:t>
      </w:r>
    </w:p>
    <w:p w:rsidR="004C4A69" w:rsidP="00F55720" w:rsidRDefault="007B2DC6" w14:paraId="4CC926D0" w14:textId="77777777">
      <w:pPr>
        <w:numPr>
          <w:ilvl w:val="0"/>
          <w:numId w:val="46"/>
        </w:numPr>
        <w:spacing w:line="240" w:lineRule="auto"/>
        <w:divId w:val="531261596"/>
      </w:pPr>
      <w:r>
        <w:t>Área de conocimiento.</w:t>
      </w:r>
    </w:p>
    <w:p w:rsidR="004C4A69" w:rsidRDefault="004C4A69" w14:paraId="5BE2E1DC" w14:textId="77777777">
      <w:pPr>
        <w:pStyle w:val="rv-text"/>
        <w:divId w:val="531261596"/>
      </w:pPr>
    </w:p>
    <w:p w:rsidR="004C4A69" w:rsidRDefault="007B2DC6" w14:paraId="29FFAF22" w14:textId="77777777">
      <w:pPr>
        <w:pStyle w:val="rv-text"/>
        <w:divId w:val="531261596"/>
      </w:pPr>
      <w:r>
        <w:t>Validaciones de entrada:</w:t>
      </w:r>
    </w:p>
    <w:p w:rsidR="004C4A69" w:rsidP="00F55720" w:rsidRDefault="007B2DC6" w14:paraId="50EE68A4" w14:textId="77777777">
      <w:pPr>
        <w:numPr>
          <w:ilvl w:val="0"/>
          <w:numId w:val="47"/>
        </w:numPr>
        <w:spacing w:line="240" w:lineRule="auto"/>
        <w:divId w:val="531261596"/>
      </w:pPr>
      <w:r>
        <w:t>El tipo de identificación, número de identificación, nombres, apellidos, correo electrónico y área de conocimiento deberán ser obligatorios.</w:t>
      </w:r>
    </w:p>
    <w:p w:rsidR="004C4A69" w:rsidP="00F55720" w:rsidRDefault="007B2DC6" w14:paraId="65314BBE" w14:textId="77777777">
      <w:pPr>
        <w:numPr>
          <w:ilvl w:val="0"/>
          <w:numId w:val="47"/>
        </w:numPr>
        <w:spacing w:line="240" w:lineRule="auto"/>
        <w:divId w:val="531261596"/>
      </w:pPr>
      <w:r>
        <w:t>El número de identificación deberá cumplir el formato correspondiente al tipo seleccionado.</w:t>
      </w:r>
    </w:p>
    <w:p w:rsidR="004C4A69" w:rsidP="00F55720" w:rsidRDefault="007B2DC6" w14:paraId="2F33B501" w14:textId="77777777">
      <w:pPr>
        <w:numPr>
          <w:ilvl w:val="0"/>
          <w:numId w:val="47"/>
        </w:numPr>
        <w:spacing w:line="240" w:lineRule="auto"/>
        <w:divId w:val="531261596"/>
      </w:pPr>
      <w:r>
        <w:t>El número de identificación no deberá encontrarse registrado para otro docente.</w:t>
      </w:r>
    </w:p>
    <w:p w:rsidR="004C4A69" w:rsidP="00F55720" w:rsidRDefault="007B2DC6" w14:paraId="6DB3C04D" w14:textId="77777777">
      <w:pPr>
        <w:numPr>
          <w:ilvl w:val="0"/>
          <w:numId w:val="47"/>
        </w:numPr>
        <w:spacing w:line="240" w:lineRule="auto"/>
        <w:divId w:val="531261596"/>
      </w:pPr>
      <w:r>
        <w:t>Los nombres y apellidos deberán contener únicamente caracteres permitidos en FMT-05.</w:t>
      </w:r>
    </w:p>
    <w:p w:rsidR="004C4A69" w:rsidP="00F55720" w:rsidRDefault="007B2DC6" w14:paraId="23E53B1E" w14:textId="77777777">
      <w:pPr>
        <w:numPr>
          <w:ilvl w:val="0"/>
          <w:numId w:val="47"/>
        </w:numPr>
        <w:spacing w:line="240" w:lineRule="auto"/>
        <w:divId w:val="531261596"/>
      </w:pPr>
      <w:r>
        <w:t>El correo electrónico deberá cumplir el formato establecido en FMT-05.</w:t>
      </w:r>
    </w:p>
    <w:p w:rsidR="004C4A69" w:rsidP="00F55720" w:rsidRDefault="007B2DC6" w14:paraId="2C19AC2A" w14:textId="77777777">
      <w:pPr>
        <w:numPr>
          <w:ilvl w:val="0"/>
          <w:numId w:val="47"/>
        </w:numPr>
        <w:spacing w:line="240" w:lineRule="auto"/>
        <w:divId w:val="531261596"/>
      </w:pPr>
      <w:r>
        <w:t>El correo electrónico no deberá encontrarse registrado para otro docente.</w:t>
      </w:r>
    </w:p>
    <w:p w:rsidR="004C4A69" w:rsidP="00F55720" w:rsidRDefault="007B2DC6" w14:paraId="6FEE9EEC" w14:textId="77777777">
      <w:pPr>
        <w:numPr>
          <w:ilvl w:val="0"/>
          <w:numId w:val="47"/>
        </w:numPr>
        <w:spacing w:line="240" w:lineRule="auto"/>
        <w:divId w:val="531261596"/>
      </w:pPr>
      <w:r>
        <w:t>El número de teléfono, cuando se ingrese, deberá cumplir el formato establecido en FMT-05.</w:t>
      </w:r>
    </w:p>
    <w:p w:rsidR="004C4A69" w:rsidRDefault="004C4A69" w14:paraId="3053B181" w14:textId="77777777">
      <w:pPr>
        <w:pStyle w:val="rv-text"/>
        <w:divId w:val="531261596"/>
      </w:pPr>
    </w:p>
    <w:p w:rsidR="004C4A69" w:rsidRDefault="007B2DC6" w14:paraId="15CD7FC0" w14:textId="77777777">
      <w:pPr>
        <w:pStyle w:val="rv-text"/>
        <w:divId w:val="531261596"/>
      </w:pPr>
      <w:r>
        <w:t>Flujo funcional:</w:t>
      </w:r>
    </w:p>
    <w:p w:rsidR="004C4A69" w:rsidP="00F55720" w:rsidRDefault="007B2DC6" w14:paraId="07AAB315" w14:textId="77777777">
      <w:pPr>
        <w:numPr>
          <w:ilvl w:val="0"/>
          <w:numId w:val="48"/>
        </w:numPr>
        <w:spacing w:line="240" w:lineRule="auto"/>
        <w:divId w:val="531261596"/>
      </w:pPr>
      <w:r>
        <w:t>La Jefa Académica inicia el registro de un docente.</w:t>
      </w:r>
    </w:p>
    <w:p w:rsidR="004C4A69" w:rsidP="00F55720" w:rsidRDefault="007B2DC6" w14:paraId="3AA4E74C" w14:textId="77777777">
      <w:pPr>
        <w:numPr>
          <w:ilvl w:val="0"/>
          <w:numId w:val="48"/>
        </w:numPr>
        <w:spacing w:line="240" w:lineRule="auto"/>
        <w:divId w:val="531261596"/>
      </w:pPr>
      <w:r>
        <w:t>El sistema solicita los datos establecidos en FMT-05.</w:t>
      </w:r>
    </w:p>
    <w:p w:rsidR="004C4A69" w:rsidP="00F55720" w:rsidRDefault="007B2DC6" w14:paraId="634A3110" w14:textId="77777777">
      <w:pPr>
        <w:numPr>
          <w:ilvl w:val="0"/>
          <w:numId w:val="48"/>
        </w:numPr>
        <w:spacing w:line="240" w:lineRule="auto"/>
        <w:divId w:val="531261596"/>
      </w:pPr>
      <w:r>
        <w:t>La Jefa Académica ingresa la información personal, de contacto y académica del docente.</w:t>
      </w:r>
    </w:p>
    <w:p w:rsidR="004C4A69" w:rsidP="00F55720" w:rsidRDefault="007B2DC6" w14:paraId="30492694" w14:textId="77777777">
      <w:pPr>
        <w:numPr>
          <w:ilvl w:val="0"/>
          <w:numId w:val="48"/>
        </w:numPr>
        <w:spacing w:line="240" w:lineRule="auto"/>
        <w:divId w:val="531261596"/>
      </w:pPr>
      <w:r>
        <w:t>La Jefa Académica solicita registrar al docente.</w:t>
      </w:r>
    </w:p>
    <w:p w:rsidR="004C4A69" w:rsidP="00F55720" w:rsidRDefault="007B2DC6" w14:paraId="0159C799" w14:textId="77777777">
      <w:pPr>
        <w:numPr>
          <w:ilvl w:val="0"/>
          <w:numId w:val="48"/>
        </w:numPr>
        <w:spacing w:line="240" w:lineRule="auto"/>
        <w:divId w:val="531261596"/>
      </w:pPr>
      <w:r>
        <w:t>El sistema verifica los campos obligatorios, los formatos y la inexistencia de otro docente con el mismo número de identificación o correo electrónico.</w:t>
      </w:r>
    </w:p>
    <w:p w:rsidR="004C4A69" w:rsidP="00F55720" w:rsidRDefault="007B2DC6" w14:paraId="6C4AE529" w14:textId="77777777">
      <w:pPr>
        <w:numPr>
          <w:ilvl w:val="0"/>
          <w:numId w:val="48"/>
        </w:numPr>
        <w:spacing w:line="240" w:lineRule="auto"/>
        <w:divId w:val="531261596"/>
      </w:pPr>
      <w:r>
        <w:t>El sistema registra al docente con estado Activo.</w:t>
      </w:r>
    </w:p>
    <w:p w:rsidR="004C4A69" w:rsidP="00F55720" w:rsidRDefault="007B2DC6" w14:paraId="10465906" w14:textId="77777777">
      <w:pPr>
        <w:numPr>
          <w:ilvl w:val="0"/>
          <w:numId w:val="48"/>
        </w:numPr>
        <w:spacing w:line="240" w:lineRule="auto"/>
        <w:divId w:val="531261596"/>
      </w:pPr>
      <w:r>
        <w:t>El sistema confirma que el docente fue registrado correctamente.</w:t>
      </w:r>
    </w:p>
    <w:p w:rsidR="004C4A69" w:rsidRDefault="004C4A69" w14:paraId="75D1F53F" w14:textId="77777777">
      <w:pPr>
        <w:pStyle w:val="rv-text"/>
        <w:divId w:val="531261596"/>
      </w:pPr>
    </w:p>
    <w:p w:rsidR="004C4A69" w:rsidRDefault="007B2DC6" w14:paraId="12BA6953" w14:textId="77777777">
      <w:pPr>
        <w:pStyle w:val="rv-text"/>
        <w:divId w:val="531261596"/>
      </w:pPr>
      <w:r>
        <w:t>Flujos alternativos, excepciones y manejo de errores:</w:t>
      </w:r>
    </w:p>
    <w:p w:rsidR="004C4A69" w:rsidRDefault="004C4A69" w14:paraId="14675D50" w14:textId="77777777">
      <w:pPr>
        <w:pStyle w:val="rv-text"/>
        <w:divId w:val="531261596"/>
      </w:pPr>
    </w:p>
    <w:p w:rsidR="004C4A69" w:rsidRDefault="007B2DC6" w14:paraId="5C737677" w14:textId="77777777">
      <w:pPr>
        <w:pStyle w:val="rv-text"/>
        <w:divId w:val="531261596"/>
      </w:pPr>
      <w:r>
        <w:t>3.a. Información obligatoria incompleta</w:t>
      </w:r>
    </w:p>
    <w:p w:rsidR="004C4A69" w:rsidP="00F55720" w:rsidRDefault="007B2DC6" w14:paraId="54949A1B" w14:textId="77777777">
      <w:pPr>
        <w:numPr>
          <w:ilvl w:val="0"/>
          <w:numId w:val="49"/>
        </w:numPr>
        <w:spacing w:line="240" w:lineRule="auto"/>
        <w:divId w:val="531261596"/>
      </w:pPr>
      <w:r>
        <w:t>El sistema identifica los campos obligatorios que deben completarse.</w:t>
      </w:r>
    </w:p>
    <w:p w:rsidR="004C4A69" w:rsidP="00F55720" w:rsidRDefault="007B2DC6" w14:paraId="63E8E6B5" w14:textId="77777777">
      <w:pPr>
        <w:numPr>
          <w:ilvl w:val="0"/>
          <w:numId w:val="49"/>
        </w:numPr>
        <w:spacing w:line="240" w:lineRule="auto"/>
        <w:divId w:val="531261596"/>
      </w:pPr>
      <w:r>
        <w:t>El sistema conserva la información válida ingresada.</w:t>
      </w:r>
    </w:p>
    <w:p w:rsidR="004C4A69" w:rsidP="00F55720" w:rsidRDefault="007B2DC6" w14:paraId="78E792FB" w14:textId="77777777">
      <w:pPr>
        <w:numPr>
          <w:ilvl w:val="0"/>
          <w:numId w:val="49"/>
        </w:numPr>
        <w:spacing w:line="240" w:lineRule="auto"/>
        <w:divId w:val="531261596"/>
      </w:pPr>
      <w:r>
        <w:t>El sistema no registra al docente.</w:t>
      </w:r>
    </w:p>
    <w:p w:rsidR="004C4A69" w:rsidP="00F55720" w:rsidRDefault="007B2DC6" w14:paraId="66FE903B" w14:textId="77777777">
      <w:pPr>
        <w:numPr>
          <w:ilvl w:val="0"/>
          <w:numId w:val="49"/>
        </w:numPr>
        <w:spacing w:line="240" w:lineRule="auto"/>
        <w:divId w:val="531261596"/>
      </w:pPr>
      <w:r>
        <w:t>El flujo regresa al paso 3.</w:t>
      </w:r>
    </w:p>
    <w:p w:rsidR="004C4A69" w:rsidRDefault="004C4A69" w14:paraId="4EF01ABF" w14:textId="77777777">
      <w:pPr>
        <w:pStyle w:val="rv-text"/>
        <w:divId w:val="531261596"/>
      </w:pPr>
    </w:p>
    <w:p w:rsidR="004C4A69" w:rsidRDefault="007B2DC6" w14:paraId="6C3F0021" w14:textId="77777777">
      <w:pPr>
        <w:pStyle w:val="rv-text"/>
        <w:divId w:val="531261596"/>
      </w:pPr>
      <w:r>
        <w:t>5.a. Información con formato inválido</w:t>
      </w:r>
    </w:p>
    <w:p w:rsidR="004C4A69" w:rsidP="00F55720" w:rsidRDefault="007B2DC6" w14:paraId="47F4DDA9" w14:textId="77777777">
      <w:pPr>
        <w:numPr>
          <w:ilvl w:val="0"/>
          <w:numId w:val="50"/>
        </w:numPr>
        <w:spacing w:line="240" w:lineRule="auto"/>
        <w:divId w:val="531261596"/>
      </w:pPr>
      <w:r>
        <w:t>El sistema identifica los datos que no cumplen los formatos establecidos en FMT-05.</w:t>
      </w:r>
    </w:p>
    <w:p w:rsidR="004C4A69" w:rsidP="00F55720" w:rsidRDefault="007B2DC6" w14:paraId="17E876FC" w14:textId="77777777">
      <w:pPr>
        <w:numPr>
          <w:ilvl w:val="0"/>
          <w:numId w:val="50"/>
        </w:numPr>
        <w:spacing w:line="240" w:lineRule="auto"/>
        <w:divId w:val="531261596"/>
      </w:pPr>
      <w:r>
        <w:t>El sistema conserva la información válida ingresada.</w:t>
      </w:r>
    </w:p>
    <w:p w:rsidR="004C4A69" w:rsidP="00F55720" w:rsidRDefault="007B2DC6" w14:paraId="4C296C2D" w14:textId="77777777">
      <w:pPr>
        <w:numPr>
          <w:ilvl w:val="0"/>
          <w:numId w:val="50"/>
        </w:numPr>
        <w:spacing w:line="240" w:lineRule="auto"/>
        <w:divId w:val="531261596"/>
      </w:pPr>
      <w:r>
        <w:t>El sistema no registra al docente.</w:t>
      </w:r>
    </w:p>
    <w:p w:rsidR="004C4A69" w:rsidP="00F55720" w:rsidRDefault="007B2DC6" w14:paraId="6C27D0E3" w14:textId="77777777">
      <w:pPr>
        <w:numPr>
          <w:ilvl w:val="0"/>
          <w:numId w:val="50"/>
        </w:numPr>
        <w:spacing w:line="240" w:lineRule="auto"/>
        <w:divId w:val="531261596"/>
      </w:pPr>
      <w:r>
        <w:t>El flujo regresa al paso 3.</w:t>
      </w:r>
    </w:p>
    <w:p w:rsidR="004C4A69" w:rsidRDefault="004C4A69" w14:paraId="4E858CCD" w14:textId="77777777">
      <w:pPr>
        <w:pStyle w:val="rv-text"/>
        <w:divId w:val="531261596"/>
      </w:pPr>
    </w:p>
    <w:p w:rsidR="004C4A69" w:rsidRDefault="007B2DC6" w14:paraId="74776385" w14:textId="77777777">
      <w:pPr>
        <w:pStyle w:val="rv-text"/>
        <w:divId w:val="531261596"/>
      </w:pPr>
      <w:r>
        <w:t>5.b. Número de identificación registrado</w:t>
      </w:r>
    </w:p>
    <w:p w:rsidR="004C4A69" w:rsidP="00F55720" w:rsidRDefault="007B2DC6" w14:paraId="2331D75C" w14:textId="77777777">
      <w:pPr>
        <w:numPr>
          <w:ilvl w:val="0"/>
          <w:numId w:val="51"/>
        </w:numPr>
        <w:spacing w:line="240" w:lineRule="auto"/>
        <w:divId w:val="531261596"/>
      </w:pPr>
      <w:r>
        <w:t>El sistema detecta que existe un docente con el mismo número de identificación.</w:t>
      </w:r>
    </w:p>
    <w:p w:rsidR="004C4A69" w:rsidP="00F55720" w:rsidRDefault="007B2DC6" w14:paraId="4A1FA995" w14:textId="77777777">
      <w:pPr>
        <w:numPr>
          <w:ilvl w:val="0"/>
          <w:numId w:val="51"/>
        </w:numPr>
        <w:spacing w:line="240" w:lineRule="auto"/>
        <w:divId w:val="531261596"/>
      </w:pPr>
      <w:r>
        <w:t>El sistema informa que el docente ya se encuentra registrado.</w:t>
      </w:r>
    </w:p>
    <w:p w:rsidR="004C4A69" w:rsidP="00F55720" w:rsidRDefault="007B2DC6" w14:paraId="3BB985B5" w14:textId="77777777">
      <w:pPr>
        <w:numPr>
          <w:ilvl w:val="0"/>
          <w:numId w:val="51"/>
        </w:numPr>
        <w:spacing w:line="240" w:lineRule="auto"/>
        <w:divId w:val="531261596"/>
      </w:pPr>
      <w:r>
        <w:t>El sistema no genera un registro duplicado.</w:t>
      </w:r>
    </w:p>
    <w:p w:rsidR="004C4A69" w:rsidP="00F55720" w:rsidRDefault="007B2DC6" w14:paraId="574B3CA8" w14:textId="77777777">
      <w:pPr>
        <w:numPr>
          <w:ilvl w:val="0"/>
          <w:numId w:val="51"/>
        </w:numPr>
        <w:spacing w:line="240" w:lineRule="auto"/>
        <w:divId w:val="531261596"/>
      </w:pPr>
      <w:r>
        <w:t>El flujo finaliza.</w:t>
      </w:r>
    </w:p>
    <w:p w:rsidR="004C4A69" w:rsidRDefault="004C4A69" w14:paraId="7C62D2F1" w14:textId="77777777">
      <w:pPr>
        <w:pStyle w:val="rv-text"/>
        <w:divId w:val="531261596"/>
      </w:pPr>
    </w:p>
    <w:p w:rsidR="004C4A69" w:rsidRDefault="007B2DC6" w14:paraId="7643668D" w14:textId="77777777">
      <w:pPr>
        <w:pStyle w:val="rv-text"/>
        <w:divId w:val="531261596"/>
      </w:pPr>
      <w:r>
        <w:t>5.c. Correo electrónico registrado</w:t>
      </w:r>
    </w:p>
    <w:p w:rsidR="004C4A69" w:rsidP="00F55720" w:rsidRDefault="007B2DC6" w14:paraId="12C22AEF" w14:textId="77777777">
      <w:pPr>
        <w:numPr>
          <w:ilvl w:val="0"/>
          <w:numId w:val="52"/>
        </w:numPr>
        <w:spacing w:line="240" w:lineRule="auto"/>
        <w:divId w:val="531261596"/>
      </w:pPr>
      <w:r>
        <w:t xml:space="preserve">El sistema detecta que el correo electrónico pertenece </w:t>
      </w:r>
      <w:proofErr w:type="gramStart"/>
      <w:r>
        <w:t>a</w:t>
      </w:r>
      <w:proofErr w:type="gramEnd"/>
      <w:r>
        <w:t xml:space="preserve"> otro docente.</w:t>
      </w:r>
    </w:p>
    <w:p w:rsidR="004C4A69" w:rsidP="00F55720" w:rsidRDefault="007B2DC6" w14:paraId="3DF5C21B" w14:textId="77777777">
      <w:pPr>
        <w:numPr>
          <w:ilvl w:val="0"/>
          <w:numId w:val="52"/>
        </w:numPr>
        <w:spacing w:line="240" w:lineRule="auto"/>
        <w:divId w:val="531261596"/>
      </w:pPr>
      <w:r>
        <w:t>El sistema informa el dato que debe corregirse.</w:t>
      </w:r>
    </w:p>
    <w:p w:rsidR="004C4A69" w:rsidP="00F55720" w:rsidRDefault="007B2DC6" w14:paraId="182450E4" w14:textId="77777777">
      <w:pPr>
        <w:numPr>
          <w:ilvl w:val="0"/>
          <w:numId w:val="52"/>
        </w:numPr>
        <w:spacing w:line="240" w:lineRule="auto"/>
        <w:divId w:val="531261596"/>
      </w:pPr>
      <w:r>
        <w:t>El sistema no registra al docente.</w:t>
      </w:r>
    </w:p>
    <w:p w:rsidR="004C4A69" w:rsidP="00F55720" w:rsidRDefault="007B2DC6" w14:paraId="443FEE74" w14:textId="77777777">
      <w:pPr>
        <w:numPr>
          <w:ilvl w:val="0"/>
          <w:numId w:val="52"/>
        </w:numPr>
        <w:spacing w:line="240" w:lineRule="auto"/>
        <w:divId w:val="531261596"/>
      </w:pPr>
      <w:r>
        <w:t>El flujo regresa al paso 3.</w:t>
      </w:r>
    </w:p>
    <w:p w:rsidR="004C4A69" w:rsidRDefault="004C4A69" w14:paraId="63ABB7BF" w14:textId="77777777">
      <w:pPr>
        <w:pStyle w:val="rv-text"/>
        <w:divId w:val="531261596"/>
      </w:pPr>
    </w:p>
    <w:p w:rsidR="004C4A69" w:rsidRDefault="007B2DC6" w14:paraId="4DB511E6" w14:textId="77777777">
      <w:pPr>
        <w:pStyle w:val="rv-text"/>
        <w:divId w:val="531261596"/>
      </w:pPr>
      <w:r>
        <w:t>6.a. Error durante el almacenamiento</w:t>
      </w:r>
    </w:p>
    <w:p w:rsidR="004C4A69" w:rsidP="00F55720" w:rsidRDefault="007B2DC6" w14:paraId="367C7388" w14:textId="77777777">
      <w:pPr>
        <w:numPr>
          <w:ilvl w:val="0"/>
          <w:numId w:val="53"/>
        </w:numPr>
        <w:spacing w:line="240" w:lineRule="auto"/>
        <w:divId w:val="531261596"/>
      </w:pPr>
      <w:r>
        <w:t>El sistema cancela la operación.</w:t>
      </w:r>
    </w:p>
    <w:p w:rsidR="004C4A69" w:rsidP="00F55720" w:rsidRDefault="007B2DC6" w14:paraId="5F68ED1D" w14:textId="77777777">
      <w:pPr>
        <w:numPr>
          <w:ilvl w:val="0"/>
          <w:numId w:val="53"/>
        </w:numPr>
        <w:spacing w:line="240" w:lineRule="auto"/>
        <w:divId w:val="531261596"/>
      </w:pPr>
      <w:r>
        <w:t>El sistema no incorpora un registro incompleto al catálogo.</w:t>
      </w:r>
    </w:p>
    <w:p w:rsidR="004C4A69" w:rsidP="00F55720" w:rsidRDefault="007B2DC6" w14:paraId="575D6107" w14:textId="77777777">
      <w:pPr>
        <w:numPr>
          <w:ilvl w:val="0"/>
          <w:numId w:val="53"/>
        </w:numPr>
        <w:spacing w:line="240" w:lineRule="auto"/>
        <w:divId w:val="531261596"/>
      </w:pPr>
      <w:r>
        <w:t>El sistema conserva la información ingresada cuando sea posible.</w:t>
      </w:r>
    </w:p>
    <w:p w:rsidR="004C4A69" w:rsidP="00F55720" w:rsidRDefault="007B2DC6" w14:paraId="34602E2C" w14:textId="77777777">
      <w:pPr>
        <w:numPr>
          <w:ilvl w:val="0"/>
          <w:numId w:val="53"/>
        </w:numPr>
        <w:spacing w:line="240" w:lineRule="auto"/>
        <w:divId w:val="531261596"/>
      </w:pPr>
      <w:r>
        <w:t>El sistema informa que no fue posible completar el registro.</w:t>
      </w:r>
    </w:p>
    <w:p w:rsidR="004C4A69" w:rsidP="00F55720" w:rsidRDefault="007B2DC6" w14:paraId="68D825A6" w14:textId="77777777">
      <w:pPr>
        <w:numPr>
          <w:ilvl w:val="0"/>
          <w:numId w:val="53"/>
        </w:numPr>
        <w:spacing w:line="240" w:lineRule="auto"/>
        <w:divId w:val="531261596"/>
      </w:pPr>
      <w:r>
        <w:t>El flujo regresa al paso 4 para permitir un nuevo intento.</w:t>
      </w:r>
    </w:p>
    <w:p w:rsidR="004C4A69" w:rsidRDefault="004C4A69" w14:paraId="47293F13" w14:textId="77777777">
      <w:pPr>
        <w:pStyle w:val="rv-text"/>
        <w:divId w:val="531261596"/>
      </w:pPr>
    </w:p>
    <w:p w:rsidR="004C4A69" w:rsidRDefault="007B2DC6" w14:paraId="146599B7" w14:textId="77777777">
      <w:pPr>
        <w:pStyle w:val="rv-text"/>
        <w:divId w:val="531261596"/>
      </w:pPr>
      <w:r>
        <w:t>Salidas:</w:t>
      </w:r>
    </w:p>
    <w:p w:rsidR="004C4A69" w:rsidP="00F55720" w:rsidRDefault="007B2DC6" w14:paraId="18C6C4D8" w14:textId="77777777">
      <w:pPr>
        <w:numPr>
          <w:ilvl w:val="0"/>
          <w:numId w:val="54"/>
        </w:numPr>
        <w:spacing w:line="240" w:lineRule="auto"/>
        <w:divId w:val="531261596"/>
      </w:pPr>
      <w:r>
        <w:t>Docente registrado con estado Activo.</w:t>
      </w:r>
    </w:p>
    <w:p w:rsidR="004C4A69" w:rsidP="00F55720" w:rsidRDefault="007B2DC6" w14:paraId="1C7A5143" w14:textId="77777777">
      <w:pPr>
        <w:numPr>
          <w:ilvl w:val="0"/>
          <w:numId w:val="54"/>
        </w:numPr>
        <w:spacing w:line="240" w:lineRule="auto"/>
        <w:divId w:val="531261596"/>
      </w:pPr>
      <w:r>
        <w:t>Docente disponible para asignación a cursos.</w:t>
      </w:r>
    </w:p>
    <w:p w:rsidR="004C4A69" w:rsidP="00F55720" w:rsidRDefault="007B2DC6" w14:paraId="1B8C330F" w14:textId="77777777">
      <w:pPr>
        <w:numPr>
          <w:ilvl w:val="0"/>
          <w:numId w:val="54"/>
        </w:numPr>
        <w:spacing w:line="240" w:lineRule="auto"/>
        <w:divId w:val="531261596"/>
      </w:pPr>
      <w:r>
        <w:t>Confirmación del registro.</w:t>
      </w:r>
    </w:p>
    <w:p w:rsidR="004C4A69" w:rsidRDefault="004C4A69" w14:paraId="6C8F975F" w14:textId="77777777">
      <w:pPr>
        <w:pStyle w:val="rv-text"/>
        <w:divId w:val="531261596"/>
      </w:pPr>
    </w:p>
    <w:p w:rsidR="004C4A69" w:rsidRDefault="007B2DC6" w14:paraId="5BAEF7F1" w14:textId="77777777">
      <w:pPr>
        <w:pStyle w:val="rv-text"/>
        <w:divId w:val="531261596"/>
      </w:pPr>
      <w:r>
        <w:t>Criterios de aceptación:</w:t>
      </w:r>
    </w:p>
    <w:p w:rsidR="004C4A69" w:rsidRDefault="004C4A69" w14:paraId="626AD00F" w14:textId="77777777">
      <w:pPr>
        <w:pStyle w:val="rv-text"/>
        <w:divId w:val="531261596"/>
      </w:pPr>
    </w:p>
    <w:p w:rsidR="004C4A69" w:rsidRDefault="007B2DC6" w14:paraId="36BCC4CA" w14:textId="77777777">
      <w:pPr>
        <w:pStyle w:val="rv-text"/>
        <w:divId w:val="531261596"/>
      </w:pPr>
      <w:r>
        <w:t>CA-01. Registro correcto</w:t>
      </w:r>
    </w:p>
    <w:p w:rsidR="004C4A69" w:rsidRDefault="007B2DC6" w14:paraId="02D63E19" w14:textId="77777777">
      <w:pPr>
        <w:pStyle w:val="rv-text"/>
        <w:divId w:val="531261596"/>
      </w:pPr>
      <w:r>
        <w:t>Dado que la información del docente cumple las validaciones establecidas, cuando la Jefa Académica solicite registrarlo, entonces el sistema deberá crear el registro con estado Activo. </w:t>
      </w:r>
    </w:p>
    <w:p w:rsidR="004C4A69" w:rsidRDefault="004C4A69" w14:paraId="7018E7D9" w14:textId="77777777">
      <w:pPr>
        <w:pStyle w:val="rv-text"/>
        <w:divId w:val="531261596"/>
      </w:pPr>
    </w:p>
    <w:p w:rsidR="004C4A69" w:rsidRDefault="007B2DC6" w14:paraId="06835478" w14:textId="77777777">
      <w:pPr>
        <w:pStyle w:val="rv-text"/>
        <w:divId w:val="531261596"/>
      </w:pPr>
      <w:r>
        <w:t>CA-02. Prevención de registros duplicados</w:t>
      </w:r>
    </w:p>
    <w:p w:rsidR="004C4A69" w:rsidRDefault="007B2DC6" w14:paraId="774C2189" w14:textId="77777777">
      <w:pPr>
        <w:pStyle w:val="rv-text"/>
        <w:divId w:val="531261596"/>
      </w:pPr>
      <w:r>
        <w:t>Dado que existe un docente con el mismo número de identificación o correo electrónico, cuando la Jefa Académica solicite registrar la información, entonces el sistema no deberá crear un registro duplicado y deberá informar la condición que impide continuar.</w:t>
      </w:r>
    </w:p>
    <w:p w:rsidR="004C4A69" w:rsidRDefault="004C4A69" w14:paraId="3EAF6979" w14:textId="77777777">
      <w:pPr>
        <w:pStyle w:val="rv-text"/>
        <w:divId w:val="531261596"/>
      </w:pPr>
    </w:p>
    <w:p w:rsidR="004C4A69" w:rsidRDefault="007B2DC6" w14:paraId="6A6E2597" w14:textId="77777777">
      <w:pPr>
        <w:pStyle w:val="rv-text"/>
        <w:divId w:val="531261596"/>
      </w:pPr>
      <w:r>
        <w:t>CA-03. Protección ante información inválida</w:t>
      </w:r>
    </w:p>
    <w:p w:rsidR="004C4A69" w:rsidRDefault="007B2DC6" w14:paraId="1EA4FB82" w14:textId="77777777">
      <w:pPr>
        <w:pStyle w:val="rv-text"/>
        <w:divId w:val="531261596"/>
      </w:pPr>
      <w:r>
        <w:t>Dado que la información incumple una validación de entrada, cuando se solicite registrar al docente, entonces el sistema deberá conservar los datos válidos, identificar los datos que deben corregirse y no deberá crear el registro.</w:t>
      </w:r>
    </w:p>
    <w:p w:rsidR="004C4A69" w:rsidRDefault="004C4A69" w14:paraId="3A51620C" w14:textId="77777777">
      <w:pPr>
        <w:pStyle w:val="rv-text"/>
        <w:divId w:val="531261596"/>
      </w:pPr>
    </w:p>
    <w:p w:rsidR="004C4A69" w:rsidRDefault="007B2DC6" w14:paraId="5F2B4C8F" w14:textId="77777777">
      <w:pPr>
        <w:pStyle w:val="rv-text"/>
        <w:divId w:val="531261596"/>
      </w:pPr>
      <w:r>
        <w:t>CA-04. Integridad del registro</w:t>
      </w:r>
    </w:p>
    <w:p w:rsidR="004C4A69" w:rsidRDefault="007B2DC6" w14:paraId="1B2500DD" w14:textId="77777777">
      <w:pPr>
        <w:pStyle w:val="rv-text"/>
        <w:divId w:val="531261596"/>
      </w:pPr>
      <w:r>
        <w:t>Dado que ocurre un error durante el almacenamiento, el sistema no deberá incorporar un docente incompleto ni habilitarlo para su asignación a cursos.</w:t>
      </w:r>
    </w:p>
    <w:p w:rsidR="004C4A69" w:rsidRDefault="004C4A69" w14:paraId="759EDBE0" w14:textId="77777777">
      <w:pPr>
        <w:pStyle w:val="rv-text"/>
        <w:divId w:val="531261596"/>
      </w:pPr>
    </w:p>
    <w:p w:rsidR="004C4A69" w:rsidRDefault="007B2DC6" w14:paraId="6A66060D" w14:textId="77777777">
      <w:pPr>
        <w:pStyle w:val="rv-text"/>
        <w:divId w:val="531261596"/>
      </w:pPr>
      <w:r>
        <w:t>Riesgos relacionados:</w:t>
      </w:r>
    </w:p>
    <w:p w:rsidR="004C4A69" w:rsidRDefault="007B2DC6" w14:paraId="67030D4B" w14:textId="77777777">
      <w:pPr>
        <w:pStyle w:val="rv-text"/>
        <w:divId w:val="531261596"/>
      </w:pPr>
      <w:r>
        <w:t>RSK-04</w:t>
      </w:r>
    </w:p>
    <w:p w:rsidR="004C4A69" w:rsidRDefault="007B2DC6" w14:paraId="7B21D7A6" w14:textId="77777777">
      <w:pPr>
        <w:pStyle w:val="Ttulo3"/>
        <w:divId w:val="531261596"/>
      </w:pPr>
      <w:bookmarkStart w:name="SRS-134" w:id="56"/>
      <w:bookmarkEnd w:id="56"/>
      <w:r>
        <w:t>Consultar Docentes</w:t>
      </w:r>
    </w:p>
    <w:p w:rsidR="004C4A69" w:rsidRDefault="007B2DC6" w14:paraId="5C5B009A" w14:textId="77777777">
      <w:pPr>
        <w:pStyle w:val="rv-text"/>
        <w:divId w:val="531261596"/>
      </w:pPr>
      <w:r>
        <w:rPr>
          <w:rStyle w:val="rv-id"/>
        </w:rPr>
        <w:t>[SRS-134]</w:t>
      </w:r>
      <w:r>
        <w:t xml:space="preserve"> Código:</w:t>
      </w:r>
    </w:p>
    <w:p w:rsidR="004C4A69" w:rsidRDefault="007B2DC6" w14:paraId="2A32F32E" w14:textId="68AE9B5D">
      <w:pPr>
        <w:pStyle w:val="rv-text"/>
        <w:divId w:val="531261596"/>
      </w:pPr>
      <w:r>
        <w:t>RF-</w:t>
      </w:r>
      <w:r w:rsidR="75654DAD">
        <w:t>07</w:t>
      </w:r>
    </w:p>
    <w:p w:rsidR="004C4A69" w:rsidRDefault="004C4A69" w14:paraId="7FA80060" w14:textId="77777777">
      <w:pPr>
        <w:pStyle w:val="rv-text"/>
        <w:divId w:val="531261596"/>
      </w:pPr>
    </w:p>
    <w:p w:rsidR="004C4A69" w:rsidRDefault="007B2DC6" w14:paraId="6B236CD1" w14:textId="77777777">
      <w:pPr>
        <w:pStyle w:val="rv-text"/>
        <w:divId w:val="531261596"/>
      </w:pPr>
      <w:r>
        <w:t>Nombre:</w:t>
      </w:r>
    </w:p>
    <w:p w:rsidR="004C4A69" w:rsidRDefault="007B2DC6" w14:paraId="49127733" w14:textId="77777777">
      <w:pPr>
        <w:pStyle w:val="rv-text"/>
        <w:divId w:val="531261596"/>
      </w:pPr>
      <w:r>
        <w:t>Consultar docentes</w:t>
      </w:r>
    </w:p>
    <w:p w:rsidR="004C4A69" w:rsidRDefault="004C4A69" w14:paraId="6473C14F" w14:textId="77777777">
      <w:pPr>
        <w:pStyle w:val="rv-text"/>
        <w:divId w:val="531261596"/>
      </w:pPr>
    </w:p>
    <w:p w:rsidR="004C4A69" w:rsidRDefault="007B2DC6" w14:paraId="47CBCF1D" w14:textId="77777777">
      <w:pPr>
        <w:pStyle w:val="rv-text"/>
        <w:divId w:val="531261596"/>
      </w:pPr>
      <w:r>
        <w:t>Descripción:</w:t>
      </w:r>
    </w:p>
    <w:p w:rsidR="004C4A69" w:rsidRDefault="007B2DC6" w14:paraId="70D55616" w14:textId="77777777">
      <w:pPr>
        <w:pStyle w:val="rv-text"/>
        <w:divId w:val="531261596"/>
      </w:pPr>
      <w:r>
        <w:t>El sistema deberá permitir que la Jefa Académica consulte los docentes registrados y revise su información personal, de contacto, académica y estado actual, utilizando criterios de búsqueda cuando sea necesario.</w:t>
      </w:r>
    </w:p>
    <w:p w:rsidR="004C4A69" w:rsidRDefault="004C4A69" w14:paraId="43547FEE" w14:textId="77777777">
      <w:pPr>
        <w:pStyle w:val="rv-text"/>
        <w:divId w:val="531261596"/>
      </w:pPr>
    </w:p>
    <w:p w:rsidR="004C4A69" w:rsidRDefault="007B2DC6" w14:paraId="1BBCA3B5" w14:textId="77777777">
      <w:pPr>
        <w:pStyle w:val="rv-text"/>
        <w:divId w:val="531261596"/>
      </w:pPr>
      <w:r>
        <w:t>Prioridad MoSCoW:</w:t>
      </w:r>
    </w:p>
    <w:p w:rsidR="004C4A69" w:rsidRDefault="007B2DC6" w14:paraId="2EE10CDA" w14:textId="77777777">
      <w:pPr>
        <w:pStyle w:val="rv-text"/>
        <w:divId w:val="531261596"/>
      </w:pPr>
      <w:r>
        <w:t>Must have</w:t>
      </w:r>
    </w:p>
    <w:p w:rsidR="004C4A69" w:rsidRDefault="004C4A69" w14:paraId="0AB6E695" w14:textId="77777777">
      <w:pPr>
        <w:pStyle w:val="rv-text"/>
        <w:divId w:val="531261596"/>
      </w:pPr>
    </w:p>
    <w:p w:rsidR="004C4A69" w:rsidRDefault="007B2DC6" w14:paraId="25B89E60" w14:textId="77777777">
      <w:pPr>
        <w:pStyle w:val="rv-text"/>
        <w:divId w:val="531261596"/>
      </w:pPr>
      <w:r>
        <w:t>Actor relacionado:</w:t>
      </w:r>
    </w:p>
    <w:p w:rsidR="004C4A69" w:rsidRDefault="007B2DC6" w14:paraId="36A07DDA" w14:textId="77777777">
      <w:pPr>
        <w:pStyle w:val="rv-text"/>
        <w:divId w:val="531261596"/>
      </w:pPr>
      <w:r>
        <w:t>Jefa Académica</w:t>
      </w:r>
    </w:p>
    <w:p w:rsidR="004C4A69" w:rsidRDefault="004C4A69" w14:paraId="4608D7C8" w14:textId="77777777">
      <w:pPr>
        <w:pStyle w:val="rv-text"/>
        <w:divId w:val="531261596"/>
      </w:pPr>
    </w:p>
    <w:p w:rsidR="004C4A69" w:rsidRDefault="007B2DC6" w14:paraId="5C4AE75A" w14:textId="77777777">
      <w:pPr>
        <w:pStyle w:val="rv-text"/>
        <w:divId w:val="531261596"/>
      </w:pPr>
      <w:r>
        <w:t>Caso de uso de origen:</w:t>
      </w:r>
    </w:p>
    <w:p w:rsidR="32E67348" w:rsidP="32E67348" w:rsidRDefault="32E67348" w14:paraId="60FA4842" w14:textId="0704999A">
      <w:pPr>
        <w:pStyle w:val="rv-text"/>
      </w:pPr>
      <w:r>
        <w:t>CU-03 Gestionar docentes / CU-03.2 Consultar docentes</w:t>
      </w:r>
    </w:p>
    <w:p w:rsidR="004C4A69" w:rsidRDefault="004C4A69" w14:paraId="7832DD8D" w14:textId="77777777">
      <w:pPr>
        <w:pStyle w:val="rv-text"/>
        <w:divId w:val="531261596"/>
      </w:pPr>
    </w:p>
    <w:p w:rsidR="004C4A69" w:rsidRDefault="007B2DC6" w14:paraId="526A6674" w14:textId="77777777">
      <w:pPr>
        <w:pStyle w:val="rv-text"/>
        <w:divId w:val="531261596"/>
      </w:pPr>
      <w:r>
        <w:t>Referencias:</w:t>
      </w:r>
    </w:p>
    <w:p w:rsidR="004C4A69" w:rsidRDefault="007B2DC6" w14:paraId="56E95046" w14:textId="77777777">
      <w:pPr>
        <w:pStyle w:val="rv-text"/>
        <w:divId w:val="531261596"/>
      </w:pPr>
      <w:r>
        <w:t>FMT-05 Datos del docente</w:t>
      </w:r>
    </w:p>
    <w:p w:rsidR="004C4A69" w:rsidRDefault="004C4A69" w14:paraId="4FB968FE" w14:textId="77777777">
      <w:pPr>
        <w:pStyle w:val="rv-text"/>
        <w:divId w:val="531261596"/>
      </w:pPr>
    </w:p>
    <w:p w:rsidR="004C4A69" w:rsidRDefault="007B2DC6" w14:paraId="16FDB0C4" w14:textId="77777777">
      <w:pPr>
        <w:pStyle w:val="rv-text"/>
        <w:divId w:val="531261596"/>
      </w:pPr>
      <w:r>
        <w:t>Entradas:</w:t>
      </w:r>
    </w:p>
    <w:p w:rsidR="004C4A69" w:rsidP="00F55720" w:rsidRDefault="007B2DC6" w14:paraId="1D73168A" w14:textId="77777777">
      <w:pPr>
        <w:numPr>
          <w:ilvl w:val="0"/>
          <w:numId w:val="55"/>
        </w:numPr>
        <w:spacing w:line="240" w:lineRule="auto"/>
        <w:divId w:val="531261596"/>
      </w:pPr>
      <w:r>
        <w:t>Criterios opcionales de consulta:</w:t>
      </w:r>
    </w:p>
    <w:p w:rsidR="004C4A69" w:rsidRDefault="007B2DC6" w14:paraId="63345C9C" w14:textId="77777777">
      <w:pPr>
        <w:pStyle w:val="rv-text"/>
        <w:divId w:val="531261596"/>
      </w:pPr>
      <w:r>
        <w:t>      - Número de identificación.</w:t>
      </w:r>
    </w:p>
    <w:p w:rsidR="004C4A69" w:rsidRDefault="007B2DC6" w14:paraId="6AD1BA84" w14:textId="77777777">
      <w:pPr>
        <w:pStyle w:val="rv-text"/>
        <w:divId w:val="531261596"/>
      </w:pPr>
      <w:r>
        <w:t>      - Nombres o apellidos.</w:t>
      </w:r>
    </w:p>
    <w:p w:rsidR="004C4A69" w:rsidRDefault="007B2DC6" w14:paraId="0AED3EBC" w14:textId="77777777">
      <w:pPr>
        <w:pStyle w:val="rv-text"/>
        <w:divId w:val="531261596"/>
      </w:pPr>
      <w:r>
        <w:t>      - Estado del docente: Activo o Inactivo.</w:t>
      </w:r>
    </w:p>
    <w:p w:rsidR="004C4A69" w:rsidRDefault="004C4A69" w14:paraId="4A8C719C" w14:textId="77777777">
      <w:pPr>
        <w:pStyle w:val="rv-text"/>
        <w:divId w:val="531261596"/>
      </w:pPr>
    </w:p>
    <w:p w:rsidR="004C4A69" w:rsidRDefault="007B2DC6" w14:paraId="08EF5A2C" w14:textId="77777777">
      <w:pPr>
        <w:pStyle w:val="rv-text"/>
        <w:divId w:val="531261596"/>
      </w:pPr>
      <w:r>
        <w:t>Validaciones de entrada:</w:t>
      </w:r>
    </w:p>
    <w:p w:rsidR="004C4A69" w:rsidP="00F55720" w:rsidRDefault="007B2DC6" w14:paraId="6162FE0F" w14:textId="77777777">
      <w:pPr>
        <w:numPr>
          <w:ilvl w:val="0"/>
          <w:numId w:val="56"/>
        </w:numPr>
        <w:spacing w:line="240" w:lineRule="auto"/>
        <w:divId w:val="531261596"/>
      </w:pPr>
      <w:r>
        <w:t>Los criterios de consulta serán opcionales.</w:t>
      </w:r>
    </w:p>
    <w:p w:rsidR="004C4A69" w:rsidP="00F55720" w:rsidRDefault="007B2DC6" w14:paraId="2DB96882" w14:textId="77777777">
      <w:pPr>
        <w:numPr>
          <w:ilvl w:val="0"/>
          <w:numId w:val="56"/>
        </w:numPr>
        <w:spacing w:line="240" w:lineRule="auto"/>
        <w:divId w:val="531261596"/>
      </w:pPr>
      <w:r>
        <w:t>El estado utilizado como criterio deberá corresponder a Activo o Inactivo.</w:t>
      </w:r>
    </w:p>
    <w:p w:rsidR="004C4A69" w:rsidP="00F55720" w:rsidRDefault="007B2DC6" w14:paraId="3CEAFBA6" w14:textId="77777777">
      <w:pPr>
        <w:numPr>
          <w:ilvl w:val="0"/>
          <w:numId w:val="56"/>
        </w:numPr>
        <w:spacing w:line="240" w:lineRule="auto"/>
        <w:divId w:val="531261596"/>
      </w:pPr>
      <w:r>
        <w:t>Cuando no se ingrese ningún criterio, el sistema deberá presentar todos los docentes registrados.</w:t>
      </w:r>
    </w:p>
    <w:p w:rsidR="004C4A69" w:rsidRDefault="004C4A69" w14:paraId="1DC4E088" w14:textId="77777777">
      <w:pPr>
        <w:pStyle w:val="rv-text"/>
        <w:divId w:val="531261596"/>
      </w:pPr>
    </w:p>
    <w:p w:rsidR="004C4A69" w:rsidRDefault="007B2DC6" w14:paraId="24E670FD" w14:textId="77777777">
      <w:pPr>
        <w:pStyle w:val="rv-text"/>
        <w:divId w:val="531261596"/>
      </w:pPr>
      <w:r>
        <w:t>Flujo funcional:</w:t>
      </w:r>
    </w:p>
    <w:p w:rsidR="004C4A69" w:rsidP="00F55720" w:rsidRDefault="007B2DC6" w14:paraId="37895A80" w14:textId="77777777">
      <w:pPr>
        <w:numPr>
          <w:ilvl w:val="0"/>
          <w:numId w:val="57"/>
        </w:numPr>
        <w:spacing w:line="240" w:lineRule="auto"/>
        <w:divId w:val="531261596"/>
      </w:pPr>
      <w:r>
        <w:t>La Jefa Académica inicia la consulta de docentes.</w:t>
      </w:r>
    </w:p>
    <w:p w:rsidR="004C4A69" w:rsidP="00F55720" w:rsidRDefault="007B2DC6" w14:paraId="2B61AA02" w14:textId="77777777">
      <w:pPr>
        <w:numPr>
          <w:ilvl w:val="0"/>
          <w:numId w:val="57"/>
        </w:numPr>
        <w:spacing w:line="240" w:lineRule="auto"/>
        <w:divId w:val="531261596"/>
      </w:pPr>
      <w:r>
        <w:t>El sistema presenta los docentes registrados con su información principal y estado actual.</w:t>
      </w:r>
    </w:p>
    <w:p w:rsidR="004C4A69" w:rsidP="00F55720" w:rsidRDefault="007B2DC6" w14:paraId="5CC3C978" w14:textId="77777777">
      <w:pPr>
        <w:numPr>
          <w:ilvl w:val="0"/>
          <w:numId w:val="57"/>
        </w:numPr>
        <w:spacing w:line="240" w:lineRule="auto"/>
        <w:divId w:val="531261596"/>
      </w:pPr>
      <w:r>
        <w:t>La Jefa Académica ingresa uno o varios criterios de consulta, cuando requiera limitar los resultados.</w:t>
      </w:r>
    </w:p>
    <w:p w:rsidR="004C4A69" w:rsidP="00F55720" w:rsidRDefault="007B2DC6" w14:paraId="5E14EA04" w14:textId="77777777">
      <w:pPr>
        <w:numPr>
          <w:ilvl w:val="0"/>
          <w:numId w:val="57"/>
        </w:numPr>
        <w:spacing w:line="240" w:lineRule="auto"/>
        <w:divId w:val="531261596"/>
      </w:pPr>
      <w:r>
        <w:t>El sistema busca los docentes que coinciden con los criterios ingresados.</w:t>
      </w:r>
    </w:p>
    <w:p w:rsidR="004C4A69" w:rsidP="00F55720" w:rsidRDefault="007B2DC6" w14:paraId="63628B18" w14:textId="77777777">
      <w:pPr>
        <w:numPr>
          <w:ilvl w:val="0"/>
          <w:numId w:val="57"/>
        </w:numPr>
        <w:spacing w:line="240" w:lineRule="auto"/>
        <w:divId w:val="531261596"/>
      </w:pPr>
      <w:r>
        <w:t>El sistema presenta los resultados obtenidos.</w:t>
      </w:r>
    </w:p>
    <w:p w:rsidR="004C4A69" w:rsidP="00F55720" w:rsidRDefault="007B2DC6" w14:paraId="567F0A48" w14:textId="77777777">
      <w:pPr>
        <w:numPr>
          <w:ilvl w:val="0"/>
          <w:numId w:val="57"/>
        </w:numPr>
        <w:spacing w:line="240" w:lineRule="auto"/>
        <w:divId w:val="531261596"/>
      </w:pPr>
      <w:r>
        <w:t>La Jefa Académica selecciona un docente.</w:t>
      </w:r>
    </w:p>
    <w:p w:rsidR="004C4A69" w:rsidP="00F55720" w:rsidRDefault="007B2DC6" w14:paraId="62BA61F1" w14:textId="77777777">
      <w:pPr>
        <w:numPr>
          <w:ilvl w:val="0"/>
          <w:numId w:val="57"/>
        </w:numPr>
        <w:spacing w:line="240" w:lineRule="auto"/>
        <w:divId w:val="531261596"/>
      </w:pPr>
      <w:r>
        <w:t>El sistema presenta la información personal, de contacto y académica del docente, junto con su estado actual.</w:t>
      </w:r>
    </w:p>
    <w:p w:rsidR="004C4A69" w:rsidRDefault="004C4A69" w14:paraId="234C4912" w14:textId="77777777">
      <w:pPr>
        <w:pStyle w:val="rv-text"/>
        <w:divId w:val="531261596"/>
      </w:pPr>
    </w:p>
    <w:p w:rsidR="004C4A69" w:rsidRDefault="007B2DC6" w14:paraId="409C0E4E" w14:textId="77777777">
      <w:pPr>
        <w:pStyle w:val="rv-text"/>
        <w:divId w:val="531261596"/>
      </w:pPr>
      <w:r>
        <w:t>Flujos alternativos, excepciones y manejo de errores:</w:t>
      </w:r>
    </w:p>
    <w:p w:rsidR="004C4A69" w:rsidRDefault="004C4A69" w14:paraId="3DDDAD37" w14:textId="77777777">
      <w:pPr>
        <w:pStyle w:val="rv-text"/>
        <w:divId w:val="531261596"/>
      </w:pPr>
    </w:p>
    <w:p w:rsidR="004C4A69" w:rsidRDefault="007B2DC6" w14:paraId="7C4AD983" w14:textId="77777777">
      <w:pPr>
        <w:pStyle w:val="rv-text"/>
        <w:divId w:val="531261596"/>
      </w:pPr>
      <w:r>
        <w:t>3.a. Consulta sin criterios</w:t>
      </w:r>
    </w:p>
    <w:p w:rsidR="004C4A69" w:rsidRDefault="007B2DC6" w14:paraId="5E87822E" w14:textId="77777777">
      <w:pPr>
        <w:pStyle w:val="rv-text"/>
        <w:divId w:val="531261596"/>
      </w:pPr>
      <w:r>
        <w:t>La Jefa Académica no ingresa criterios de búsqueda.</w:t>
      </w:r>
    </w:p>
    <w:p w:rsidR="004C4A69" w:rsidRDefault="007B2DC6" w14:paraId="0F9A07D7" w14:textId="77777777">
      <w:pPr>
        <w:pStyle w:val="rv-text"/>
        <w:divId w:val="531261596"/>
      </w:pPr>
      <w:r>
        <w:t>El sistema conserva el listado completo de docentes.</w:t>
      </w:r>
    </w:p>
    <w:p w:rsidR="004C4A69" w:rsidRDefault="007B2DC6" w14:paraId="232B7084" w14:textId="77777777">
      <w:pPr>
        <w:pStyle w:val="rv-text"/>
        <w:divId w:val="531261596"/>
      </w:pPr>
      <w:r>
        <w:t>El flujo continúa desde el paso 6.</w:t>
      </w:r>
    </w:p>
    <w:p w:rsidR="004C4A69" w:rsidRDefault="004C4A69" w14:paraId="54882E46" w14:textId="77777777">
      <w:pPr>
        <w:pStyle w:val="rv-text"/>
        <w:divId w:val="531261596"/>
      </w:pPr>
    </w:p>
    <w:p w:rsidR="004C4A69" w:rsidRDefault="007B2DC6" w14:paraId="076427B9" w14:textId="77777777">
      <w:pPr>
        <w:pStyle w:val="rv-text"/>
        <w:divId w:val="531261596"/>
      </w:pPr>
      <w:r>
        <w:t>4.a. Criterio de consulta inválido</w:t>
      </w:r>
    </w:p>
    <w:p w:rsidR="004C4A69" w:rsidRDefault="007B2DC6" w14:paraId="28549417" w14:textId="77777777">
      <w:pPr>
        <w:pStyle w:val="rv-text"/>
        <w:divId w:val="531261596"/>
      </w:pPr>
      <w:r>
        <w:t>El sistema identifica el criterio que no corresponde a las opciones permitidas.</w:t>
      </w:r>
    </w:p>
    <w:p w:rsidR="004C4A69" w:rsidRDefault="007B2DC6" w14:paraId="4FC1EC74" w14:textId="77777777">
      <w:pPr>
        <w:pStyle w:val="rv-text"/>
        <w:divId w:val="531261596"/>
      </w:pPr>
      <w:r>
        <w:t>El sistema no ejecuta la consulta.</w:t>
      </w:r>
    </w:p>
    <w:p w:rsidR="004C4A69" w:rsidRDefault="007B2DC6" w14:paraId="5D98FD86" w14:textId="77777777">
      <w:pPr>
        <w:pStyle w:val="rv-text"/>
        <w:divId w:val="531261596"/>
      </w:pPr>
      <w:r>
        <w:t>El sistema conserva los demás criterios válidos.</w:t>
      </w:r>
    </w:p>
    <w:p w:rsidR="004C4A69" w:rsidRDefault="007B2DC6" w14:paraId="5142E049" w14:textId="77777777">
      <w:pPr>
        <w:pStyle w:val="rv-text"/>
        <w:divId w:val="531261596"/>
      </w:pPr>
      <w:r>
        <w:t>El flujo regresa al paso 3.</w:t>
      </w:r>
    </w:p>
    <w:p w:rsidR="004C4A69" w:rsidRDefault="004C4A69" w14:paraId="0DA32BDC" w14:textId="77777777">
      <w:pPr>
        <w:pStyle w:val="rv-text"/>
        <w:divId w:val="531261596"/>
      </w:pPr>
    </w:p>
    <w:p w:rsidR="004C4A69" w:rsidRDefault="007B2DC6" w14:paraId="47D65A82" w14:textId="77777777">
      <w:pPr>
        <w:pStyle w:val="rv-text"/>
        <w:divId w:val="531261596"/>
      </w:pPr>
      <w:r>
        <w:t>5.a. Consulta sin coincidencias</w:t>
      </w:r>
    </w:p>
    <w:p w:rsidR="004C4A69" w:rsidRDefault="007B2DC6" w14:paraId="055B00ED" w14:textId="77777777">
      <w:pPr>
        <w:pStyle w:val="rv-text"/>
        <w:divId w:val="531261596"/>
      </w:pPr>
      <w:r>
        <w:t>El sistema informa que no existen docentes que coincidan con los criterios ingresados.</w:t>
      </w:r>
    </w:p>
    <w:p w:rsidR="004C4A69" w:rsidRDefault="007B2DC6" w14:paraId="0F3F3375" w14:textId="77777777">
      <w:pPr>
        <w:pStyle w:val="rv-text"/>
        <w:divId w:val="531261596"/>
      </w:pPr>
      <w:r>
        <w:t>El sistema permite modificar o eliminar los criterios de consulta.</w:t>
      </w:r>
    </w:p>
    <w:p w:rsidR="004C4A69" w:rsidRDefault="007B2DC6" w14:paraId="06A5BB31" w14:textId="77777777">
      <w:pPr>
        <w:pStyle w:val="rv-text"/>
        <w:divId w:val="531261596"/>
      </w:pPr>
      <w:r>
        <w:t>El flujo regresa al paso 3.</w:t>
      </w:r>
    </w:p>
    <w:p w:rsidR="004C4A69" w:rsidRDefault="004C4A69" w14:paraId="1F0AF64F" w14:textId="77777777">
      <w:pPr>
        <w:pStyle w:val="rv-text"/>
        <w:divId w:val="531261596"/>
      </w:pPr>
    </w:p>
    <w:p w:rsidR="004C4A69" w:rsidRDefault="007B2DC6" w14:paraId="0297EE53" w14:textId="77777777">
      <w:pPr>
        <w:pStyle w:val="rv-text"/>
        <w:divId w:val="531261596"/>
      </w:pPr>
      <w:r>
        <w:t>7.a. Error durante la recuperación de información</w:t>
      </w:r>
    </w:p>
    <w:p w:rsidR="004C4A69" w:rsidRDefault="007B2DC6" w14:paraId="199E8D6B" w14:textId="77777777">
      <w:pPr>
        <w:pStyle w:val="rv-text"/>
        <w:divId w:val="531261596"/>
      </w:pPr>
      <w:r>
        <w:t>El sistema informa que no fue posible recuperar la información del docente.</w:t>
      </w:r>
    </w:p>
    <w:p w:rsidR="004C4A69" w:rsidRDefault="007B2DC6" w14:paraId="72A3FC3D" w14:textId="77777777">
      <w:pPr>
        <w:pStyle w:val="rv-text"/>
        <w:divId w:val="531261596"/>
      </w:pPr>
      <w:r>
        <w:t>El sistema no presenta información incompleta como si fuera válida.</w:t>
      </w:r>
    </w:p>
    <w:p w:rsidR="004C4A69" w:rsidRDefault="007B2DC6" w14:paraId="1810B41D" w14:textId="77777777">
      <w:pPr>
        <w:pStyle w:val="rv-text"/>
        <w:divId w:val="531261596"/>
      </w:pPr>
      <w:r>
        <w:t>El flujo regresa al paso 5 para permitir una nueva selección.</w:t>
      </w:r>
    </w:p>
    <w:p w:rsidR="004C4A69" w:rsidRDefault="004C4A69" w14:paraId="53DA6B11" w14:textId="77777777">
      <w:pPr>
        <w:pStyle w:val="rv-text"/>
        <w:divId w:val="531261596"/>
      </w:pPr>
    </w:p>
    <w:p w:rsidR="004C4A69" w:rsidRDefault="007B2DC6" w14:paraId="7D4A3D4B" w14:textId="77777777">
      <w:pPr>
        <w:pStyle w:val="rv-text"/>
        <w:divId w:val="531261596"/>
      </w:pPr>
      <w:r>
        <w:t>Salidas:</w:t>
      </w:r>
    </w:p>
    <w:p w:rsidR="004C4A69" w:rsidP="00F55720" w:rsidRDefault="007B2DC6" w14:paraId="241E6973" w14:textId="77777777">
      <w:pPr>
        <w:numPr>
          <w:ilvl w:val="0"/>
          <w:numId w:val="58"/>
        </w:numPr>
        <w:spacing w:line="240" w:lineRule="auto"/>
        <w:divId w:val="531261596"/>
      </w:pPr>
      <w:r>
        <w:t>Listado de docentes registrados.</w:t>
      </w:r>
    </w:p>
    <w:p w:rsidR="004C4A69" w:rsidP="00F55720" w:rsidRDefault="007B2DC6" w14:paraId="3DC0165A" w14:textId="77777777">
      <w:pPr>
        <w:numPr>
          <w:ilvl w:val="0"/>
          <w:numId w:val="58"/>
        </w:numPr>
        <w:spacing w:line="240" w:lineRule="auto"/>
        <w:divId w:val="531261596"/>
      </w:pPr>
      <w:r>
        <w:t>Resultados filtrados según los criterios ingresados.</w:t>
      </w:r>
    </w:p>
    <w:p w:rsidR="004C4A69" w:rsidP="00F55720" w:rsidRDefault="007B2DC6" w14:paraId="0D264FAB" w14:textId="77777777">
      <w:pPr>
        <w:numPr>
          <w:ilvl w:val="0"/>
          <w:numId w:val="58"/>
        </w:numPr>
        <w:spacing w:line="240" w:lineRule="auto"/>
        <w:divId w:val="531261596"/>
      </w:pPr>
      <w:r>
        <w:t>Información del docente seleccionado.</w:t>
      </w:r>
    </w:p>
    <w:p w:rsidR="004C4A69" w:rsidP="00F55720" w:rsidRDefault="007B2DC6" w14:paraId="11CB05DA" w14:textId="77777777">
      <w:pPr>
        <w:numPr>
          <w:ilvl w:val="0"/>
          <w:numId w:val="58"/>
        </w:numPr>
        <w:spacing w:line="240" w:lineRule="auto"/>
        <w:divId w:val="531261596"/>
      </w:pPr>
      <w:r>
        <w:t>Estado actual del docente.</w:t>
      </w:r>
    </w:p>
    <w:p w:rsidR="004C4A69" w:rsidRDefault="004C4A69" w14:paraId="34AC2E8C" w14:textId="77777777">
      <w:pPr>
        <w:pStyle w:val="rv-text"/>
        <w:divId w:val="531261596"/>
      </w:pPr>
    </w:p>
    <w:p w:rsidR="004C4A69" w:rsidRDefault="007B2DC6" w14:paraId="4C828D18" w14:textId="77777777">
      <w:pPr>
        <w:pStyle w:val="rv-text"/>
        <w:divId w:val="531261596"/>
      </w:pPr>
      <w:r>
        <w:t>Criterios de aceptación:</w:t>
      </w:r>
    </w:p>
    <w:p w:rsidR="004C4A69" w:rsidRDefault="007B2DC6" w14:paraId="476BC290" w14:textId="77777777">
      <w:pPr>
        <w:pStyle w:val="rv-text"/>
        <w:divId w:val="531261596"/>
      </w:pPr>
      <w:r>
        <w:t>CA-01. Consulta general</w:t>
      </w:r>
    </w:p>
    <w:p w:rsidR="004C4A69" w:rsidRDefault="007B2DC6" w14:paraId="0C13D6EC" w14:textId="77777777">
      <w:pPr>
        <w:pStyle w:val="rv-text"/>
        <w:divId w:val="531261596"/>
      </w:pPr>
      <w:r>
        <w:t>Dado que existen docentes registrados, cuando la Jefa Académica inicie la consulta sin ingresar criterios, entonces el sistema deberá presentar todos los docentes con su información principal y estado actual.</w:t>
      </w:r>
    </w:p>
    <w:p w:rsidR="004C4A69" w:rsidRDefault="004C4A69" w14:paraId="7028CF95" w14:textId="77777777">
      <w:pPr>
        <w:pStyle w:val="rv-text"/>
        <w:divId w:val="531261596"/>
      </w:pPr>
    </w:p>
    <w:p w:rsidR="004C4A69" w:rsidRDefault="007B2DC6" w14:paraId="68B07BA4" w14:textId="77777777">
      <w:pPr>
        <w:pStyle w:val="rv-text"/>
        <w:divId w:val="531261596"/>
      </w:pPr>
      <w:r>
        <w:t>CA-02. Consulta mediante criterios</w:t>
      </w:r>
    </w:p>
    <w:p w:rsidR="004C4A69" w:rsidRDefault="007B2DC6" w14:paraId="55842DCD" w14:textId="77777777">
      <w:pPr>
        <w:pStyle w:val="rv-text"/>
        <w:divId w:val="531261596"/>
      </w:pPr>
      <w:r>
        <w:t>Dado que la Jefa Académica ingresa uno o varios criterios válidos, cuando solicite la consulta, entonces el sistema deberá presentar únicamente los docentes que coincidan con dichos criterios.</w:t>
      </w:r>
    </w:p>
    <w:p w:rsidR="004C4A69" w:rsidRDefault="004C4A69" w14:paraId="4ADDE88A" w14:textId="77777777">
      <w:pPr>
        <w:pStyle w:val="rv-text"/>
        <w:divId w:val="531261596"/>
      </w:pPr>
    </w:p>
    <w:p w:rsidR="004C4A69" w:rsidRDefault="007B2DC6" w14:paraId="3E2ED285" w14:textId="77777777">
      <w:pPr>
        <w:pStyle w:val="rv-text"/>
        <w:divId w:val="531261596"/>
      </w:pPr>
      <w:r>
        <w:t>CA-03. Consulta sin resultados</w:t>
      </w:r>
    </w:p>
    <w:p w:rsidR="004C4A69" w:rsidRDefault="007B2DC6" w14:paraId="254F10BC" w14:textId="77777777">
      <w:pPr>
        <w:pStyle w:val="rv-text"/>
        <w:divId w:val="531261596"/>
      </w:pPr>
      <w:r>
        <w:t>Dado que ningún docente coincide con los criterios ingresados, cuando se ejecute la consulta, entonces el sistema deberá informar que no existen coincidencias y permitir modificar los criterios.</w:t>
      </w:r>
    </w:p>
    <w:p w:rsidR="004C4A69" w:rsidRDefault="004C4A69" w14:paraId="6541BCA9" w14:textId="77777777">
      <w:pPr>
        <w:pStyle w:val="rv-text"/>
        <w:divId w:val="531261596"/>
      </w:pPr>
    </w:p>
    <w:p w:rsidR="004C4A69" w:rsidRDefault="007B2DC6" w14:paraId="25EF7A5C" w14:textId="77777777">
      <w:pPr>
        <w:pStyle w:val="rv-text"/>
        <w:divId w:val="531261596"/>
      </w:pPr>
      <w:r>
        <w:t>CA-04. Consulta detallada</w:t>
      </w:r>
    </w:p>
    <w:p w:rsidR="004C4A69" w:rsidRDefault="007B2DC6" w14:paraId="6F35E287" w14:textId="77777777">
      <w:pPr>
        <w:pStyle w:val="rv-text"/>
        <w:divId w:val="531261596"/>
      </w:pPr>
      <w:r>
        <w:t>Dado que la Jefa Académica selecciona un docente existente, cuando solicite revisar su información, entonces el sistema deberá presentar sus datos registrados y su estado actual.</w:t>
      </w:r>
    </w:p>
    <w:p w:rsidR="004C4A69" w:rsidRDefault="004C4A69" w14:paraId="01403D59" w14:textId="77777777">
      <w:pPr>
        <w:pStyle w:val="rv-text"/>
        <w:divId w:val="531261596"/>
      </w:pPr>
    </w:p>
    <w:p w:rsidR="004C4A69" w:rsidRDefault="007B2DC6" w14:paraId="187E2CD1" w14:textId="77777777">
      <w:pPr>
        <w:pStyle w:val="rv-text"/>
        <w:divId w:val="531261596"/>
      </w:pPr>
      <w:r>
        <w:t>CA-05. Protección ante errores de recuperación</w:t>
      </w:r>
    </w:p>
    <w:p w:rsidR="004C4A69" w:rsidRDefault="007B2DC6" w14:paraId="3B8A0B38" w14:textId="77777777">
      <w:pPr>
        <w:pStyle w:val="rv-text"/>
        <w:divId w:val="531261596"/>
      </w:pPr>
      <w:r>
        <w:t>Dado que ocurre un error durante la recuperación de la información, el sistema no deberá presentar datos incompletos o desactualizados como resultados válidos.</w:t>
      </w:r>
    </w:p>
    <w:p w:rsidR="004C4A69" w:rsidRDefault="004C4A69" w14:paraId="39DD38A6" w14:textId="77777777">
      <w:pPr>
        <w:pStyle w:val="rv-text"/>
        <w:divId w:val="531261596"/>
      </w:pPr>
    </w:p>
    <w:p w:rsidR="004C4A69" w:rsidRDefault="007B2DC6" w14:paraId="76D31D9B" w14:textId="77777777">
      <w:pPr>
        <w:pStyle w:val="rv-text"/>
        <w:divId w:val="531261596"/>
      </w:pPr>
      <w:r>
        <w:t>Riesgos relacionados:</w:t>
      </w:r>
    </w:p>
    <w:p w:rsidR="004C4A69" w:rsidRDefault="007B2DC6" w14:paraId="1C23B354" w14:textId="77777777">
      <w:pPr>
        <w:pStyle w:val="rv-text"/>
        <w:divId w:val="531261596"/>
      </w:pPr>
      <w:r>
        <w:t>RSK-04</w:t>
      </w:r>
    </w:p>
    <w:p w:rsidR="004C4A69" w:rsidRDefault="007B2DC6" w14:paraId="20A36646" w14:textId="77777777">
      <w:pPr>
        <w:pStyle w:val="Ttulo3"/>
        <w:divId w:val="531261596"/>
      </w:pPr>
      <w:bookmarkStart w:name="SRS-38" w:id="57"/>
      <w:bookmarkEnd w:id="57"/>
      <w:r>
        <w:t>Registrar información académica del curso</w:t>
      </w:r>
    </w:p>
    <w:p w:rsidR="004C4A69" w:rsidRDefault="007B2DC6" w14:paraId="37974D38" w14:textId="77777777">
      <w:pPr>
        <w:pStyle w:val="rv-text"/>
        <w:divId w:val="531261596"/>
      </w:pPr>
      <w:r>
        <w:rPr>
          <w:rStyle w:val="rv-id"/>
        </w:rPr>
        <w:t>[SRS-38]</w:t>
      </w:r>
      <w:r>
        <w:t xml:space="preserve"> Código:</w:t>
      </w:r>
    </w:p>
    <w:p w:rsidR="004C4A69" w:rsidRDefault="007B2DC6" w14:paraId="62A73A25" w14:textId="1385B99C">
      <w:pPr>
        <w:pStyle w:val="rv-text"/>
        <w:divId w:val="531261596"/>
      </w:pPr>
      <w:r>
        <w:t>RF-</w:t>
      </w:r>
      <w:r w:rsidR="75654DAD">
        <w:t>08</w:t>
      </w:r>
    </w:p>
    <w:p w:rsidR="004C4A69" w:rsidRDefault="007B2DC6" w14:paraId="446E8CDC" w14:textId="77777777">
      <w:pPr>
        <w:pStyle w:val="rv-text"/>
        <w:divId w:val="531261596"/>
      </w:pPr>
      <w:r>
        <w:t>Nombre:</w:t>
      </w:r>
    </w:p>
    <w:p w:rsidR="004C4A69" w:rsidRDefault="007B2DC6" w14:paraId="601EB195" w14:textId="77777777">
      <w:pPr>
        <w:pStyle w:val="rv-text"/>
        <w:divId w:val="531261596"/>
      </w:pPr>
      <w:r>
        <w:t>Registrar información académica del curso</w:t>
      </w:r>
    </w:p>
    <w:p w:rsidR="004C4A69" w:rsidRDefault="004C4A69" w14:paraId="148F7CEB" w14:textId="77777777">
      <w:pPr>
        <w:pStyle w:val="rv-text"/>
        <w:divId w:val="531261596"/>
      </w:pPr>
    </w:p>
    <w:p w:rsidR="004C4A69" w:rsidRDefault="007B2DC6" w14:paraId="5FB80A67" w14:textId="77777777">
      <w:pPr>
        <w:pStyle w:val="rv-text"/>
        <w:divId w:val="531261596"/>
      </w:pPr>
      <w:r>
        <w:t>Descripción:</w:t>
      </w:r>
    </w:p>
    <w:p w:rsidR="004C4A69" w:rsidRDefault="007B2DC6" w14:paraId="3273F2C0" w14:textId="77777777">
      <w:pPr>
        <w:pStyle w:val="rv-text"/>
        <w:divId w:val="531261596"/>
      </w:pPr>
      <w:r>
        <w:t>El sistema deberá permitir registrar nombre, descripción, contenido, duración, modalidad y tipo de curso.</w:t>
      </w:r>
    </w:p>
    <w:p w:rsidR="004C4A69" w:rsidRDefault="004C4A69" w14:paraId="253487B8" w14:textId="77777777">
      <w:pPr>
        <w:pStyle w:val="rv-text"/>
        <w:divId w:val="531261596"/>
      </w:pPr>
    </w:p>
    <w:p w:rsidR="004C4A69" w:rsidRDefault="007B2DC6" w14:paraId="6B475AC2" w14:textId="77777777">
      <w:pPr>
        <w:pStyle w:val="rv-text"/>
        <w:divId w:val="531261596"/>
      </w:pPr>
      <w:r>
        <w:t>Prioridad MoSCoW:</w:t>
      </w:r>
    </w:p>
    <w:p w:rsidR="004C4A69" w:rsidRDefault="007B2DC6" w14:paraId="2B71B82B" w14:textId="77777777">
      <w:pPr>
        <w:pStyle w:val="rv-text"/>
        <w:divId w:val="531261596"/>
      </w:pPr>
      <w:r>
        <w:t>Must have</w:t>
      </w:r>
    </w:p>
    <w:p w:rsidR="004C4A69" w:rsidRDefault="004C4A69" w14:paraId="44B30E7B" w14:textId="77777777">
      <w:pPr>
        <w:pStyle w:val="rv-text"/>
        <w:divId w:val="531261596"/>
      </w:pPr>
    </w:p>
    <w:p w:rsidR="004C4A69" w:rsidRDefault="007B2DC6" w14:paraId="243F5BC1" w14:textId="77777777">
      <w:pPr>
        <w:pStyle w:val="rv-text"/>
        <w:divId w:val="531261596"/>
      </w:pPr>
      <w:r>
        <w:t>Actor relacionado:</w:t>
      </w:r>
    </w:p>
    <w:p w:rsidR="004C4A69" w:rsidRDefault="007B2DC6" w14:paraId="2DAFB123" w14:textId="77777777">
      <w:pPr>
        <w:pStyle w:val="rv-text"/>
        <w:divId w:val="531261596"/>
      </w:pPr>
      <w:r>
        <w:t>Jefa Académica</w:t>
      </w:r>
    </w:p>
    <w:p w:rsidR="004C4A69" w:rsidRDefault="004C4A69" w14:paraId="482B6421" w14:textId="77777777">
      <w:pPr>
        <w:pStyle w:val="rv-text"/>
        <w:divId w:val="531261596"/>
      </w:pPr>
    </w:p>
    <w:p w:rsidR="004C4A69" w:rsidRDefault="007B2DC6" w14:paraId="43AD2CB7" w14:textId="77777777">
      <w:pPr>
        <w:pStyle w:val="rv-text"/>
        <w:divId w:val="531261596"/>
      </w:pPr>
      <w:r>
        <w:t>Caso de uso de origen:</w:t>
      </w:r>
    </w:p>
    <w:p w:rsidR="32E67348" w:rsidP="32E67348" w:rsidRDefault="32E67348" w14:paraId="711C13EB" w14:textId="20503C5D">
      <w:pPr>
        <w:pStyle w:val="rv-text"/>
      </w:pPr>
      <w:r>
        <w:t>CU-04 Gestionar cursos / CU-04.1 Crear curso / CU-04.1.1 Registrar información académica del curso</w:t>
      </w:r>
    </w:p>
    <w:p w:rsidR="004C4A69" w:rsidRDefault="004C4A69" w14:paraId="43BD3385" w14:textId="77777777">
      <w:pPr>
        <w:pStyle w:val="rv-text"/>
        <w:divId w:val="531261596"/>
      </w:pPr>
    </w:p>
    <w:p w:rsidR="004C4A69" w:rsidRDefault="007B2DC6" w14:paraId="4C6E5D9E" w14:textId="77777777">
      <w:pPr>
        <w:pStyle w:val="rv-text"/>
        <w:divId w:val="531261596"/>
      </w:pPr>
      <w:r>
        <w:t>Referencias:</w:t>
      </w:r>
    </w:p>
    <w:p w:rsidR="004C4A69" w:rsidRDefault="007B2DC6" w14:paraId="410A4A3E" w14:textId="77777777">
      <w:pPr>
        <w:pStyle w:val="rv-text"/>
        <w:divId w:val="531261596"/>
      </w:pPr>
      <w:r>
        <w:t>FMT-04 Datos y estados del curso</w:t>
      </w:r>
    </w:p>
    <w:p w:rsidR="004C4A69" w:rsidRDefault="004C4A69" w14:paraId="42CF102E" w14:textId="77777777">
      <w:pPr>
        <w:pStyle w:val="rv-text"/>
        <w:divId w:val="531261596"/>
      </w:pPr>
    </w:p>
    <w:p w:rsidR="004C4A69" w:rsidRDefault="007B2DC6" w14:paraId="1CAC7E85" w14:textId="77777777">
      <w:pPr>
        <w:pStyle w:val="rv-text"/>
        <w:divId w:val="531261596"/>
      </w:pPr>
      <w:r>
        <w:t>Entradas:</w:t>
      </w:r>
    </w:p>
    <w:p w:rsidR="004C4A69" w:rsidP="00F55720" w:rsidRDefault="007B2DC6" w14:paraId="207E6493" w14:textId="77777777">
      <w:pPr>
        <w:numPr>
          <w:ilvl w:val="0"/>
          <w:numId w:val="59"/>
        </w:numPr>
        <w:spacing w:line="240" w:lineRule="auto"/>
        <w:divId w:val="531261596"/>
      </w:pPr>
      <w:r>
        <w:t>Nombre del curso.</w:t>
      </w:r>
    </w:p>
    <w:p w:rsidR="004C4A69" w:rsidP="00F55720" w:rsidRDefault="007B2DC6" w14:paraId="2BE50DFB" w14:textId="77777777">
      <w:pPr>
        <w:numPr>
          <w:ilvl w:val="0"/>
          <w:numId w:val="59"/>
        </w:numPr>
        <w:spacing w:line="240" w:lineRule="auto"/>
        <w:divId w:val="531261596"/>
      </w:pPr>
      <w:r>
        <w:t>Descripción del curso.</w:t>
      </w:r>
    </w:p>
    <w:p w:rsidR="004C4A69" w:rsidP="00F55720" w:rsidRDefault="007B2DC6" w14:paraId="0D5620F7" w14:textId="77777777">
      <w:pPr>
        <w:numPr>
          <w:ilvl w:val="0"/>
          <w:numId w:val="59"/>
        </w:numPr>
        <w:spacing w:line="240" w:lineRule="auto"/>
        <w:divId w:val="531261596"/>
      </w:pPr>
      <w:r>
        <w:t>Contenido académico.</w:t>
      </w:r>
    </w:p>
    <w:p w:rsidR="004C4A69" w:rsidP="00F55720" w:rsidRDefault="007B2DC6" w14:paraId="3C3B61D9" w14:textId="77777777">
      <w:pPr>
        <w:numPr>
          <w:ilvl w:val="0"/>
          <w:numId w:val="59"/>
        </w:numPr>
        <w:spacing w:line="240" w:lineRule="auto"/>
        <w:divId w:val="531261596"/>
      </w:pPr>
      <w:r>
        <w:t>Número de horas académicas.</w:t>
      </w:r>
    </w:p>
    <w:p w:rsidR="004C4A69" w:rsidP="00F55720" w:rsidRDefault="007B2DC6" w14:paraId="4D258B90" w14:textId="77777777">
      <w:pPr>
        <w:numPr>
          <w:ilvl w:val="0"/>
          <w:numId w:val="59"/>
        </w:numPr>
        <w:spacing w:line="240" w:lineRule="auto"/>
        <w:divId w:val="531261596"/>
      </w:pPr>
      <w:r>
        <w:t>Modalidad del curso.</w:t>
      </w:r>
    </w:p>
    <w:p w:rsidR="004C4A69" w:rsidP="00F55720" w:rsidRDefault="007B2DC6" w14:paraId="3467E2F6" w14:textId="77777777">
      <w:pPr>
        <w:numPr>
          <w:ilvl w:val="0"/>
          <w:numId w:val="59"/>
        </w:numPr>
        <w:spacing w:line="240" w:lineRule="auto"/>
        <w:divId w:val="531261596"/>
      </w:pPr>
      <w:r>
        <w:t>Tipo de curso.</w:t>
      </w:r>
    </w:p>
    <w:p w:rsidR="004C4A69" w:rsidRDefault="004C4A69" w14:paraId="107AD46E" w14:textId="77777777">
      <w:pPr>
        <w:pStyle w:val="rv-text"/>
        <w:divId w:val="531261596"/>
      </w:pPr>
    </w:p>
    <w:p w:rsidR="004C4A69" w:rsidRDefault="007B2DC6" w14:paraId="53344A5D" w14:textId="77777777">
      <w:pPr>
        <w:pStyle w:val="rv-text"/>
        <w:divId w:val="531261596"/>
      </w:pPr>
      <w:r>
        <w:t>Validaciones de entrada:</w:t>
      </w:r>
    </w:p>
    <w:p w:rsidR="004C4A69" w:rsidP="00F55720" w:rsidRDefault="007B2DC6" w14:paraId="1815B9CA" w14:textId="77777777">
      <w:pPr>
        <w:numPr>
          <w:ilvl w:val="0"/>
          <w:numId w:val="60"/>
        </w:numPr>
        <w:spacing w:line="240" w:lineRule="auto"/>
        <w:divId w:val="531261596"/>
      </w:pPr>
      <w:r>
        <w:t>Todos los datos académicos deberán estar completos.</w:t>
      </w:r>
    </w:p>
    <w:p w:rsidR="004C4A69" w:rsidP="00F55720" w:rsidRDefault="007B2DC6" w14:paraId="1485325B" w14:textId="77777777">
      <w:pPr>
        <w:numPr>
          <w:ilvl w:val="0"/>
          <w:numId w:val="60"/>
        </w:numPr>
        <w:spacing w:line="240" w:lineRule="auto"/>
        <w:divId w:val="531261596"/>
      </w:pPr>
      <w:r>
        <w:t>El número de horas académicas deberá ser mayor que cero.</w:t>
      </w:r>
    </w:p>
    <w:p w:rsidR="004C4A69" w:rsidP="00F55720" w:rsidRDefault="007B2DC6" w14:paraId="54E99AD5" w14:textId="77777777">
      <w:pPr>
        <w:numPr>
          <w:ilvl w:val="0"/>
          <w:numId w:val="60"/>
        </w:numPr>
        <w:spacing w:line="240" w:lineRule="auto"/>
        <w:divId w:val="531261596"/>
      </w:pPr>
      <w:r>
        <w:t>La modalidad y el tipo de curso deberán pertenecer a catálogos vigentes.</w:t>
      </w:r>
    </w:p>
    <w:p w:rsidR="004C4A69" w:rsidRDefault="004C4A69" w14:paraId="20E5CC0D" w14:textId="77777777">
      <w:pPr>
        <w:pStyle w:val="rv-text"/>
        <w:divId w:val="531261596"/>
      </w:pPr>
    </w:p>
    <w:p w:rsidR="004C4A69" w:rsidRDefault="007B2DC6" w14:paraId="2AD1CD11" w14:textId="77777777">
      <w:pPr>
        <w:pStyle w:val="rv-text"/>
        <w:divId w:val="531261596"/>
      </w:pPr>
      <w:r>
        <w:t>Flujo funcional:</w:t>
      </w:r>
    </w:p>
    <w:p w:rsidR="004C4A69" w:rsidRDefault="007B2DC6" w14:paraId="4DB4BD72" w14:textId="77777777">
      <w:pPr>
        <w:pStyle w:val="rv-text"/>
        <w:divId w:val="531261596"/>
      </w:pPr>
      <w:r>
        <w:t>1. La Jefa Académica selecciona la opción Registrar información académica del curso.</w:t>
      </w:r>
    </w:p>
    <w:p w:rsidR="004C4A69" w:rsidRDefault="007B2DC6" w14:paraId="29D4A811" w14:textId="77777777">
      <w:pPr>
        <w:pStyle w:val="rv-text"/>
        <w:divId w:val="531261596"/>
      </w:pPr>
      <w:r>
        <w:t>2. El sistema presenta el formulario con nombre del curso, descripción del curso, contenido académico, número de horas académicas, modalidad del curso y tipo de curso.</w:t>
      </w:r>
    </w:p>
    <w:p w:rsidR="004C4A69" w:rsidRDefault="007B2DC6" w14:paraId="5E404BFF" w14:textId="77777777">
      <w:pPr>
        <w:pStyle w:val="rv-text"/>
        <w:divId w:val="531261596"/>
      </w:pPr>
      <w:r>
        <w:t>3. La Jefa Académica completa el formulario con los datos solicitados.</w:t>
      </w:r>
    </w:p>
    <w:p w:rsidR="004C4A69" w:rsidRDefault="007B2DC6" w14:paraId="63B05BD6" w14:textId="77777777">
      <w:pPr>
        <w:pStyle w:val="rv-text"/>
        <w:divId w:val="531261596"/>
      </w:pPr>
      <w:r>
        <w:t>4. La Jefa Académica solicita confirmar la operación.</w:t>
      </w:r>
    </w:p>
    <w:p w:rsidR="004C4A69" w:rsidRDefault="007B2DC6" w14:paraId="7FC017A6" w14:textId="77777777">
      <w:pPr>
        <w:pStyle w:val="rv-text"/>
        <w:divId w:val="531261596"/>
      </w:pPr>
      <w:r>
        <w:t>5. El sistema verifica que la información cumpla las validaciones de entrada definidas.</w:t>
      </w:r>
    </w:p>
    <w:p w:rsidR="004C4A69" w:rsidRDefault="007B2DC6" w14:paraId="075845A0" w14:textId="77777777">
      <w:pPr>
        <w:pStyle w:val="rv-text"/>
        <w:divId w:val="531261596"/>
      </w:pPr>
      <w:r>
        <w:t>6. El sistema registra información académica del curso en el borrador correspondiente.</w:t>
      </w:r>
    </w:p>
    <w:p w:rsidR="004C4A69" w:rsidRDefault="007B2DC6" w14:paraId="6073CA96" w14:textId="77777777">
      <w:pPr>
        <w:pStyle w:val="rv-text"/>
        <w:divId w:val="531261596"/>
      </w:pPr>
      <w:r>
        <w:t>7. El sistema confirma que la operación se completó correctamente.</w:t>
      </w:r>
    </w:p>
    <w:p w:rsidR="004C4A69" w:rsidRDefault="004C4A69" w14:paraId="552FD6ED" w14:textId="77777777">
      <w:pPr>
        <w:pStyle w:val="rv-text"/>
        <w:divId w:val="531261596"/>
      </w:pPr>
    </w:p>
    <w:p w:rsidR="004C4A69" w:rsidRDefault="007B2DC6" w14:paraId="2755144C" w14:textId="77777777">
      <w:pPr>
        <w:pStyle w:val="rv-text"/>
        <w:divId w:val="531261596"/>
      </w:pPr>
      <w:r>
        <w:t>Flujos alternativos, excepciones y manejo de errores:</w:t>
      </w:r>
    </w:p>
    <w:p w:rsidR="004C4A69" w:rsidRDefault="007B2DC6" w14:paraId="05F8650E" w14:textId="77777777">
      <w:pPr>
        <w:pStyle w:val="rv-text"/>
        <w:divId w:val="531261596"/>
      </w:pPr>
      <w:r>
        <w:t>5.a. Información obligatoria incompleta o inválida</w:t>
      </w:r>
    </w:p>
    <w:p w:rsidR="004C4A69" w:rsidP="00F55720" w:rsidRDefault="007B2DC6" w14:paraId="25497B77" w14:textId="77777777">
      <w:pPr>
        <w:numPr>
          <w:ilvl w:val="0"/>
          <w:numId w:val="61"/>
        </w:numPr>
        <w:spacing w:line="240" w:lineRule="auto"/>
        <w:divId w:val="531261596"/>
      </w:pPr>
      <w:r>
        <w:t>El sistema identifica los datos que necesitan corregirse.</w:t>
      </w:r>
    </w:p>
    <w:p w:rsidR="004C4A69" w:rsidP="00F55720" w:rsidRDefault="007B2DC6" w14:paraId="0F12529C" w14:textId="77777777">
      <w:pPr>
        <w:numPr>
          <w:ilvl w:val="0"/>
          <w:numId w:val="61"/>
        </w:numPr>
        <w:spacing w:line="240" w:lineRule="auto"/>
        <w:divId w:val="531261596"/>
      </w:pPr>
      <w:r>
        <w:t>El sistema conserva la información válida ingresada.</w:t>
      </w:r>
    </w:p>
    <w:p w:rsidR="004C4A69" w:rsidP="00F55720" w:rsidRDefault="007B2DC6" w14:paraId="4CF7DDFF" w14:textId="77777777">
      <w:pPr>
        <w:numPr>
          <w:ilvl w:val="0"/>
          <w:numId w:val="61"/>
        </w:numPr>
        <w:spacing w:line="240" w:lineRule="auto"/>
        <w:divId w:val="531261596"/>
      </w:pPr>
      <w:r>
        <w:t>El flujo regresa al paso 3.</w:t>
      </w:r>
    </w:p>
    <w:p w:rsidR="004C4A69" w:rsidRDefault="004C4A69" w14:paraId="5C0C69BC" w14:textId="77777777">
      <w:pPr>
        <w:pStyle w:val="rv-text"/>
        <w:divId w:val="531261596"/>
      </w:pPr>
    </w:p>
    <w:p w:rsidR="004C4A69" w:rsidRDefault="007B2DC6" w14:paraId="634132ED" w14:textId="77777777">
      <w:pPr>
        <w:pStyle w:val="rv-text"/>
        <w:divId w:val="531261596"/>
      </w:pPr>
      <w:r>
        <w:t>5.b. Incumplimiento de una regla de negocio</w:t>
      </w:r>
    </w:p>
    <w:p w:rsidR="004C4A69" w:rsidP="00F55720" w:rsidRDefault="007B2DC6" w14:paraId="574BA1F0" w14:textId="77777777">
      <w:pPr>
        <w:numPr>
          <w:ilvl w:val="0"/>
          <w:numId w:val="62"/>
        </w:numPr>
        <w:spacing w:line="240" w:lineRule="auto"/>
        <w:divId w:val="531261596"/>
      </w:pPr>
      <w:r>
        <w:t>El sistema informa la regla que impide continuar.</w:t>
      </w:r>
    </w:p>
    <w:p w:rsidR="004C4A69" w:rsidP="00F55720" w:rsidRDefault="007B2DC6" w14:paraId="0B9046FD" w14:textId="77777777">
      <w:pPr>
        <w:numPr>
          <w:ilvl w:val="0"/>
          <w:numId w:val="62"/>
        </w:numPr>
        <w:spacing w:line="240" w:lineRule="auto"/>
        <w:divId w:val="531261596"/>
      </w:pPr>
      <w:r>
        <w:t>El sistema no modifica la información existente.</w:t>
      </w:r>
    </w:p>
    <w:p w:rsidR="004C4A69" w:rsidP="00F55720" w:rsidRDefault="007B2DC6" w14:paraId="3900005F" w14:textId="77777777">
      <w:pPr>
        <w:numPr>
          <w:ilvl w:val="0"/>
          <w:numId w:val="62"/>
        </w:numPr>
        <w:spacing w:line="240" w:lineRule="auto"/>
        <w:divId w:val="531261596"/>
      </w:pPr>
      <w:r>
        <w:t>El flujo regresa al paso 3 cuando la condición pueda corregirse.</w:t>
      </w:r>
    </w:p>
    <w:p w:rsidR="004C4A69" w:rsidRDefault="004C4A69" w14:paraId="501B19A6" w14:textId="77777777">
      <w:pPr>
        <w:pStyle w:val="rv-text"/>
        <w:divId w:val="531261596"/>
      </w:pPr>
    </w:p>
    <w:p w:rsidR="004C4A69" w:rsidRDefault="007B2DC6" w14:paraId="3AB3C6AD" w14:textId="77777777">
      <w:pPr>
        <w:pStyle w:val="rv-text"/>
        <w:divId w:val="531261596"/>
      </w:pPr>
      <w:r>
        <w:t>6.a. Error durante el almacenamiento o procesamiento</w:t>
      </w:r>
    </w:p>
    <w:p w:rsidR="004C4A69" w:rsidRDefault="007B2DC6" w14:paraId="1DD9BEBB" w14:textId="77777777">
      <w:pPr>
        <w:pStyle w:val="rv-text"/>
        <w:divId w:val="531261596"/>
      </w:pPr>
      <w:r>
        <w:t>El sistema cancela la operación y conserva el estado anterior.</w:t>
      </w:r>
    </w:p>
    <w:p w:rsidR="004C4A69" w:rsidRDefault="007B2DC6" w14:paraId="4576C448" w14:textId="77777777">
      <w:pPr>
        <w:pStyle w:val="rv-text"/>
        <w:divId w:val="531261596"/>
      </w:pPr>
      <w:r>
        <w:t>El sistema evita registros parciales o relaciones huérfanas.</w:t>
      </w:r>
    </w:p>
    <w:p w:rsidR="004C4A69" w:rsidRDefault="007B2DC6" w14:paraId="7854C868" w14:textId="77777777">
      <w:pPr>
        <w:pStyle w:val="rv-text"/>
        <w:divId w:val="531261596"/>
      </w:pPr>
      <w:r>
        <w:t>El sistema conserva los datos ingresados cuando sea seguro hacerlo.</w:t>
      </w:r>
    </w:p>
    <w:p w:rsidR="004C4A69" w:rsidRDefault="007B2DC6" w14:paraId="67993E35" w14:textId="77777777">
      <w:pPr>
        <w:pStyle w:val="rv-text"/>
        <w:divId w:val="531261596"/>
      </w:pPr>
      <w:r>
        <w:t>El flujo regresa al paso 4 para permitir un nuevo intento.</w:t>
      </w:r>
    </w:p>
    <w:p w:rsidR="004C4A69" w:rsidRDefault="004C4A69" w14:paraId="7CF45DFA" w14:textId="77777777">
      <w:pPr>
        <w:pStyle w:val="rv-text"/>
        <w:divId w:val="531261596"/>
      </w:pPr>
    </w:p>
    <w:p w:rsidR="004C4A69" w:rsidRDefault="007B2DC6" w14:paraId="45C64126" w14:textId="77777777">
      <w:pPr>
        <w:pStyle w:val="rv-text"/>
        <w:divId w:val="531261596"/>
      </w:pPr>
      <w:r>
        <w:t>Salidas:</w:t>
      </w:r>
    </w:p>
    <w:p w:rsidR="004C4A69" w:rsidRDefault="007B2DC6" w14:paraId="61BE160F" w14:textId="77777777">
      <w:pPr>
        <w:pStyle w:val="rv-text"/>
        <w:divId w:val="531261596"/>
      </w:pPr>
      <w:r>
        <w:t>Información académica registrada.</w:t>
      </w:r>
    </w:p>
    <w:p w:rsidR="004C4A69" w:rsidRDefault="004C4A69" w14:paraId="546133AF" w14:textId="77777777">
      <w:pPr>
        <w:pStyle w:val="rv-text"/>
        <w:divId w:val="531261596"/>
      </w:pPr>
    </w:p>
    <w:p w:rsidR="004C4A69" w:rsidRDefault="007B2DC6" w14:paraId="3008B28B" w14:textId="77777777">
      <w:pPr>
        <w:pStyle w:val="rv-text"/>
        <w:divId w:val="531261596"/>
      </w:pPr>
      <w:r>
        <w:t>Criterios de aceptación:</w:t>
      </w:r>
    </w:p>
    <w:p w:rsidR="004C4A69" w:rsidRDefault="004C4A69" w14:paraId="58B63C89" w14:textId="77777777">
      <w:pPr>
        <w:pStyle w:val="rv-text"/>
        <w:divId w:val="531261596"/>
      </w:pPr>
    </w:p>
    <w:p w:rsidR="004C4A69" w:rsidRDefault="007B2DC6" w14:paraId="623D3CE4" w14:textId="77777777">
      <w:pPr>
        <w:pStyle w:val="rv-text"/>
        <w:divId w:val="531261596"/>
      </w:pPr>
      <w:r>
        <w:t>CA-01. Operación correcta</w:t>
      </w:r>
    </w:p>
    <w:p w:rsidR="004C4A69" w:rsidRDefault="004C4A69" w14:paraId="6255F0F6" w14:textId="77777777">
      <w:pPr>
        <w:pStyle w:val="rv-text"/>
        <w:divId w:val="531261596"/>
      </w:pPr>
    </w:p>
    <w:p w:rsidR="004C4A69" w:rsidRDefault="007B2DC6" w14:paraId="1609EA0E" w14:textId="77777777">
      <w:pPr>
        <w:pStyle w:val="rv-text"/>
        <w:divId w:val="531261596"/>
      </w:pPr>
      <w:r>
        <w:t>Dado que la información cumple las validaciones de entrada, cuando la Jefa Académica solicite registrar información académica del curso, entonces el sistema deberá completar la operación y producir información académica registrada.</w:t>
      </w:r>
    </w:p>
    <w:p w:rsidR="004C4A69" w:rsidRDefault="004C4A69" w14:paraId="1564E904" w14:textId="77777777">
      <w:pPr>
        <w:pStyle w:val="rv-text"/>
        <w:divId w:val="531261596"/>
      </w:pPr>
    </w:p>
    <w:p w:rsidR="004C4A69" w:rsidRDefault="007B2DC6" w14:paraId="5B4BEE55" w14:textId="77777777">
      <w:pPr>
        <w:pStyle w:val="rv-text"/>
        <w:divId w:val="531261596"/>
      </w:pPr>
      <w:r>
        <w:t>CA-02. Protección ante información inválida</w:t>
      </w:r>
    </w:p>
    <w:p w:rsidR="004C4A69" w:rsidRDefault="004C4A69" w14:paraId="0B030F58" w14:textId="77777777">
      <w:pPr>
        <w:pStyle w:val="rv-text"/>
        <w:divId w:val="531261596"/>
      </w:pPr>
    </w:p>
    <w:p w:rsidR="004C4A69" w:rsidRDefault="007B2DC6" w14:paraId="0F705BFE" w14:textId="77777777">
      <w:pPr>
        <w:pStyle w:val="rv-text"/>
        <w:divId w:val="531261596"/>
      </w:pPr>
      <w:r>
        <w:t>Dado que la información incumple una validación o regla de negocio, cuando se solicita ejecutar la operación, entonces el sistema no deberá modificar los datos y deberá indicar la condición que necesita corregirse.</w:t>
      </w:r>
    </w:p>
    <w:p w:rsidR="004C4A69" w:rsidRDefault="004C4A69" w14:paraId="6485DB84" w14:textId="77777777">
      <w:pPr>
        <w:pStyle w:val="rv-text"/>
        <w:divId w:val="531261596"/>
      </w:pPr>
    </w:p>
    <w:p w:rsidR="004C4A69" w:rsidRDefault="007B2DC6" w14:paraId="7E43324A" w14:textId="77777777">
      <w:pPr>
        <w:pStyle w:val="rv-text"/>
        <w:divId w:val="531261596"/>
      </w:pPr>
      <w:r>
        <w:t>CA-03. Integridad de la operación</w:t>
      </w:r>
    </w:p>
    <w:p w:rsidR="004C4A69" w:rsidRDefault="004C4A69" w14:paraId="72ED2AD4" w14:textId="77777777">
      <w:pPr>
        <w:pStyle w:val="rv-text"/>
        <w:divId w:val="531261596"/>
      </w:pPr>
    </w:p>
    <w:p w:rsidR="004C4A69" w:rsidRDefault="007B2DC6" w14:paraId="0F91013A" w14:textId="77777777">
      <w:pPr>
        <w:pStyle w:val="rv-text"/>
        <w:divId w:val="531261596"/>
      </w:pPr>
      <w:r>
        <w:t>Dado que ocurre un error durante el procesamiento, el sistema deberá conservar el estado anterior y no deberá generar registros parciales ni relaciones huérfanas.</w:t>
      </w:r>
    </w:p>
    <w:p w:rsidR="004C4A69" w:rsidRDefault="004C4A69" w14:paraId="48E8CB70" w14:textId="77777777">
      <w:pPr>
        <w:pStyle w:val="rv-text"/>
        <w:divId w:val="531261596"/>
      </w:pPr>
    </w:p>
    <w:p w:rsidR="004C4A69" w:rsidRDefault="007B2DC6" w14:paraId="25D15876" w14:textId="77777777">
      <w:pPr>
        <w:pStyle w:val="rv-text"/>
        <w:divId w:val="531261596"/>
      </w:pPr>
      <w:r>
        <w:t>Riesgos relacionados:</w:t>
      </w:r>
    </w:p>
    <w:p w:rsidR="004C4A69" w:rsidRDefault="007B2DC6" w14:paraId="6B3B795C" w14:textId="77777777">
      <w:pPr>
        <w:pStyle w:val="rv-text"/>
        <w:divId w:val="531261596"/>
      </w:pPr>
      <w:r>
        <w:t>RSK-04</w:t>
      </w:r>
    </w:p>
    <w:p w:rsidR="004C4A69" w:rsidRDefault="007B2DC6" w14:paraId="63ABBE19" w14:textId="77777777">
      <w:pPr>
        <w:pStyle w:val="Ttulo3"/>
        <w:divId w:val="531261596"/>
      </w:pPr>
      <w:bookmarkStart w:name="SRS-39" w:id="58"/>
      <w:bookmarkEnd w:id="58"/>
      <w:r>
        <w:t>Configurar condiciones de inscripción</w:t>
      </w:r>
    </w:p>
    <w:p w:rsidR="004C4A69" w:rsidRDefault="007B2DC6" w14:paraId="4EA8B2B4" w14:textId="792B1F14">
      <w:pPr>
        <w:pStyle w:val="rv-text"/>
        <w:divId w:val="531261596"/>
      </w:pPr>
      <w:r w:rsidRPr="32E67348">
        <w:rPr>
          <w:rStyle w:val="rv-id"/>
        </w:rPr>
        <w:t>[SRS-39]</w:t>
      </w:r>
      <w:r>
        <w:t xml:space="preserve"> Código:</w:t>
      </w:r>
      <w:r>
        <w:br/>
      </w:r>
      <w:r>
        <w:t>RF-</w:t>
      </w:r>
      <w:r w:rsidR="75654DAD">
        <w:t>09</w:t>
      </w:r>
      <w:r>
        <w:br/>
      </w:r>
      <w:r>
        <w:br/>
      </w:r>
      <w:r>
        <w:t>Nombre:</w:t>
      </w:r>
      <w:r>
        <w:br/>
      </w:r>
      <w:r>
        <w:t>Configurar condiciones de inscripción</w:t>
      </w:r>
      <w:r>
        <w:br/>
      </w:r>
      <w:r>
        <w:br/>
      </w:r>
      <w:r>
        <w:t>Descripción:</w:t>
      </w:r>
      <w:r>
        <w:br/>
      </w:r>
      <w:r>
        <w:t>El sistema deberá permitir definir fechas de inscripción y ejecución, cupos, costo y requisitos</w:t>
      </w:r>
      <w:r>
        <w:br/>
      </w:r>
      <w:r>
        <w:t>aplicables al curso.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 w:rsidRPr="32E67348">
        <w:t>CU-</w:t>
      </w:r>
      <w:r w:rsidRPr="32E67348" w:rsidR="32E67348">
        <w:t>04 Gestionar cursos / CU-04.1 Crear curso / CU-04.1</w:t>
      </w:r>
      <w:r w:rsidRPr="32E67348">
        <w:t>.2 Configurar condiciones de inscripción</w:t>
      </w:r>
      <w:r>
        <w:br/>
      </w:r>
      <w:r>
        <w:br/>
      </w:r>
      <w:r>
        <w:t>Referencias:</w:t>
      </w:r>
      <w:r>
        <w:br/>
      </w:r>
      <w:r>
        <w:t>FMT-04 Condiciones del curso</w:t>
      </w:r>
      <w:r>
        <w:br/>
      </w:r>
      <w:r>
        <w:br/>
      </w:r>
      <w:r>
        <w:t>Entradas:</w:t>
      </w:r>
      <w:r>
        <w:br/>
      </w:r>
      <w:r>
        <w:t>- Curso seleccionado.</w:t>
      </w:r>
      <w:r>
        <w:br/>
      </w:r>
      <w:r>
        <w:t>- Fecha inicial y fecha final de inscripción.</w:t>
      </w:r>
      <w:r>
        <w:br/>
      </w:r>
      <w:r>
        <w:t>- Fecha inicial y fecha final de ejecución.</w:t>
      </w:r>
      <w:r>
        <w:br/>
      </w:r>
      <w:r>
        <w:t>- Número de cupos disponibles.</w:t>
      </w:r>
      <w:r>
        <w:br/>
      </w:r>
      <w:r>
        <w:br/>
      </w:r>
      <w:r>
        <w:t>- Costo del curso o indicación de gratuidad.</w:t>
      </w:r>
      <w:r>
        <w:br/>
      </w:r>
      <w:r>
        <w:t>- Requisitos de participación.</w:t>
      </w:r>
      <w:r>
        <w:br/>
      </w:r>
      <w:r>
        <w:br/>
      </w:r>
      <w:r>
        <w:t>Validaciones de entrada:</w:t>
      </w:r>
      <w:r>
        <w:br/>
      </w:r>
      <w:r>
        <w:t>- Las fechas de inscripción y ejecución deberán mantener un orden cronológico válido.</w:t>
      </w:r>
      <w:r>
        <w:br/>
      </w:r>
      <w:r>
        <w:t>- El número de cupos deberá ser un entero mayor que cero.</w:t>
      </w:r>
      <w:r>
        <w:br/>
      </w:r>
      <w:r>
        <w:t>- El costo deberá ser igual o mayor que cero; si es cero, el curso deberá marcarse como gratuito.</w:t>
      </w:r>
      <w:r>
        <w:br/>
      </w:r>
      <w:r>
        <w:t>- Los requisitos de participación deberán estar definidos.</w:t>
      </w:r>
      <w:r>
        <w:br/>
      </w:r>
      <w:r>
        <w:br/>
      </w:r>
      <w:r>
        <w:t>Flujo funcional:</w:t>
      </w:r>
      <w:r>
        <w:br/>
      </w:r>
      <w:r>
        <w:t>1. La Jefa Académica selecciona la opción Configurar condiciones de inscripción.</w:t>
      </w:r>
      <w:r>
        <w:br/>
      </w:r>
      <w:r>
        <w:t>2. El sistema presenta el formulario con curso seleccionado, fecha inicial y fecha final de</w:t>
      </w:r>
      <w:r>
        <w:br/>
      </w:r>
      <w:r>
        <w:t>inscripción, fecha inicial y fecha final de ejecución, número de cupos disponibles, costo del</w:t>
      </w:r>
      <w:r>
        <w:br/>
      </w:r>
      <w:r>
        <w:t>curso o indicación de gratuidad y requisitos de participación.</w:t>
      </w:r>
      <w:r>
        <w:br/>
      </w:r>
      <w:r>
        <w:t>3. La Jefa Académica completa el formulario con los datos solicitados.</w:t>
      </w:r>
      <w:r>
        <w:br/>
      </w:r>
      <w:r>
        <w:t>4. La Jefa Académica solicita confirmar la operación.</w:t>
      </w:r>
      <w:r>
        <w:br/>
      </w:r>
      <w:r>
        <w:t>5. El sistema verifica que la información cumpla las validaciones de entrada definidas.</w:t>
      </w:r>
      <w:r>
        <w:br/>
      </w:r>
      <w:r>
        <w:t>6. El sistema registra condiciones de inscripción del curso.</w:t>
      </w:r>
      <w:r>
        <w:br/>
      </w:r>
      <w:r>
        <w:t>7. El sistema confirma que la operación se completó correctamente.</w:t>
      </w:r>
      <w:r>
        <w:br/>
      </w:r>
      <w:r>
        <w:br/>
      </w:r>
      <w:r>
        <w:t>Flujos alternativos, excepciones y manejo de errores:</w:t>
      </w:r>
      <w:r>
        <w:br/>
      </w:r>
      <w:r>
        <w:t>5.a. Información obligatoria incompleta o inválida</w:t>
      </w:r>
      <w:r>
        <w:br/>
      </w:r>
      <w:r>
        <w:t>- El sistema identifica los datos que necesitan corregirse.</w:t>
      </w:r>
      <w:r>
        <w:br/>
      </w:r>
      <w:r>
        <w:t>- El sistema conserva la información válida ingresada.</w:t>
      </w:r>
      <w:r>
        <w:br/>
      </w:r>
      <w:r>
        <w:t>- El flujo regresa al paso 3.</w:t>
      </w:r>
      <w:r>
        <w:br/>
      </w:r>
      <w:r>
        <w:br/>
      </w:r>
      <w:r>
        <w:t>5.b. Incumplimiento de una regla de negocio</w:t>
      </w:r>
      <w:r>
        <w:br/>
      </w:r>
      <w:r>
        <w:t>- El sistema informa la regla que impide continuar.</w:t>
      </w:r>
      <w:r>
        <w:br/>
      </w:r>
      <w:r>
        <w:t>- El sistema no modifica la información existente.</w:t>
      </w:r>
      <w:r>
        <w:br/>
      </w:r>
      <w:r>
        <w:t>- El flujo regresa al paso 3 cuando la condición pueda corregirse.</w:t>
      </w:r>
      <w:r>
        <w:br/>
      </w:r>
      <w:r>
        <w:br/>
      </w:r>
      <w:r>
        <w:t>6.a. Error durante el almacenamiento o procesamiento</w:t>
      </w:r>
      <w:r>
        <w:br/>
      </w:r>
      <w:r>
        <w:t>- El sistema cancela la operación y conserva el estado anterior.</w:t>
      </w:r>
      <w:r>
        <w:br/>
      </w:r>
      <w:r>
        <w:t>- El sistema evita registros parciales o relaciones huérfanas.</w:t>
      </w:r>
      <w:r>
        <w:br/>
      </w:r>
      <w:r>
        <w:t>- El sistema conserva los datos ingresados cuando sea seguro hacerlo.</w:t>
      </w:r>
      <w:r>
        <w:br/>
      </w:r>
      <w:r>
        <w:t>- El flujo regresa al paso 4 para permitir un nuevo intento.</w:t>
      </w:r>
      <w:r>
        <w:br/>
      </w:r>
      <w:r>
        <w:br/>
      </w:r>
      <w:r>
        <w:t>Salidas:</w:t>
      </w:r>
      <w:r>
        <w:br/>
      </w:r>
      <w:r>
        <w:t>- Condiciones registradas.</w:t>
      </w:r>
      <w:r>
        <w:br/>
      </w:r>
      <w:r>
        <w:br/>
      </w:r>
      <w:r>
        <w:t>Criterios de aceptación:</w:t>
      </w:r>
      <w:r>
        <w:br/>
      </w:r>
      <w:r>
        <w:t>CA-01. Operación correcta</w:t>
      </w:r>
      <w:r>
        <w:br/>
      </w:r>
      <w:r>
        <w:t>Dado que la información cumple las validaciones de entrada, cuando la Jefa Académica solicite</w:t>
      </w:r>
      <w:r>
        <w:br/>
      </w:r>
      <w:r>
        <w:t>configurar condiciones de inscripción, entonces el sistema deberá completar la operación y</w:t>
      </w:r>
      <w:r>
        <w:br/>
      </w:r>
      <w:r>
        <w:t>producir condiciones registradas.</w:t>
      </w:r>
      <w:r>
        <w:br/>
      </w:r>
      <w:r>
        <w:br/>
      </w:r>
      <w:r>
        <w:t>CA-02. Protección ante información inválida</w:t>
      </w:r>
      <w:r>
        <w:br/>
      </w:r>
      <w:r>
        <w:t>Dado que la información incumple una validación o regla de negocio, cuando se solicita ejecutar</w:t>
      </w:r>
      <w:r>
        <w:br/>
      </w:r>
      <w:r>
        <w:t>la operación, entonces el sistema no deberá modificar los datos y deberá indicar la condición que</w:t>
      </w:r>
      <w:r>
        <w:br/>
      </w:r>
      <w:r>
        <w:t>necesita corregirse.</w:t>
      </w:r>
      <w:r>
        <w:br/>
      </w:r>
      <w:r>
        <w:br/>
      </w:r>
      <w:r>
        <w:t>CA-03. Integridad de la operación</w:t>
      </w:r>
      <w:r>
        <w:br/>
      </w:r>
      <w:r>
        <w:t>Dado que ocurre un error durante el procesamiento, el sistema deberá conservar el estado</w:t>
      </w:r>
      <w:r>
        <w:br/>
      </w:r>
      <w:r>
        <w:t>anterior y no deberá generar registros parciales ni relaciones huérfanas.</w:t>
      </w:r>
      <w:r>
        <w:br/>
      </w:r>
      <w:r>
        <w:br/>
      </w:r>
      <w:r>
        <w:t>Riesgos relacionados:</w:t>
      </w:r>
      <w:r>
        <w:br/>
      </w:r>
      <w:r>
        <w:t>RSK-04</w:t>
      </w:r>
    </w:p>
    <w:p w:rsidR="004C4A69" w:rsidRDefault="007B2DC6" w14:paraId="38DC7344" w14:textId="77777777">
      <w:pPr>
        <w:pStyle w:val="Ttulo3"/>
        <w:divId w:val="531261596"/>
      </w:pPr>
      <w:bookmarkStart w:name="SRS-40" w:id="59"/>
      <w:bookmarkEnd w:id="59"/>
      <w:r>
        <w:t>Asignar docente al curso</w:t>
      </w:r>
    </w:p>
    <w:p w:rsidR="004C4A69" w:rsidRDefault="007B2DC6" w14:paraId="7C3EC34D" w14:textId="4BEA1325">
      <w:pPr>
        <w:pStyle w:val="rv-text"/>
        <w:divId w:val="531261596"/>
      </w:pPr>
      <w:r w:rsidRPr="32ABDCFC">
        <w:rPr>
          <w:rStyle w:val="rv-id"/>
        </w:rPr>
        <w:t>[SRS-40]</w:t>
      </w:r>
      <w:r>
        <w:t xml:space="preserve"> Código:</w:t>
      </w:r>
      <w:r>
        <w:br/>
      </w:r>
      <w:r>
        <w:t>RF-</w:t>
      </w:r>
      <w:r w:rsidR="30C31057">
        <w:t>10</w:t>
      </w:r>
      <w:r>
        <w:br/>
      </w:r>
      <w:r>
        <w:br/>
      </w:r>
      <w:r>
        <w:t>Nombre:</w:t>
      </w:r>
      <w:r>
        <w:br/>
      </w:r>
      <w:r>
        <w:t>Asignar docente al curso</w:t>
      </w:r>
      <w:r>
        <w:br/>
      </w:r>
      <w:r>
        <w:br/>
      </w:r>
      <w:r>
        <w:t>Descripción:</w:t>
      </w:r>
      <w:r>
        <w:br/>
      </w:r>
      <w:r>
        <w:t>El sistema deberá permitir asociar al curso los datos del docente responsable disponible.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>
        <w:t>CU-</w:t>
      </w:r>
      <w:r w:rsidR="32ABDCFC">
        <w:t>04 Gestionar cursos / CU-04.1 Crear curso / CU-04.1</w:t>
      </w:r>
      <w:r>
        <w:t>.3 Asignar docente al curso</w:t>
      </w:r>
      <w:r>
        <w:br/>
      </w:r>
      <w:r>
        <w:br/>
      </w:r>
      <w:r>
        <w:t>Referencias:</w:t>
      </w:r>
      <w:r>
        <w:br/>
      </w:r>
      <w:r>
        <w:t>FMT-05 Catálogo de docentes</w:t>
      </w:r>
      <w:r>
        <w:br/>
      </w:r>
      <w:r>
        <w:br/>
      </w:r>
      <w:r>
        <w:t>Entradas:</w:t>
      </w:r>
      <w:r>
        <w:br/>
      </w:r>
      <w:r>
        <w:t>- Curso seleccionado.</w:t>
      </w:r>
      <w:r>
        <w:br/>
      </w:r>
      <w:r>
        <w:t>- Docente responsable seleccionado.</w:t>
      </w:r>
      <w:r>
        <w:br/>
      </w:r>
      <w:r>
        <w:br/>
      </w:r>
      <w:r>
        <w:t>Validaciones de entrada:</w:t>
      </w:r>
      <w:r>
        <w:br/>
      </w:r>
      <w:r>
        <w:t>- El curso deberá existir.</w:t>
      </w:r>
      <w:r>
        <w:br/>
      </w:r>
      <w:r>
        <w:t>- El docente deberá existir y encontrarse identificado conforme a FMT-05.</w:t>
      </w:r>
      <w:r>
        <w:br/>
      </w:r>
      <w:r>
        <w:t>- La asignación no deberá superponerse con una indisponibilidad registrada del docente.</w:t>
      </w:r>
      <w:r>
        <w:br/>
      </w:r>
      <w:r>
        <w:br/>
      </w:r>
      <w:r>
        <w:t>Flujo funcional:</w:t>
      </w:r>
      <w:r>
        <w:br/>
      </w:r>
      <w:r>
        <w:t>1. La Jefa Académica selecciona la opción Asignar docente al curso.</w:t>
      </w:r>
      <w:r>
        <w:br/>
      </w:r>
      <w:r>
        <w:t>2. El sistema presenta el formulario con curso seleccionado y docente responsable seleccionado.</w:t>
      </w:r>
      <w:r>
        <w:br/>
      </w:r>
      <w:r>
        <w:t>3. La Jefa Académica completa el formulario con los datos solicitados.</w:t>
      </w:r>
      <w:r>
        <w:br/>
      </w:r>
      <w:r>
        <w:br/>
      </w:r>
      <w:r>
        <w:t>4. La Jefa Académica solicita confirmar la operación.</w:t>
      </w:r>
      <w:r>
        <w:br/>
      </w:r>
      <w:r>
        <w:t>5. El sistema verifica que la información cumpla las validaciones de entrada definidas.</w:t>
      </w:r>
      <w:r>
        <w:br/>
      </w:r>
      <w:r>
        <w:t>6. El sistema registra asignación del docente responsable al curso.</w:t>
      </w:r>
      <w:r>
        <w:br/>
      </w:r>
      <w:r>
        <w:t>7. El sistema confirma que la operación se completó correctamente.</w:t>
      </w:r>
      <w:r>
        <w:br/>
      </w:r>
      <w:r>
        <w:br/>
      </w:r>
      <w:r>
        <w:t>Flujos alternativos, excepciones y manejo de errores:</w:t>
      </w:r>
      <w:r>
        <w:br/>
      </w:r>
      <w:r>
        <w:t>5.a. Información obligatoria incompleta o inválida</w:t>
      </w:r>
      <w:r>
        <w:br/>
      </w:r>
      <w:r>
        <w:t>- El sistema identifica los datos que necesitan corregirse.</w:t>
      </w:r>
      <w:r>
        <w:br/>
      </w:r>
      <w:r>
        <w:t>- El sistema conserva la información válida ingresada.</w:t>
      </w:r>
      <w:r>
        <w:br/>
      </w:r>
      <w:r>
        <w:t>- El flujo regresa al paso 3.</w:t>
      </w:r>
      <w:r>
        <w:br/>
      </w:r>
      <w:r>
        <w:br/>
      </w:r>
      <w:r>
        <w:t>5.b. Incumplimiento de una regla de negocio</w:t>
      </w:r>
      <w:r>
        <w:br/>
      </w:r>
      <w:r>
        <w:t>- El sistema informa la regla que impide continuar.</w:t>
      </w:r>
      <w:r>
        <w:br/>
      </w:r>
      <w:r>
        <w:t>- El sistema no modifica la información existente.</w:t>
      </w:r>
      <w:r>
        <w:br/>
      </w:r>
      <w:r>
        <w:t>- El flujo regresa al paso 3 cuando la condición pueda corregirse.</w:t>
      </w:r>
      <w:r>
        <w:br/>
      </w:r>
      <w:r>
        <w:br/>
      </w:r>
      <w:r>
        <w:t>6.a. Error durante el almacenamiento o procesamiento</w:t>
      </w:r>
      <w:r>
        <w:br/>
      </w:r>
      <w:r>
        <w:t>- El sistema cancela la operación y conserva el estado anterior.</w:t>
      </w:r>
      <w:r>
        <w:br/>
      </w:r>
      <w:r>
        <w:t>- El sistema evita registros parciales o relaciones huérfanas.</w:t>
      </w:r>
      <w:r>
        <w:br/>
      </w:r>
      <w:r>
        <w:t>- El sistema conserva los datos ingresados cuando sea seguro hacerlo.</w:t>
      </w:r>
      <w:r>
        <w:br/>
      </w:r>
      <w:r>
        <w:t>- El flujo regresa al paso 4 para permitir un nuevo intento.</w:t>
      </w:r>
      <w:r>
        <w:br/>
      </w:r>
      <w:r>
        <w:br/>
      </w:r>
      <w:r>
        <w:t>Salidas:</w:t>
      </w:r>
      <w:r>
        <w:br/>
      </w:r>
      <w:r>
        <w:t>- Docente asignado.</w:t>
      </w:r>
      <w:r>
        <w:br/>
      </w:r>
      <w:r>
        <w:br/>
      </w:r>
      <w:r>
        <w:t>Criterios de aceptación:</w:t>
      </w:r>
      <w:r>
        <w:br/>
      </w:r>
      <w:r>
        <w:t>CA-01. Operación correcta</w:t>
      </w:r>
      <w:r>
        <w:br/>
      </w:r>
      <w:r>
        <w:t>Dado que la información cumple las validaciones de entrada, cuando la Jefa Académica solicite</w:t>
      </w:r>
      <w:r>
        <w:br/>
      </w:r>
      <w:r>
        <w:t>asignar docente al curso, entonces el sistema deberá completar la operación y producir docente</w:t>
      </w:r>
      <w:r>
        <w:br/>
      </w:r>
      <w:r>
        <w:t>asignado.</w:t>
      </w:r>
      <w:r>
        <w:br/>
      </w:r>
      <w:r>
        <w:br/>
      </w:r>
      <w:r>
        <w:t>CA-02. Protección ante información inválida</w:t>
      </w:r>
      <w:r>
        <w:br/>
      </w:r>
      <w:r>
        <w:t>Dado que la información incumple una validación o regla de negocio, cuando se solicita ejecutar</w:t>
      </w:r>
      <w:r>
        <w:br/>
      </w:r>
      <w:r>
        <w:t>la operación, entonces el sistema no deberá modificar los datos y deberá indicar la condición que</w:t>
      </w:r>
      <w:r>
        <w:br/>
      </w:r>
      <w:r>
        <w:t>necesita corregirse.</w:t>
      </w:r>
      <w:r>
        <w:br/>
      </w:r>
      <w:r>
        <w:br/>
      </w:r>
      <w:r>
        <w:t>CA-03. Integridad de la operación</w:t>
      </w:r>
      <w:r>
        <w:br/>
      </w:r>
      <w:r>
        <w:t>Dado que ocurre un error durante el procesamiento, el sistema deberá conservar el estado</w:t>
      </w:r>
      <w:r>
        <w:br/>
      </w:r>
      <w:r>
        <w:t>anterior y no deberá generar registros parciales ni relaciones huérfanas.</w:t>
      </w:r>
      <w:r>
        <w:br/>
      </w:r>
      <w:r>
        <w:br/>
      </w:r>
      <w:r>
        <w:t>Riesgos relacionados:</w:t>
      </w:r>
      <w:r>
        <w:br/>
      </w:r>
      <w:r>
        <w:t>RSK-04</w:t>
      </w:r>
    </w:p>
    <w:p w:rsidR="004C4A69" w:rsidRDefault="007B2DC6" w14:paraId="794D1AC8" w14:textId="08633826">
      <w:pPr>
        <w:pStyle w:val="rv-text"/>
        <w:divId w:val="531261596"/>
      </w:pPr>
      <w:r>
        <w:rPr>
          <w:rStyle w:val="rv-id"/>
        </w:rPr>
        <w:t>[SRS-41]</w:t>
      </w:r>
      <w:r>
        <w:t xml:space="preserve"> Código:</w:t>
      </w:r>
      <w:r>
        <w:br/>
      </w:r>
      <w:r>
        <w:t>RF-</w:t>
      </w:r>
      <w:r w:rsidR="30C31057">
        <w:t>11</w:t>
      </w:r>
      <w:r>
        <w:br/>
      </w:r>
      <w:r>
        <w:br/>
      </w:r>
      <w:r>
        <w:t>Nombre:</w:t>
      </w:r>
      <w:r>
        <w:br/>
      </w:r>
      <w:proofErr w:type="spellStart"/>
      <w:r>
        <w:t>Modificar</w:t>
      </w:r>
      <w:proofErr w:type="spellEnd"/>
      <w:r>
        <w:t xml:space="preserve"> </w:t>
      </w:r>
      <w:proofErr w:type="spellStart"/>
      <w:r>
        <w:t>curso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coordinar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condiciones</w:t>
      </w:r>
      <w:proofErr w:type="spellEnd"/>
      <w:r>
        <w:t xml:space="preserve"> o</w:t>
      </w:r>
      <w:r>
        <w:br/>
      </w:r>
      <w:proofErr w:type="spellStart"/>
      <w:r>
        <w:t>docente</w:t>
      </w:r>
      <w:proofErr w:type="spellEnd"/>
      <w:r>
        <w:t xml:space="preserve"> de un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  <w:r>
        <w:br/>
      </w:r>
      <w:r>
        <w:br/>
      </w:r>
      <w:proofErr w:type="spellStart"/>
      <w:r>
        <w:t>Prioridad</w:t>
      </w:r>
      <w:proofErr w:type="spellEnd"/>
      <w:r>
        <w:t xml:space="preserve"> </w:t>
      </w:r>
      <w:proofErr w:type="spellStart"/>
      <w:r>
        <w:t>MoSCoW</w:t>
      </w:r>
      <w:proofErr w:type="spellEnd"/>
      <w:r>
        <w:t>:</w:t>
      </w:r>
      <w:r>
        <w:br/>
      </w:r>
      <w:r>
        <w:t>Must have</w:t>
      </w:r>
      <w:r>
        <w:br/>
      </w:r>
      <w:r>
        <w:br/>
      </w:r>
      <w:r>
        <w:t xml:space="preserve">Actor </w:t>
      </w:r>
      <w:proofErr w:type="spellStart"/>
      <w:r>
        <w:t>relacionado</w:t>
      </w:r>
      <w:proofErr w:type="spellEnd"/>
      <w:r>
        <w:t>:</w:t>
      </w:r>
      <w:r>
        <w:br/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br/>
      </w:r>
      <w:r>
        <w:br/>
      </w:r>
      <w:r>
        <w:t xml:space="preserve">Caso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:</w:t>
      </w:r>
      <w:r>
        <w:br/>
      </w:r>
      <w:r>
        <w:t>CU-03</w:t>
      </w:r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 xml:space="preserve">FMT-04 </w:t>
      </w:r>
      <w:proofErr w:type="spellStart"/>
      <w:r>
        <w:t>Estados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; RF-40, RF-29</w:t>
      </w:r>
      <w:r>
        <w:br/>
      </w:r>
      <w:r>
        <w:br/>
      </w:r>
      <w:r>
        <w:t>Entradas:</w:t>
      </w:r>
      <w:r>
        <w:br/>
      </w:r>
      <w:r>
        <w:br/>
      </w:r>
      <w:r>
        <w:t xml:space="preserve">- </w:t>
      </w:r>
      <w:proofErr w:type="spellStart"/>
      <w:r>
        <w:t>Curso</w:t>
      </w:r>
      <w:proofErr w:type="spellEnd"/>
      <w:r>
        <w:br/>
      </w:r>
      <w:r>
        <w:t xml:space="preserve">-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br/>
      </w:r>
      <w:r>
        <w:t xml:space="preserve">-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br/>
      </w:r>
      <w:r>
        <w:t xml:space="preserve">-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 xml:space="preserve"> por FMT-04</w:t>
      </w:r>
      <w:r>
        <w:br/>
      </w:r>
      <w:r>
        <w:t xml:space="preserve">-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inscripciones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br/>
      </w:r>
      <w:r>
        <w:t xml:space="preserve">1. Consulta </w:t>
      </w:r>
      <w:proofErr w:type="spellStart"/>
      <w:r>
        <w:t>curso</w:t>
      </w:r>
      <w:proofErr w:type="spellEnd"/>
      <w:r>
        <w:t>.</w:t>
      </w:r>
      <w:r>
        <w:br/>
      </w:r>
      <w:r>
        <w:t xml:space="preserve">2.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>.</w:t>
      </w:r>
      <w:r>
        <w:br/>
      </w:r>
      <w:r>
        <w:t xml:space="preserve">3.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cambio</w:t>
      </w:r>
      <w:proofErr w:type="spellEnd"/>
      <w:r>
        <w:t>.</w:t>
      </w:r>
      <w:r>
        <w:br/>
      </w:r>
      <w:r>
        <w:t xml:space="preserve">4.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impacto</w:t>
      </w:r>
      <w:proofErr w:type="spellEnd"/>
      <w:r>
        <w:t>.</w:t>
      </w:r>
      <w:r>
        <w:br/>
      </w:r>
      <w:r>
        <w:t xml:space="preserve">5. </w:t>
      </w:r>
      <w:proofErr w:type="spellStart"/>
      <w:r>
        <w:t>Guarda</w:t>
      </w:r>
      <w:proofErr w:type="spellEnd"/>
      <w:r>
        <w:t>.</w:t>
      </w:r>
      <w:r>
        <w:br/>
      </w:r>
      <w:r>
        <w:t xml:space="preserve">6.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notificación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br/>
      </w:r>
      <w:r>
        <w:t xml:space="preserve">4.a Cambio </w:t>
      </w:r>
      <w:proofErr w:type="spellStart"/>
      <w:r>
        <w:t>prohibido</w:t>
      </w:r>
      <w:proofErr w:type="spellEnd"/>
      <w:r>
        <w:t xml:space="preserve">: </w:t>
      </w:r>
      <w:proofErr w:type="spellStart"/>
      <w:r>
        <w:t>rechazar</w:t>
      </w:r>
      <w:proofErr w:type="spellEnd"/>
      <w:r>
        <w:t>.</w:t>
      </w:r>
      <w:r>
        <w:br/>
      </w:r>
      <w:r>
        <w:t xml:space="preserve">4.b Con </w:t>
      </w:r>
      <w:proofErr w:type="spellStart"/>
      <w:r>
        <w:t>inscritos</w:t>
      </w:r>
      <w:proofErr w:type="spellEnd"/>
      <w:r>
        <w:t xml:space="preserve">: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y </w:t>
      </w:r>
      <w:proofErr w:type="spellStart"/>
      <w:r>
        <w:t>notificar</w:t>
      </w:r>
      <w:proofErr w:type="spellEnd"/>
      <w:r>
        <w:t>.</w:t>
      </w:r>
      <w:r>
        <w:br/>
      </w:r>
      <w:r>
        <w:t xml:space="preserve">4.c Error: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anterior.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r>
        <w:br/>
      </w:r>
      <w:r>
        <w:t xml:space="preserve">-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br/>
      </w:r>
      <w:r>
        <w:t xml:space="preserve">-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notificación</w:t>
      </w:r>
      <w:proofErr w:type="spellEnd"/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br/>
      </w:r>
      <w:r>
        <w:t>CA-01:</w:t>
      </w:r>
      <w:r>
        <w:br/>
      </w:r>
      <w:r>
        <w:t xml:space="preserve">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sin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inscripciones</w:t>
      </w:r>
      <w:proofErr w:type="spellEnd"/>
      <w:r>
        <w:t xml:space="preserve"> de forma </w:t>
      </w:r>
      <w:proofErr w:type="spellStart"/>
      <w:r>
        <w:t>inconsistente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RSK-04; RSK-07</w:t>
      </w:r>
    </w:p>
    <w:p w:rsidR="004C4A69" w:rsidRDefault="007B2DC6" w14:paraId="1E0964CB" w14:textId="77777777">
      <w:pPr>
        <w:pStyle w:val="Ttulo3"/>
        <w:divId w:val="531261596"/>
      </w:pPr>
      <w:bookmarkStart w:name="SRS-42" w:id="60"/>
      <w:bookmarkEnd w:id="60"/>
      <w:r>
        <w:t>Actualizar información académica del curso</w:t>
      </w:r>
    </w:p>
    <w:p w:rsidR="004C4A69" w:rsidRDefault="007B2DC6" w14:paraId="696C7637" w14:textId="45EBD887">
      <w:pPr>
        <w:pStyle w:val="rv-text"/>
        <w:divId w:val="531261596"/>
      </w:pPr>
      <w:r>
        <w:rPr>
          <w:rStyle w:val="rv-id"/>
        </w:rPr>
        <w:t>[SRS-42]</w:t>
      </w:r>
      <w:r>
        <w:t xml:space="preserve"> Código:</w:t>
      </w:r>
      <w:r>
        <w:br/>
      </w:r>
      <w:r>
        <w:t>RF-</w:t>
      </w:r>
      <w:r w:rsidR="7C45759E">
        <w:t>11</w:t>
      </w:r>
      <w:r>
        <w:br/>
      </w:r>
      <w:r>
        <w:br/>
      </w:r>
      <w:r>
        <w:t>Nombre:</w:t>
      </w:r>
      <w:r>
        <w:br/>
      </w:r>
      <w:r>
        <w:t xml:space="preserve">Actualizar información </w:t>
      </w:r>
      <w:proofErr w:type="spellStart"/>
      <w:r>
        <w:t>académica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 xml:space="preserve"> de un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>
        <w:t>CU-</w:t>
      </w:r>
      <w:r w:rsidR="7C45759E">
        <w:t>04 Gestionar cursos / CU-04.2 Modificar curso / CU-04.2.1</w:t>
      </w:r>
      <w:r>
        <w:t xml:space="preserve"> Actualizar información académica del </w:t>
      </w:r>
      <w:proofErr w:type="spellStart"/>
      <w:r>
        <w:t>curso</w:t>
      </w:r>
      <w:proofErr w:type="spellEnd"/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 xml:space="preserve">FMT-04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estados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; RF-40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curso</w:t>
      </w:r>
      <w:proofErr w:type="spellEnd"/>
      <w:r>
        <w:br/>
      </w:r>
      <w:r>
        <w:br/>
      </w:r>
      <w:r>
        <w:t>Entradas:</w:t>
      </w:r>
      <w:r>
        <w:br/>
      </w:r>
      <w:r>
        <w:t xml:space="preserve">-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>.</w:t>
      </w:r>
      <w:r>
        <w:br/>
      </w:r>
      <w:r>
        <w:t xml:space="preserve">-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descripción</w:t>
      </w:r>
      <w:proofErr w:type="spellEnd"/>
      <w:r>
        <w:t xml:space="preserve">, </w:t>
      </w:r>
      <w:proofErr w:type="spellStart"/>
      <w:r>
        <w:t>contenido</w:t>
      </w:r>
      <w:proofErr w:type="spellEnd"/>
      <w:r>
        <w:t xml:space="preserve">, horas, </w:t>
      </w:r>
      <w:proofErr w:type="spellStart"/>
      <w:r>
        <w:t>modalidad</w:t>
      </w:r>
      <w:proofErr w:type="spellEnd"/>
      <w:r>
        <w:t xml:space="preserve"> o </w:t>
      </w:r>
      <w:proofErr w:type="spellStart"/>
      <w:r>
        <w:t>tipo</w:t>
      </w:r>
      <w:proofErr w:type="spellEnd"/>
      <w:r>
        <w:t xml:space="preserve"> que se </w:t>
      </w:r>
      <w:proofErr w:type="spellStart"/>
      <w:r>
        <w:t>modificarán</w:t>
      </w:r>
      <w:proofErr w:type="spellEnd"/>
      <w:r>
        <w:t>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-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la </w:t>
      </w:r>
      <w:proofErr w:type="spellStart"/>
      <w:r>
        <w:t>modificación</w:t>
      </w:r>
      <w:proofErr w:type="spellEnd"/>
      <w:r>
        <w:t xml:space="preserve"> </w:t>
      </w:r>
      <w:proofErr w:type="spellStart"/>
      <w:r>
        <w:t>solicitada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FMT-04.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t xml:space="preserve">1.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con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 y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descripción</w:t>
      </w:r>
      <w:proofErr w:type="spellEnd"/>
      <w:r>
        <w:t xml:space="preserve">, </w:t>
      </w:r>
      <w:proofErr w:type="spellStart"/>
      <w:r>
        <w:t>contenido</w:t>
      </w:r>
      <w:proofErr w:type="spellEnd"/>
      <w:r>
        <w:t>,</w:t>
      </w:r>
      <w:r>
        <w:br/>
      </w:r>
      <w:r>
        <w:t xml:space="preserve">horas, </w:t>
      </w:r>
      <w:proofErr w:type="spellStart"/>
      <w:r>
        <w:t>modalidad</w:t>
      </w:r>
      <w:proofErr w:type="spellEnd"/>
      <w:r>
        <w:t xml:space="preserve"> o </w:t>
      </w:r>
      <w:proofErr w:type="spellStart"/>
      <w:r>
        <w:t>tipo</w:t>
      </w:r>
      <w:proofErr w:type="spellEnd"/>
      <w:r>
        <w:t xml:space="preserve"> que se </w:t>
      </w:r>
      <w:proofErr w:type="spellStart"/>
      <w:r>
        <w:t>modificarán</w:t>
      </w:r>
      <w:proofErr w:type="spellEnd"/>
      <w:r>
        <w:t>.</w:t>
      </w:r>
      <w:r>
        <w:br/>
      </w:r>
      <w:r>
        <w:t xml:space="preserve">3.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con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.</w:t>
      </w:r>
      <w:r>
        <w:br/>
      </w:r>
      <w:r>
        <w:br/>
      </w:r>
      <w:r>
        <w:t xml:space="preserve">4.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>.</w:t>
      </w:r>
      <w:r>
        <w:br/>
      </w:r>
      <w:r>
        <w:t xml:space="preserve">5.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cumpla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 de entrada </w:t>
      </w:r>
      <w:proofErr w:type="spellStart"/>
      <w:r>
        <w:t>definidas</w:t>
      </w:r>
      <w:proofErr w:type="spellEnd"/>
      <w:r>
        <w:t>.</w:t>
      </w:r>
      <w:r>
        <w:br/>
      </w:r>
      <w:r>
        <w:t xml:space="preserve">6.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>.</w:t>
      </w:r>
      <w:r>
        <w:br/>
      </w:r>
      <w:r>
        <w:t xml:space="preserve">7.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que la </w:t>
      </w:r>
      <w:proofErr w:type="spellStart"/>
      <w:r>
        <w:t>operación</w:t>
      </w:r>
      <w:proofErr w:type="spellEnd"/>
      <w:r>
        <w:t xml:space="preserve"> se </w:t>
      </w:r>
      <w:proofErr w:type="spellStart"/>
      <w:r>
        <w:t>completó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t xml:space="preserve">5.a.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o </w:t>
      </w:r>
      <w:proofErr w:type="spellStart"/>
      <w:r>
        <w:t>inválida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ingresada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3.</w:t>
      </w:r>
      <w:r>
        <w:br/>
      </w:r>
      <w:r>
        <w:br/>
      </w:r>
      <w:r>
        <w:t xml:space="preserve">5.b. </w:t>
      </w:r>
      <w:proofErr w:type="spellStart"/>
      <w:r>
        <w:t>Incumplimiento</w:t>
      </w:r>
      <w:proofErr w:type="spellEnd"/>
      <w:r>
        <w:t xml:space="preserve"> de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que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modifica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6.a.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o </w:t>
      </w:r>
      <w:proofErr w:type="spellStart"/>
      <w:r>
        <w:t>procesamiento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cancela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anterior.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o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4 para </w:t>
      </w:r>
      <w:proofErr w:type="spellStart"/>
      <w:r>
        <w:t>permitir</w:t>
      </w:r>
      <w:proofErr w:type="spellEnd"/>
      <w:r>
        <w:t xml:space="preserve"> un nuevo </w:t>
      </w:r>
      <w:proofErr w:type="spellStart"/>
      <w:r>
        <w:t>intento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r>
        <w:t xml:space="preserve">-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actualizada</w:t>
      </w:r>
      <w:proofErr w:type="spellEnd"/>
      <w:r>
        <w:t>.</w:t>
      </w:r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t xml:space="preserve">CA-01.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 de entrada,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solicite</w:t>
      </w:r>
      <w:proofErr w:type="spellEnd"/>
      <w:r>
        <w:br/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</w:t>
      </w:r>
      <w:r>
        <w:br/>
      </w:r>
      <w:proofErr w:type="spellStart"/>
      <w:r>
        <w:t>producir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actualizada</w:t>
      </w:r>
      <w:proofErr w:type="spellEnd"/>
      <w:r>
        <w:t>.</w:t>
      </w:r>
      <w:r>
        <w:br/>
      </w:r>
      <w:r>
        <w:br/>
      </w:r>
      <w:r>
        <w:t xml:space="preserve">CA-02. </w:t>
      </w:r>
      <w:proofErr w:type="spellStart"/>
      <w:r>
        <w:t>Protección</w:t>
      </w:r>
      <w:proofErr w:type="spellEnd"/>
      <w:r>
        <w:t xml:space="preserve"> ante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inválida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incumple</w:t>
      </w:r>
      <w:proofErr w:type="spellEnd"/>
      <w:r>
        <w:t xml:space="preserve"> una </w:t>
      </w:r>
      <w:proofErr w:type="spellStart"/>
      <w:r>
        <w:t>validación</w:t>
      </w:r>
      <w:proofErr w:type="spellEnd"/>
      <w:r>
        <w:t xml:space="preserve"> o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br/>
      </w:r>
      <w:r>
        <w:t xml:space="preserve">la </w:t>
      </w:r>
      <w:proofErr w:type="spellStart"/>
      <w:r>
        <w:t>operación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que</w:t>
      </w:r>
      <w:r>
        <w:br/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CA-03. </w:t>
      </w:r>
      <w:proofErr w:type="spellStart"/>
      <w:r>
        <w:t>Integridad</w:t>
      </w:r>
      <w:proofErr w:type="spellEnd"/>
      <w:r>
        <w:t xml:space="preserve"> de la </w:t>
      </w:r>
      <w:proofErr w:type="spellStart"/>
      <w:r>
        <w:t>operación</w:t>
      </w:r>
      <w:proofErr w:type="spellEnd"/>
      <w:r>
        <w:br/>
      </w:r>
      <w:r>
        <w:t xml:space="preserve">Dado que </w:t>
      </w:r>
      <w:proofErr w:type="spellStart"/>
      <w:r>
        <w:t>ocurre</w:t>
      </w:r>
      <w:proofErr w:type="spellEnd"/>
      <w:r>
        <w:t xml:space="preserve"> un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br/>
      </w:r>
      <w:r>
        <w:t xml:space="preserve">anterior y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RSK-04</w:t>
      </w:r>
    </w:p>
    <w:p w:rsidR="004C4A69" w:rsidRDefault="007B2DC6" w14:paraId="01001E36" w14:textId="77777777">
      <w:pPr>
        <w:pStyle w:val="Ttulo3"/>
        <w:divId w:val="531261596"/>
      </w:pPr>
      <w:bookmarkStart w:name="SRS-43" w:id="61"/>
      <w:bookmarkEnd w:id="61"/>
      <w:r>
        <w:t>Actualizar condiciones de inscripción</w:t>
      </w:r>
    </w:p>
    <w:p w:rsidR="004C4A69" w:rsidRDefault="007B2DC6" w14:paraId="7C93A540" w14:textId="3269C915">
      <w:pPr>
        <w:pStyle w:val="rv-text"/>
        <w:divId w:val="531261596"/>
      </w:pPr>
      <w:r>
        <w:rPr>
          <w:rStyle w:val="rv-id"/>
        </w:rPr>
        <w:t>[SRS-43]</w:t>
      </w:r>
      <w:r>
        <w:t xml:space="preserve"> Código:</w:t>
      </w:r>
      <w:r>
        <w:br/>
      </w:r>
      <w:r>
        <w:t>RF-</w:t>
      </w:r>
      <w:r w:rsidR="7C45759E">
        <w:t>12</w:t>
      </w:r>
      <w:r>
        <w:br/>
      </w:r>
      <w:r>
        <w:br/>
      </w:r>
      <w:r>
        <w:t>Nombre:</w:t>
      </w:r>
      <w:r>
        <w:br/>
      </w:r>
      <w:r>
        <w:t xml:space="preserve">Actualizar condiciones de </w:t>
      </w:r>
      <w:proofErr w:type="spellStart"/>
      <w:r>
        <w:t>inscripción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cupos</w:t>
      </w:r>
      <w:proofErr w:type="spellEnd"/>
      <w:r>
        <w:t xml:space="preserve">, </w:t>
      </w:r>
      <w:proofErr w:type="spellStart"/>
      <w:r>
        <w:t>costo</w:t>
      </w:r>
      <w:proofErr w:type="spellEnd"/>
      <w:r>
        <w:t xml:space="preserve"> o </w:t>
      </w:r>
      <w:proofErr w:type="spellStart"/>
      <w:r>
        <w:t>requisitos</w:t>
      </w:r>
      <w:proofErr w:type="spellEnd"/>
      <w:r>
        <w:t xml:space="preserve"> sin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cupos</w:t>
      </w:r>
      <w:proofErr w:type="spellEnd"/>
      <w:r>
        <w:br/>
      </w:r>
      <w:proofErr w:type="spellStart"/>
      <w:r>
        <w:t>menores</w:t>
      </w:r>
      <w:proofErr w:type="spellEnd"/>
      <w:r>
        <w:t xml:space="preserve"> a </w:t>
      </w:r>
      <w:proofErr w:type="spellStart"/>
      <w:r>
        <w:t>inscripciones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indebidamente</w:t>
      </w:r>
      <w:proofErr w:type="spellEnd"/>
      <w:r>
        <w:t xml:space="preserve"> </w:t>
      </w:r>
      <w:proofErr w:type="spellStart"/>
      <w:r>
        <w:t>obligaciones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>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>
        <w:t>CU-</w:t>
      </w:r>
      <w:r w:rsidR="7C45759E">
        <w:t>04 Gestionar cursos / CU-04.2 Modificar curso / CU-04.2.2</w:t>
      </w:r>
      <w:r>
        <w:t xml:space="preserve"> Actualizar condiciones de </w:t>
      </w:r>
      <w:proofErr w:type="spellStart"/>
      <w:r>
        <w:t>inscripción</w:t>
      </w:r>
      <w:proofErr w:type="spellEnd"/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 xml:space="preserve">FMT-04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estados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; RF-40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curso</w:t>
      </w:r>
      <w:proofErr w:type="spellEnd"/>
      <w:r>
        <w:br/>
      </w:r>
      <w:r>
        <w:br/>
      </w:r>
      <w:r>
        <w:t>Entradas:</w:t>
      </w:r>
      <w:r>
        <w:br/>
      </w:r>
      <w:r>
        <w:t xml:space="preserve">-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>.</w:t>
      </w:r>
      <w:r>
        <w:br/>
      </w:r>
      <w:r>
        <w:t xml:space="preserve">-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cupos</w:t>
      </w:r>
      <w:proofErr w:type="spellEnd"/>
      <w:r>
        <w:t xml:space="preserve">,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gratuidad</w:t>
      </w:r>
      <w:proofErr w:type="spellEnd"/>
      <w:r>
        <w:t xml:space="preserve"> o </w:t>
      </w:r>
      <w:proofErr w:type="spellStart"/>
      <w:r>
        <w:t>requisitos</w:t>
      </w:r>
      <w:proofErr w:type="spellEnd"/>
      <w:r>
        <w:t xml:space="preserve"> que se </w:t>
      </w:r>
      <w:proofErr w:type="spellStart"/>
      <w:r>
        <w:t>modificarán</w:t>
      </w:r>
      <w:proofErr w:type="spellEnd"/>
      <w:r>
        <w:t>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- El nuevo </w:t>
      </w:r>
      <w:proofErr w:type="spellStart"/>
      <w:r>
        <w:t>cupo</w:t>
      </w:r>
      <w:proofErr w:type="spellEnd"/>
      <w:r>
        <w:t xml:space="preserve"> no </w:t>
      </w:r>
      <w:proofErr w:type="spellStart"/>
      <w:r>
        <w:t>deberá</w:t>
      </w:r>
      <w:proofErr w:type="spellEnd"/>
      <w:r>
        <w:t xml:space="preserve"> ser inferior al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inscritos</w:t>
      </w:r>
      <w:proofErr w:type="spellEnd"/>
      <w:r>
        <w:t>.</w:t>
      </w:r>
      <w:r>
        <w:br/>
      </w:r>
      <w:r>
        <w:t xml:space="preserve">-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un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cronológico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costo</w:t>
      </w:r>
      <w:proofErr w:type="spellEnd"/>
      <w:r>
        <w:t xml:space="preserve">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modificarse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sin </w:t>
      </w:r>
      <w:proofErr w:type="spellStart"/>
      <w:r>
        <w:t>aplicar</w:t>
      </w:r>
      <w:proofErr w:type="spellEnd"/>
      <w:r>
        <w:t xml:space="preserve"> la </w:t>
      </w:r>
      <w:proofErr w:type="spellStart"/>
      <w:r>
        <w:t>autorización</w:t>
      </w:r>
      <w:proofErr w:type="spellEnd"/>
      <w:r>
        <w:br/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t xml:space="preserve">1.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inscripción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con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 y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cupos</w:t>
      </w:r>
      <w:proofErr w:type="spellEnd"/>
      <w:r>
        <w:t xml:space="preserve">,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gratuidad</w:t>
      </w:r>
      <w:proofErr w:type="spellEnd"/>
      <w:r>
        <w:t xml:space="preserve"> o</w:t>
      </w:r>
      <w:r>
        <w:br/>
      </w:r>
      <w:proofErr w:type="spellStart"/>
      <w:r>
        <w:t>requisitos</w:t>
      </w:r>
      <w:proofErr w:type="spellEnd"/>
      <w:r>
        <w:t xml:space="preserve"> que se </w:t>
      </w:r>
      <w:proofErr w:type="spellStart"/>
      <w:r>
        <w:t>modificarán</w:t>
      </w:r>
      <w:proofErr w:type="spellEnd"/>
      <w:r>
        <w:t>.</w:t>
      </w:r>
      <w:r>
        <w:br/>
      </w:r>
      <w:r>
        <w:t xml:space="preserve">3.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con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.</w:t>
      </w:r>
      <w:r>
        <w:br/>
      </w:r>
      <w:r>
        <w:t xml:space="preserve">4.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>.</w:t>
      </w:r>
      <w:r>
        <w:br/>
      </w:r>
      <w:r>
        <w:t xml:space="preserve">5.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cumpla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 de entrada </w:t>
      </w:r>
      <w:proofErr w:type="spellStart"/>
      <w:r>
        <w:t>definidas</w:t>
      </w:r>
      <w:proofErr w:type="spellEnd"/>
      <w:r>
        <w:t>.</w:t>
      </w:r>
      <w:r>
        <w:br/>
      </w:r>
      <w:r>
        <w:t xml:space="preserve">6.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inscripción</w:t>
      </w:r>
      <w:proofErr w:type="spellEnd"/>
      <w:r>
        <w:t>.</w:t>
      </w:r>
      <w:r>
        <w:br/>
      </w:r>
      <w:r>
        <w:t xml:space="preserve">7.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que la </w:t>
      </w:r>
      <w:proofErr w:type="spellStart"/>
      <w:r>
        <w:t>operación</w:t>
      </w:r>
      <w:proofErr w:type="spellEnd"/>
      <w:r>
        <w:t xml:space="preserve"> se </w:t>
      </w:r>
      <w:proofErr w:type="spellStart"/>
      <w:r>
        <w:t>completó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t xml:space="preserve">5.a.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o </w:t>
      </w:r>
      <w:proofErr w:type="spellStart"/>
      <w:r>
        <w:t>inválida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ingresada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3.</w:t>
      </w:r>
      <w:r>
        <w:br/>
      </w:r>
      <w:r>
        <w:br/>
      </w:r>
      <w:r>
        <w:t xml:space="preserve">5.b. </w:t>
      </w:r>
      <w:proofErr w:type="spellStart"/>
      <w:r>
        <w:t>Incumplimiento</w:t>
      </w:r>
      <w:proofErr w:type="spellEnd"/>
      <w:r>
        <w:t xml:space="preserve"> de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br/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que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modifica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6.a.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o </w:t>
      </w:r>
      <w:proofErr w:type="spellStart"/>
      <w:r>
        <w:t>procesamiento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cancela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anterior.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o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4 para </w:t>
      </w:r>
      <w:proofErr w:type="spellStart"/>
      <w:r>
        <w:t>permitir</w:t>
      </w:r>
      <w:proofErr w:type="spellEnd"/>
      <w:r>
        <w:t xml:space="preserve"> un nuevo </w:t>
      </w:r>
      <w:proofErr w:type="spellStart"/>
      <w:r>
        <w:t>intento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r>
        <w:t xml:space="preserve">-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actualizadas</w:t>
      </w:r>
      <w:proofErr w:type="spellEnd"/>
      <w:r>
        <w:t>.</w:t>
      </w:r>
      <w:r>
        <w:br/>
      </w:r>
      <w:r>
        <w:t xml:space="preserve">- Aviso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>.</w:t>
      </w:r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t xml:space="preserve">CA-01.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 de entrada,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solicite</w:t>
      </w:r>
      <w:proofErr w:type="spellEnd"/>
      <w:r>
        <w:br/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inscripción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</w:t>
      </w:r>
      <w:r>
        <w:br/>
      </w:r>
      <w:proofErr w:type="spellStart"/>
      <w:r>
        <w:t>producir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actualizadas</w:t>
      </w:r>
      <w:proofErr w:type="spellEnd"/>
      <w:r>
        <w:t xml:space="preserve">, aviso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>.</w:t>
      </w:r>
      <w:r>
        <w:br/>
      </w:r>
      <w:r>
        <w:br/>
      </w:r>
      <w:r>
        <w:t xml:space="preserve">CA-02. </w:t>
      </w:r>
      <w:proofErr w:type="spellStart"/>
      <w:r>
        <w:t>Protección</w:t>
      </w:r>
      <w:proofErr w:type="spellEnd"/>
      <w:r>
        <w:t xml:space="preserve"> ante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inválida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incumple</w:t>
      </w:r>
      <w:proofErr w:type="spellEnd"/>
      <w:r>
        <w:t xml:space="preserve"> una </w:t>
      </w:r>
      <w:proofErr w:type="spellStart"/>
      <w:r>
        <w:t>validación</w:t>
      </w:r>
      <w:proofErr w:type="spellEnd"/>
      <w:r>
        <w:t xml:space="preserve"> o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br/>
      </w:r>
      <w:r>
        <w:t xml:space="preserve">la </w:t>
      </w:r>
      <w:proofErr w:type="spellStart"/>
      <w:r>
        <w:t>operación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que</w:t>
      </w:r>
      <w:r>
        <w:br/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CA-03. </w:t>
      </w:r>
      <w:proofErr w:type="spellStart"/>
      <w:r>
        <w:t>Integridad</w:t>
      </w:r>
      <w:proofErr w:type="spellEnd"/>
      <w:r>
        <w:t xml:space="preserve"> de la </w:t>
      </w:r>
      <w:proofErr w:type="spellStart"/>
      <w:r>
        <w:t>operación</w:t>
      </w:r>
      <w:proofErr w:type="spellEnd"/>
      <w:r>
        <w:br/>
      </w:r>
      <w:r>
        <w:t xml:space="preserve">Dado que </w:t>
      </w:r>
      <w:proofErr w:type="spellStart"/>
      <w:r>
        <w:t>ocurre</w:t>
      </w:r>
      <w:proofErr w:type="spellEnd"/>
      <w:r>
        <w:t xml:space="preserve"> un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br/>
      </w:r>
      <w:r>
        <w:t xml:space="preserve">anterior y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RSK-04; RSK-07</w:t>
      </w:r>
    </w:p>
    <w:p w:rsidR="004C4A69" w:rsidRDefault="007B2DC6" w14:paraId="47378BD3" w14:textId="77777777">
      <w:pPr>
        <w:pStyle w:val="Ttulo3"/>
        <w:divId w:val="531261596"/>
      </w:pPr>
      <w:bookmarkStart w:name="SRS-44" w:id="62"/>
      <w:bookmarkEnd w:id="62"/>
      <w:r>
        <w:t>Reasignar docente del curso</w:t>
      </w:r>
    </w:p>
    <w:p w:rsidR="004C4A69" w:rsidRDefault="007B2DC6" w14:paraId="27390197" w14:textId="72282370">
      <w:pPr>
        <w:pStyle w:val="rv-text"/>
        <w:divId w:val="531261596"/>
      </w:pPr>
      <w:r>
        <w:rPr>
          <w:rStyle w:val="rv-id"/>
        </w:rPr>
        <w:t>[SRS-44]</w:t>
      </w:r>
      <w:r>
        <w:t xml:space="preserve"> Código:</w:t>
      </w:r>
      <w:r>
        <w:br/>
      </w:r>
      <w:r>
        <w:t>RF-</w:t>
      </w:r>
      <w:r w:rsidR="7C45759E">
        <w:t>13</w:t>
      </w:r>
      <w:r>
        <w:br/>
      </w:r>
      <w:r>
        <w:br/>
      </w:r>
      <w:r>
        <w:t>Nombre:</w:t>
      </w:r>
      <w:r>
        <w:br/>
      </w:r>
      <w:r>
        <w:t xml:space="preserve">Reasignar docente del </w:t>
      </w:r>
      <w:proofErr w:type="spellStart"/>
      <w:r>
        <w:t>curso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sustituir</w:t>
      </w:r>
      <w:proofErr w:type="spellEnd"/>
      <w:r>
        <w:t xml:space="preserve"> al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y registrar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>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>
        <w:t>CU-</w:t>
      </w:r>
      <w:r w:rsidR="7C45759E">
        <w:t>04 Gestionar cursos / CU-04.2 Modificar curso / CU-04.2.3</w:t>
      </w:r>
      <w:r>
        <w:t xml:space="preserve"> Reasignar docente del curso</w:t>
      </w:r>
    </w:p>
    <w:p w:rsidR="004C4A69" w:rsidRDefault="007B2DC6" w14:paraId="38FC0188" w14:textId="6EF15E71">
      <w:pPr>
        <w:pStyle w:val="rv-text"/>
        <w:divId w:val="531261596"/>
      </w:pPr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>FMT-05</w:t>
      </w:r>
      <w:r>
        <w:br/>
      </w:r>
      <w:r>
        <w:br/>
      </w:r>
      <w:r>
        <w:t>Entradas:</w:t>
      </w:r>
      <w:r>
        <w:br/>
      </w:r>
      <w:r>
        <w:t xml:space="preserve">-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>.</w:t>
      </w:r>
      <w:r>
        <w:br/>
      </w:r>
      <w:r>
        <w:t xml:space="preserve">- Nuevo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>.</w:t>
      </w:r>
      <w:r>
        <w:br/>
      </w:r>
      <w:r>
        <w:t xml:space="preserve">- </w:t>
      </w:r>
      <w:proofErr w:type="spellStart"/>
      <w:r>
        <w:t>Motivo</w:t>
      </w:r>
      <w:proofErr w:type="spellEnd"/>
      <w:r>
        <w:t xml:space="preserve"> de la </w:t>
      </w:r>
      <w:proofErr w:type="spellStart"/>
      <w:r>
        <w:t>reasignación</w:t>
      </w:r>
      <w:proofErr w:type="spellEnd"/>
      <w:r>
        <w:t>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- 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la </w:t>
      </w:r>
      <w:proofErr w:type="spellStart"/>
      <w:r>
        <w:t>reasignación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>.</w:t>
      </w:r>
      <w:r>
        <w:br/>
      </w:r>
      <w:r>
        <w:t xml:space="preserve">- El nuevo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,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y </w:t>
      </w:r>
      <w:proofErr w:type="spellStart"/>
      <w:r>
        <w:t>encontrarse</w:t>
      </w:r>
      <w:proofErr w:type="spellEnd"/>
      <w:r>
        <w:t xml:space="preserve"> disponible.</w:t>
      </w:r>
      <w:r>
        <w:br/>
      </w:r>
      <w:r>
        <w:t xml:space="preserve">- El nuevo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ser </w:t>
      </w:r>
      <w:proofErr w:type="spellStart"/>
      <w:r>
        <w:t>diferente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>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t xml:space="preserve">1.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Reasignar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con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, nuevo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y </w:t>
      </w:r>
      <w:proofErr w:type="spellStart"/>
      <w:r>
        <w:t>motivo</w:t>
      </w:r>
      <w:proofErr w:type="spellEnd"/>
      <w:r>
        <w:br/>
      </w:r>
      <w:r>
        <w:t xml:space="preserve">de la </w:t>
      </w:r>
      <w:proofErr w:type="spellStart"/>
      <w:r>
        <w:t>reasignación</w:t>
      </w:r>
      <w:proofErr w:type="spellEnd"/>
      <w:r>
        <w:t>.</w:t>
      </w:r>
      <w:r>
        <w:br/>
      </w:r>
      <w:r>
        <w:t xml:space="preserve">3.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con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.</w:t>
      </w:r>
      <w:r>
        <w:br/>
      </w:r>
      <w:r>
        <w:t xml:space="preserve">4.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>.</w:t>
      </w:r>
      <w:r>
        <w:br/>
      </w:r>
      <w:r>
        <w:t xml:space="preserve">5.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cumpla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 de entrada </w:t>
      </w:r>
      <w:proofErr w:type="spellStart"/>
      <w:r>
        <w:t>definidas</w:t>
      </w:r>
      <w:proofErr w:type="spellEnd"/>
      <w:r>
        <w:t>.</w:t>
      </w:r>
      <w:r>
        <w:br/>
      </w:r>
      <w:r>
        <w:t xml:space="preserve">6.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nuevo </w:t>
      </w:r>
      <w:proofErr w:type="spellStart"/>
      <w:r>
        <w:t>docente</w:t>
      </w:r>
      <w:proofErr w:type="spellEnd"/>
      <w:r>
        <w:t xml:space="preserve"> y </w:t>
      </w:r>
      <w:proofErr w:type="spellStart"/>
      <w:r>
        <w:t>motivo</w:t>
      </w:r>
      <w:proofErr w:type="spellEnd"/>
      <w:r>
        <w:t xml:space="preserve"> de la </w:t>
      </w:r>
      <w:proofErr w:type="spellStart"/>
      <w:r>
        <w:t>reasignación</w:t>
      </w:r>
      <w:proofErr w:type="spellEnd"/>
      <w:r>
        <w:t>.</w:t>
      </w:r>
      <w:r>
        <w:br/>
      </w:r>
      <w:r>
        <w:t xml:space="preserve">7.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que la </w:t>
      </w:r>
      <w:proofErr w:type="spellStart"/>
      <w:r>
        <w:t>operación</w:t>
      </w:r>
      <w:proofErr w:type="spellEnd"/>
      <w:r>
        <w:t xml:space="preserve"> se </w:t>
      </w:r>
      <w:proofErr w:type="spellStart"/>
      <w:r>
        <w:t>completó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t xml:space="preserve">5.a.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o </w:t>
      </w:r>
      <w:proofErr w:type="spellStart"/>
      <w:r>
        <w:t>inválida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ingresada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3.</w:t>
      </w:r>
      <w:r>
        <w:br/>
      </w:r>
      <w:r>
        <w:br/>
      </w:r>
      <w:r>
        <w:t xml:space="preserve">5.b. </w:t>
      </w:r>
      <w:proofErr w:type="spellStart"/>
      <w:r>
        <w:t>Incumplimiento</w:t>
      </w:r>
      <w:proofErr w:type="spellEnd"/>
      <w:r>
        <w:t xml:space="preserve"> de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que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modifica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6.a.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o </w:t>
      </w:r>
      <w:proofErr w:type="spellStart"/>
      <w:r>
        <w:t>procesamiento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cancela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anterior.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o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4 para </w:t>
      </w:r>
      <w:proofErr w:type="spellStart"/>
      <w:r>
        <w:t>permitir</w:t>
      </w:r>
      <w:proofErr w:type="spellEnd"/>
      <w:r>
        <w:t xml:space="preserve"> un nuevo </w:t>
      </w:r>
      <w:proofErr w:type="spellStart"/>
      <w:r>
        <w:t>intento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r>
        <w:t xml:space="preserve">- Nueva </w:t>
      </w:r>
      <w:proofErr w:type="spellStart"/>
      <w:r>
        <w:t>asignación</w:t>
      </w:r>
      <w:proofErr w:type="spellEnd"/>
      <w:r>
        <w:t>.</w:t>
      </w:r>
      <w:r>
        <w:br/>
      </w:r>
      <w:r>
        <w:br/>
      </w:r>
      <w:r>
        <w:t xml:space="preserve">- </w:t>
      </w:r>
      <w:proofErr w:type="spellStart"/>
      <w:r>
        <w:t>Registro</w:t>
      </w:r>
      <w:proofErr w:type="spellEnd"/>
      <w:r>
        <w:t xml:space="preserve"> del </w:t>
      </w:r>
      <w:proofErr w:type="spellStart"/>
      <w:r>
        <w:t>cambio</w:t>
      </w:r>
      <w:proofErr w:type="spellEnd"/>
      <w:r>
        <w:t>.</w:t>
      </w:r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t xml:space="preserve">CA-01.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 de entrada,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solicite</w:t>
      </w:r>
      <w:proofErr w:type="spellEnd"/>
      <w:r>
        <w:br/>
      </w:r>
      <w:proofErr w:type="spellStart"/>
      <w:r>
        <w:t>reasignar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nueva</w:t>
      </w:r>
      <w:proofErr w:type="spellEnd"/>
      <w:r>
        <w:br/>
      </w:r>
      <w:proofErr w:type="spellStart"/>
      <w:r>
        <w:t>asignación</w:t>
      </w:r>
      <w:proofErr w:type="spellEnd"/>
      <w:r>
        <w:t xml:space="preserve">, </w:t>
      </w:r>
      <w:proofErr w:type="spellStart"/>
      <w:r>
        <w:t>registro</w:t>
      </w:r>
      <w:proofErr w:type="spellEnd"/>
      <w:r>
        <w:t xml:space="preserve"> del </w:t>
      </w:r>
      <w:proofErr w:type="spellStart"/>
      <w:r>
        <w:t>cambio</w:t>
      </w:r>
      <w:proofErr w:type="spellEnd"/>
      <w:r>
        <w:t>.</w:t>
      </w:r>
      <w:r>
        <w:br/>
      </w:r>
      <w:r>
        <w:br/>
      </w:r>
      <w:r>
        <w:t xml:space="preserve">CA-02. </w:t>
      </w:r>
      <w:proofErr w:type="spellStart"/>
      <w:r>
        <w:t>Protección</w:t>
      </w:r>
      <w:proofErr w:type="spellEnd"/>
      <w:r>
        <w:t xml:space="preserve"> ante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inválida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incumple</w:t>
      </w:r>
      <w:proofErr w:type="spellEnd"/>
      <w:r>
        <w:t xml:space="preserve"> una </w:t>
      </w:r>
      <w:proofErr w:type="spellStart"/>
      <w:r>
        <w:t>validación</w:t>
      </w:r>
      <w:proofErr w:type="spellEnd"/>
      <w:r>
        <w:t xml:space="preserve"> o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br/>
      </w:r>
      <w:r>
        <w:t xml:space="preserve">la </w:t>
      </w:r>
      <w:proofErr w:type="spellStart"/>
      <w:r>
        <w:t>operación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que</w:t>
      </w:r>
      <w:r>
        <w:br/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CA-03. </w:t>
      </w:r>
      <w:proofErr w:type="spellStart"/>
      <w:r>
        <w:t>Integridad</w:t>
      </w:r>
      <w:proofErr w:type="spellEnd"/>
      <w:r>
        <w:t xml:space="preserve"> de la </w:t>
      </w:r>
      <w:proofErr w:type="spellStart"/>
      <w:r>
        <w:t>operación</w:t>
      </w:r>
      <w:proofErr w:type="spellEnd"/>
      <w:r>
        <w:br/>
      </w:r>
      <w:r>
        <w:t xml:space="preserve">Dado que </w:t>
      </w:r>
      <w:proofErr w:type="spellStart"/>
      <w:r>
        <w:t>ocurre</w:t>
      </w:r>
      <w:proofErr w:type="spellEnd"/>
      <w:r>
        <w:t xml:space="preserve"> un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br/>
      </w:r>
      <w:r>
        <w:t xml:space="preserve">anterior y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RSK-04</w:t>
      </w:r>
    </w:p>
    <w:p w:rsidR="004C4A69" w:rsidRDefault="007B2DC6" w14:paraId="36D39D1E" w14:textId="77777777">
      <w:pPr>
        <w:pStyle w:val="Ttulo3"/>
        <w:divId w:val="531261596"/>
      </w:pPr>
      <w:bookmarkStart w:name="SRS-45" w:id="63"/>
      <w:bookmarkEnd w:id="63"/>
      <w:r>
        <w:t>Reprogramar curso</w:t>
      </w:r>
    </w:p>
    <w:p w:rsidR="004C4A69" w:rsidRDefault="007B2DC6" w14:paraId="495BA4FE" w14:textId="5790F79E">
      <w:pPr>
        <w:pStyle w:val="rv-text"/>
        <w:divId w:val="531261596"/>
      </w:pPr>
      <w:r w:rsidRPr="7C45759E">
        <w:rPr>
          <w:rStyle w:val="rv-id"/>
        </w:rPr>
        <w:t>[SRS-45]</w:t>
      </w:r>
      <w:r>
        <w:t xml:space="preserve"> Código:</w:t>
      </w:r>
      <w:r>
        <w:br/>
      </w:r>
      <w:r>
        <w:t>RF-</w:t>
      </w:r>
      <w:r w:rsidR="7C45759E">
        <w:t>14</w:t>
      </w:r>
      <w:r>
        <w:br/>
      </w:r>
      <w:r>
        <w:br/>
      </w:r>
      <w:r>
        <w:t>Nombre:</w:t>
      </w:r>
      <w:r>
        <w:br/>
      </w:r>
      <w:r>
        <w:t>Reprogramar curso</w:t>
      </w:r>
      <w:r>
        <w:br/>
      </w:r>
      <w:r>
        <w:br/>
      </w:r>
      <w:r>
        <w:t>Descripción:</w:t>
      </w:r>
      <w:r>
        <w:br/>
      </w:r>
      <w:r>
        <w:t>El sistema deberá permitir cambiar las fechas de un curso publicado por un motivo registrado y</w:t>
      </w:r>
      <w:r>
        <w:br/>
      </w:r>
      <w:r>
        <w:t>generar aviso a participantes inscritos.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</w:p>
    <w:p w:rsidR="004C4A69" w:rsidRDefault="007B2DC6" w14:paraId="6A10D32C" w14:textId="4A9B5545">
      <w:pPr>
        <w:pStyle w:val="rv-text"/>
        <w:divId w:val="531261596"/>
      </w:pPr>
      <w:r>
        <w:t>CU-</w:t>
      </w:r>
      <w:r w:rsidR="32ABDCFC">
        <w:t>04 Gestionar cursos / CU-04.3</w:t>
      </w:r>
      <w:r>
        <w:t xml:space="preserve"> Reprogramar curso</w:t>
      </w:r>
    </w:p>
    <w:p w:rsidR="004C4A69" w:rsidRDefault="007B2DC6" w14:paraId="3DC74444" w14:textId="34645DFB">
      <w:pPr>
        <w:pStyle w:val="rv-text"/>
        <w:divId w:val="531261596"/>
      </w:pPr>
      <w:r>
        <w:br/>
      </w:r>
      <w:r>
        <w:br/>
      </w:r>
      <w:r>
        <w:t>Referencias:</w:t>
      </w:r>
      <w:r>
        <w:br/>
      </w:r>
      <w:r>
        <w:t>FMT-04 Datos y estados del curso</w:t>
      </w:r>
    </w:p>
    <w:p w:rsidR="004C4A69" w:rsidRDefault="007B2DC6" w14:paraId="6F3F5226" w14:textId="118FDB00">
      <w:pPr>
        <w:pStyle w:val="rv-text"/>
        <w:divId w:val="531261596"/>
      </w:pPr>
      <w:r>
        <w:t>RF-29 Notificar reprogramación de curso</w:t>
      </w:r>
      <w:r>
        <w:br/>
      </w:r>
      <w:r>
        <w:br/>
      </w:r>
      <w:r>
        <w:t>Entradas:</w:t>
      </w:r>
      <w:r>
        <w:br/>
      </w:r>
      <w:r>
        <w:t>- Curso seleccionado.</w:t>
      </w:r>
      <w:r>
        <w:br/>
      </w:r>
      <w:r>
        <w:t>- Nuevas fechas de ejecución.</w:t>
      </w:r>
      <w:r>
        <w:br/>
      </w:r>
      <w:r>
        <w:t>- Motivo de la reprogramación.</w:t>
      </w:r>
      <w:r>
        <w:br/>
      </w:r>
      <w:r>
        <w:br/>
      </w:r>
      <w:r>
        <w:t>Validaciones de entrada:</w:t>
      </w:r>
      <w:r>
        <w:br/>
      </w:r>
      <w:r>
        <w:t>- El curso deberá encontrarse en estado Publicado y disponer de participantes inscritos.</w:t>
      </w:r>
      <w:r>
        <w:br/>
      </w:r>
      <w:r>
        <w:t>- Las nuevas fechas deberán ser futuras y mantener una secuencia cronológica válida.</w:t>
      </w:r>
      <w:r>
        <w:br/>
      </w:r>
      <w:r>
        <w:t>- El motivo de la reprogramación deberá ser obligatorio.</w:t>
      </w:r>
      <w:r>
        <w:br/>
      </w:r>
      <w:r>
        <w:br/>
      </w:r>
      <w:r>
        <w:t>Flujo funcional:</w:t>
      </w:r>
      <w:r>
        <w:br/>
      </w:r>
      <w:r>
        <w:t>1. La Jefa Académica selecciona el curso que necesita reprogramar.</w:t>
      </w:r>
      <w:r>
        <w:br/>
      </w:r>
      <w:r>
        <w:t>2. El sistema presenta las fechas vigentes y los campos nuevas fechas y motivo de la</w:t>
      </w:r>
      <w:r>
        <w:br/>
      </w:r>
      <w:r>
        <w:t>reprogramación.</w:t>
      </w:r>
      <w:r>
        <w:br/>
      </w:r>
      <w:r>
        <w:t>3. La Jefa Académica ingresa las nuevas fechas y el motivo.</w:t>
      </w:r>
      <w:r>
        <w:br/>
      </w:r>
      <w:r>
        <w:t>4. La Jefa Académica solicita confirmar la reprogramación.</w:t>
      </w:r>
      <w:r>
        <w:br/>
      </w:r>
      <w:r>
        <w:t>5. El sistema verifica el estado del curso y la coherencia cronológica de las nuevas fechas.</w:t>
      </w:r>
      <w:r>
        <w:br/>
      </w:r>
      <w:r>
        <w:t>6. El sistema registra las fechas anteriores, las nuevas fechas, el motivo, la responsable y la fecha</w:t>
      </w:r>
      <w:r>
        <w:br/>
      </w:r>
      <w:r>
        <w:t>del cambio.</w:t>
      </w:r>
      <w:r>
        <w:br/>
      </w:r>
      <w:r>
        <w:t>7. El sistema cambia el curso a estado Reprogramado y genera el evento de notificación para los</w:t>
      </w:r>
      <w:r>
        <w:br/>
      </w:r>
      <w:r>
        <w:t>participantes inscritos.</w:t>
      </w:r>
      <w:r>
        <w:br/>
      </w:r>
      <w:r>
        <w:t>8. El sistema confirma la reprogramación.</w:t>
      </w:r>
      <w:r>
        <w:br/>
      </w:r>
      <w:r>
        <w:br/>
      </w:r>
      <w:r>
        <w:t>Flujos alternativos, excepciones y manejo de errores:</w:t>
      </w:r>
      <w:r>
        <w:br/>
      </w:r>
      <w:r>
        <w:t>5.a. Información obligatoria incompleta o inválida</w:t>
      </w:r>
      <w:r>
        <w:br/>
      </w:r>
      <w:r>
        <w:t>- El sistema identifica los datos que necesitan corregirse.</w:t>
      </w:r>
      <w:r>
        <w:br/>
      </w:r>
      <w:r>
        <w:t>- El sistema conserva la información válida ingresada.</w:t>
      </w:r>
      <w:r>
        <w:br/>
      </w:r>
      <w:r>
        <w:t>- El flujo regresa al paso 3.</w:t>
      </w:r>
      <w:r>
        <w:br/>
      </w:r>
      <w:r>
        <w:br/>
      </w:r>
      <w:r>
        <w:t>5.b. Incumplimiento de una regla de negocio</w:t>
      </w:r>
      <w:r>
        <w:br/>
      </w:r>
      <w:r>
        <w:t>- El sistema informa la regla que impide continuar.</w:t>
      </w:r>
      <w:r>
        <w:br/>
      </w:r>
      <w:r>
        <w:t>- El sistema no modifica la información existente.</w:t>
      </w:r>
      <w:r>
        <w:br/>
      </w:r>
      <w:r>
        <w:t>- El flujo regresa al paso 3 cuando la condición pueda corregirse.</w:t>
      </w:r>
      <w:r>
        <w:br/>
      </w:r>
      <w:r>
        <w:br/>
      </w:r>
      <w:r>
        <w:t>6.a. Error durante el almacenamiento o procesamiento</w:t>
      </w:r>
      <w:r>
        <w:br/>
      </w:r>
      <w:r>
        <w:t>- El sistema cancela la operación y conserva el estado anterior.</w:t>
      </w:r>
      <w:r>
        <w:br/>
      </w:r>
      <w:r>
        <w:t>- El sistema evita registros parciales o relaciones huérfanas.</w:t>
      </w:r>
      <w:r>
        <w:br/>
      </w:r>
      <w:r>
        <w:t>- El sistema conserva los datos ingresados cuando sea seguro hacerlo.</w:t>
      </w:r>
      <w:r>
        <w:br/>
      </w:r>
      <w:r>
        <w:t>- El flujo regresa al paso 4 para permitir un nuevo intento.</w:t>
      </w:r>
      <w:r>
        <w:br/>
      </w:r>
      <w:r>
        <w:br/>
      </w:r>
      <w:r>
        <w:t>Salidas:</w:t>
      </w:r>
      <w:r>
        <w:br/>
      </w:r>
      <w:r>
        <w:t>- Curso reprogramado.</w:t>
      </w:r>
      <w:r>
        <w:br/>
      </w:r>
      <w:r>
        <w:t>- Evento y avisos.</w:t>
      </w:r>
      <w:r>
        <w:br/>
      </w:r>
      <w:r>
        <w:br/>
      </w:r>
      <w:r>
        <w:t>Criterios de aceptación:</w:t>
      </w:r>
      <w:r>
        <w:br/>
      </w:r>
      <w:r>
        <w:t>CA-01. Operación correcta</w:t>
      </w:r>
      <w:r>
        <w:br/>
      </w:r>
      <w:r>
        <w:t>Dado que la información cumple las validaciones de entrada, cuando la Jefa Académica solicite</w:t>
      </w:r>
      <w:r>
        <w:br/>
      </w:r>
      <w:r>
        <w:t>reprogramar curso, entonces el sistema deberá completar la operación y producir curso</w:t>
      </w:r>
      <w:r>
        <w:br/>
      </w:r>
      <w:r>
        <w:t>reprogramado, evento y avisos.</w:t>
      </w:r>
      <w:r>
        <w:br/>
      </w:r>
      <w:r>
        <w:br/>
      </w:r>
      <w:r>
        <w:t>CA-02. Protección ante información inválida</w:t>
      </w:r>
      <w:r>
        <w:br/>
      </w:r>
      <w:r>
        <w:t>Dado que la información incumple una validación o regla de negocio, cuando se solicita ejecutar</w:t>
      </w:r>
      <w:r>
        <w:br/>
      </w:r>
      <w:r>
        <w:t>la operación, entonces el sistema no deberá modificar los datos y deberá indicar la condición que</w:t>
      </w:r>
      <w:r>
        <w:br/>
      </w:r>
      <w:r>
        <w:t>necesita corregirse.</w:t>
      </w:r>
      <w:r>
        <w:br/>
      </w:r>
      <w:r>
        <w:br/>
      </w:r>
      <w:r>
        <w:t>CA-03. Integridad de la operación</w:t>
      </w:r>
      <w:r>
        <w:br/>
      </w:r>
      <w:r>
        <w:t>Dado que ocurre un error durante el procesamiento, el sistema deberá conservar el estado</w:t>
      </w:r>
      <w:r>
        <w:br/>
      </w:r>
      <w:r>
        <w:t>anterior y no deberá generar registros parciales ni relaciones huérfanas.</w:t>
      </w:r>
      <w:r>
        <w:br/>
      </w:r>
      <w:r>
        <w:br/>
      </w:r>
      <w:r>
        <w:t>Riesgos relacionados:</w:t>
      </w:r>
      <w:r>
        <w:br/>
      </w:r>
      <w:r>
        <w:t>RSK-04; RSK-07</w:t>
      </w:r>
    </w:p>
    <w:p w:rsidR="004C4A69" w:rsidRDefault="007B2DC6" w14:paraId="6B3F7C3B" w14:textId="77777777">
      <w:pPr>
        <w:pStyle w:val="Ttulo3"/>
        <w:divId w:val="531261596"/>
      </w:pPr>
      <w:bookmarkStart w:name="SRS-46" w:id="64"/>
      <w:bookmarkEnd w:id="64"/>
      <w:r>
        <w:t>Registrar beca</w:t>
      </w:r>
    </w:p>
    <w:p w:rsidR="004C4A69" w:rsidP="19DD900C" w:rsidRDefault="007B2DC6" w14:paraId="7D8DCA28" w14:textId="50DCFBE0">
      <w:pPr>
        <w:pStyle w:val="rv-text"/>
        <w:suppressLineNumbers w:val="0"/>
        <w:bidi w:val="0"/>
        <w:spacing w:before="120" w:beforeAutospacing="off" w:after="0" w:afterAutospacing="off" w:line="240" w:lineRule="exact"/>
        <w:ind w:left="0" w:right="0"/>
        <w:jc w:val="left"/>
      </w:pPr>
      <w:r w:rsidRPr="19DD900C" w:rsidR="007B2DC6">
        <w:rPr>
          <w:rStyle w:val="rv-id"/>
        </w:rPr>
        <w:t>[SRS-46]</w:t>
      </w:r>
      <w:r w:rsidR="007B2DC6">
        <w:rPr/>
        <w:t xml:space="preserve"> Código:</w:t>
      </w:r>
      <w:r>
        <w:br/>
      </w:r>
      <w:r w:rsidR="007B2DC6">
        <w:rPr/>
        <w:t>RF-</w:t>
      </w:r>
      <w:r w:rsidR="7C45759E">
        <w:rPr/>
        <w:t>15</w:t>
      </w:r>
      <w:r>
        <w:br/>
      </w:r>
      <w:r>
        <w:br/>
      </w:r>
      <w:r w:rsidR="007B2DC6">
        <w:rPr/>
        <w:t>Nombre:</w:t>
      </w:r>
      <w:r>
        <w:br/>
      </w:r>
      <w:r w:rsidR="007B2DC6">
        <w:rPr/>
        <w:t>Registrar beca</w:t>
      </w:r>
      <w:r>
        <w:br/>
      </w:r>
      <w:r>
        <w:br/>
      </w:r>
      <w:r w:rsidR="007B2DC6">
        <w:rPr/>
        <w:t>Descripción:</w:t>
      </w:r>
      <w:r>
        <w:br/>
      </w:r>
      <w:r w:rsidR="007B2DC6">
        <w:rPr/>
        <w:t>El sistema deberá permitir registrar una beca del 100 % para un participante y curso,</w:t>
      </w:r>
      <w:r>
        <w:br/>
      </w:r>
      <w:r w:rsidR="007B2DC6">
        <w:rPr/>
        <w:t>conservando la resolución, el responsable y los respaldos aplicables.</w:t>
      </w:r>
      <w:r>
        <w:br/>
      </w:r>
      <w:r>
        <w:br/>
      </w:r>
      <w:r w:rsidR="007B2DC6">
        <w:rPr/>
        <w:t xml:space="preserve">Prioridad </w:t>
      </w:r>
      <w:r w:rsidR="007B2DC6">
        <w:rPr/>
        <w:t>MoSCoW</w:t>
      </w:r>
      <w:r w:rsidR="007B2DC6">
        <w:rPr/>
        <w:t>:</w:t>
      </w:r>
      <w:r>
        <w:br/>
      </w:r>
      <w:r w:rsidR="007B2DC6">
        <w:rPr/>
        <w:t>Must</w:t>
      </w:r>
      <w:r w:rsidR="007B2DC6">
        <w:rPr/>
        <w:t xml:space="preserve"> </w:t>
      </w:r>
      <w:r w:rsidR="007B2DC6">
        <w:rPr/>
        <w:t>have</w:t>
      </w:r>
      <w:r>
        <w:br/>
      </w:r>
      <w:r>
        <w:br/>
      </w:r>
      <w:r w:rsidR="007B2DC6">
        <w:rPr/>
        <w:t>Actor relacionado:</w:t>
      </w:r>
      <w:r>
        <w:br/>
      </w:r>
      <w:r w:rsidR="007B2DC6">
        <w:rPr/>
        <w:t>Jefa Académica</w:t>
      </w:r>
      <w:r>
        <w:br/>
      </w:r>
      <w:r>
        <w:br/>
      </w:r>
      <w:r w:rsidR="007B2DC6">
        <w:rPr/>
        <w:t>Caso de uso de origen:</w:t>
      </w:r>
      <w:r>
        <w:br/>
      </w:r>
      <w:r w:rsidR="007B2DC6">
        <w:rPr/>
        <w:t>CU-</w:t>
      </w:r>
      <w:r w:rsidR="7C45759E">
        <w:rPr/>
        <w:t>06 Gestionar becas / CU-06</w:t>
      </w:r>
      <w:r w:rsidR="007B2DC6">
        <w:rPr/>
        <w:t>.1 Registrar beca</w:t>
      </w:r>
      <w:r>
        <w:br/>
      </w:r>
      <w:r>
        <w:br/>
      </w:r>
      <w:r w:rsidR="007B2DC6">
        <w:rPr/>
        <w:t>Referencias:</w:t>
      </w:r>
      <w:r>
        <w:br/>
      </w:r>
      <w:r w:rsidR="007B2DC6">
        <w:rPr/>
        <w:t>FMT-07 Becas; RF-41 Notificar resultado de beca</w:t>
      </w:r>
      <w:r>
        <w:br/>
      </w:r>
      <w:r>
        <w:br/>
      </w:r>
      <w:r w:rsidR="007B2DC6">
        <w:rPr/>
        <w:t>Entradas:</w:t>
      </w:r>
      <w:r>
        <w:br/>
      </w:r>
      <w:r w:rsidR="007B2DC6">
        <w:rPr/>
        <w:t>- Curso al que se aplica la beca.</w:t>
      </w:r>
      <w:r>
        <w:br/>
      </w:r>
      <w:r w:rsidR="007B2DC6">
        <w:rPr/>
        <w:t>- Porcentaje de cobertura del 100 %.</w:t>
      </w:r>
      <w:r>
        <w:br/>
      </w:r>
      <w:r w:rsidR="007B2DC6">
        <w:rPr/>
        <w:t>- Resolución o autorización institucional.</w:t>
      </w:r>
      <w:r>
        <w:br/>
      </w:r>
      <w:r w:rsidR="007B2DC6">
        <w:rPr/>
        <w:t>- Documento de respaldo, cuando corresponda.</w:t>
      </w:r>
      <w:r>
        <w:br/>
      </w:r>
      <w:r>
        <w:br/>
      </w:r>
      <w:r w:rsidR="007B2DC6">
        <w:rPr/>
        <w:t>Validaciones de entrada:</w:t>
      </w:r>
      <w:r>
        <w:br/>
      </w:r>
      <w:r w:rsidR="007B2DC6">
        <w:rPr/>
        <w:t xml:space="preserve">- </w:t>
      </w:r>
      <w:r w:rsidR="72C5028F">
        <w:rPr/>
        <w:t xml:space="preserve">El </w:t>
      </w:r>
      <w:r w:rsidR="007B2DC6">
        <w:rPr/>
        <w:t>curso deberán existir.</w:t>
      </w:r>
      <w:r>
        <w:br/>
      </w:r>
      <w:r w:rsidR="007B2DC6">
        <w:rPr/>
        <w:t>- La cobertura deberá ser del 100 %.</w:t>
      </w:r>
      <w:r>
        <w:br/>
      </w:r>
      <w:r w:rsidR="007B2DC6">
        <w:rPr/>
        <w:t>- La resolución o autorización deberá ser obligatoria.</w:t>
      </w:r>
      <w:r>
        <w:br/>
      </w:r>
      <w:r w:rsidR="007B2DC6">
        <w:rPr/>
        <w:t>- No deberá existir otro beneficio activo para el mismo participante y curso.</w:t>
      </w:r>
      <w:r>
        <w:br/>
      </w:r>
      <w:r>
        <w:br/>
      </w:r>
      <w:r w:rsidR="007B2DC6">
        <w:rPr/>
        <w:t>Flujo funcional:</w:t>
      </w:r>
      <w:r>
        <w:br/>
      </w:r>
      <w:r w:rsidR="007B2DC6">
        <w:rPr/>
        <w:t xml:space="preserve">1. La </w:t>
      </w:r>
      <w:r w:rsidR="007B2DC6">
        <w:rPr/>
        <w:t>Jefa</w:t>
      </w:r>
      <w:r w:rsidR="007B2DC6">
        <w:rPr/>
        <w:t xml:space="preserve"> Académica selecciona la opción Registrar beca.</w:t>
      </w:r>
      <w:r>
        <w:br/>
      </w:r>
      <w:r w:rsidR="007B2DC6">
        <w:rPr/>
        <w:t>2. El sistema presenta el formulario con participante beneficiario, curso al que se aplica la beca,</w:t>
      </w:r>
      <w:r>
        <w:br/>
      </w:r>
      <w:r w:rsidR="007B2DC6">
        <w:rPr/>
        <w:t>porcentaje de cobertura del 100 %, resolución o autorización institucional y documento de</w:t>
      </w:r>
      <w:r>
        <w:br/>
      </w:r>
      <w:r w:rsidR="007B2DC6">
        <w:rPr/>
        <w:t>respaldo, cuando corresponda.</w:t>
      </w:r>
      <w:r>
        <w:br/>
      </w:r>
      <w:r w:rsidR="007B2DC6">
        <w:rPr/>
        <w:t xml:space="preserve">3. La </w:t>
      </w:r>
      <w:r w:rsidR="007B2DC6">
        <w:rPr/>
        <w:t>Jefa</w:t>
      </w:r>
      <w:r w:rsidR="007B2DC6">
        <w:rPr/>
        <w:t xml:space="preserve"> Académica completa el formulario con los datos solicitados.</w:t>
      </w:r>
      <w:r>
        <w:br/>
      </w:r>
      <w:r w:rsidR="007B2DC6">
        <w:rPr/>
        <w:t xml:space="preserve">4. La </w:t>
      </w:r>
      <w:r w:rsidR="007B2DC6">
        <w:rPr/>
        <w:t>Jefa</w:t>
      </w:r>
      <w:r w:rsidR="007B2DC6">
        <w:rPr/>
        <w:t xml:space="preserve"> Académica solicita confirmar la operación.</w:t>
      </w:r>
      <w:r>
        <w:br/>
      </w:r>
      <w:r w:rsidR="007B2DC6">
        <w:rPr/>
        <w:t>5. El sistema verifica que la información cumpla las validaciones de entrada definidas.</w:t>
      </w:r>
      <w:r>
        <w:br/>
      </w:r>
      <w:r w:rsidR="007B2DC6">
        <w:rPr/>
        <w:t>6. El sistema registra beca del 100 % y saldo correspondiente.</w:t>
      </w:r>
      <w:r>
        <w:br/>
      </w:r>
      <w:r w:rsidR="007B2DC6">
        <w:rPr/>
        <w:t>7. El sistema confirma que la operación se completó correctamente.</w:t>
      </w:r>
      <w:r>
        <w:br/>
      </w:r>
      <w:r>
        <w:br/>
      </w:r>
      <w:r w:rsidR="007B2DC6">
        <w:rPr/>
        <w:t>Flujos alternativos, excepciones y manejo de errores:</w:t>
      </w:r>
      <w:r>
        <w:br/>
      </w:r>
      <w:r w:rsidR="007B2DC6">
        <w:rPr/>
        <w:t>5.a. Información obligatoria incompleta o inválida</w:t>
      </w:r>
      <w:r>
        <w:br/>
      </w:r>
      <w:r w:rsidR="007B2DC6">
        <w:rPr/>
        <w:t>- El sistema identifica los datos que necesitan corregirse.</w:t>
      </w:r>
      <w:r>
        <w:br/>
      </w:r>
      <w:r w:rsidR="007B2DC6">
        <w:rPr/>
        <w:t>- El sistema conserva la información válida ingresada.</w:t>
      </w:r>
      <w:r>
        <w:br/>
      </w:r>
      <w:r w:rsidR="007B2DC6">
        <w:rPr/>
        <w:t>- El flujo regresa al paso 3.</w:t>
      </w:r>
      <w:r>
        <w:br/>
      </w:r>
      <w:r>
        <w:br/>
      </w:r>
      <w:r w:rsidR="007B2DC6">
        <w:rPr/>
        <w:t>5.b. Incumplimiento de una regla de negocio</w:t>
      </w:r>
      <w:r>
        <w:br/>
      </w:r>
      <w:r w:rsidR="007B2DC6">
        <w:rPr/>
        <w:t>- El sistema informa la regla que impide continuar.</w:t>
      </w:r>
      <w:r>
        <w:br/>
      </w:r>
      <w:r w:rsidR="007B2DC6">
        <w:rPr/>
        <w:t>- El sistema no modifica la información existente.</w:t>
      </w:r>
      <w:r>
        <w:br/>
      </w:r>
      <w:r w:rsidR="007B2DC6">
        <w:rPr/>
        <w:t>- El flujo regresa al paso 3 cuando la condición pueda corregirse.</w:t>
      </w:r>
      <w:r>
        <w:br/>
      </w:r>
      <w:r>
        <w:br/>
      </w:r>
      <w:r w:rsidR="007B2DC6">
        <w:rPr/>
        <w:t>6.a. Error durante el almacenamiento o procesamiento</w:t>
      </w:r>
      <w:r>
        <w:br/>
      </w:r>
      <w:r w:rsidR="007B2DC6">
        <w:rPr/>
        <w:t>- El sistema cancela la operación y conserva el estado anterior.</w:t>
      </w:r>
      <w:r>
        <w:br/>
      </w:r>
      <w:r w:rsidR="007B2DC6">
        <w:rPr/>
        <w:t>- El sistema evita registros parciales o relaciones huérfanas.</w:t>
      </w:r>
      <w:r>
        <w:br/>
      </w:r>
      <w:r w:rsidR="007B2DC6">
        <w:rPr/>
        <w:t>- El sistema conserva los datos ingresados cuando sea seguro hacerlo.</w:t>
      </w:r>
      <w:r>
        <w:br/>
      </w:r>
      <w:r w:rsidR="007B2DC6">
        <w:rPr/>
        <w:t>- El flujo regresa al paso 4 para permitir un nuevo intento.</w:t>
      </w:r>
      <w:r>
        <w:br/>
      </w:r>
      <w:r>
        <w:br/>
      </w:r>
      <w:r w:rsidR="007B2DC6">
        <w:rPr/>
        <w:t>Salidas:</w:t>
      </w:r>
      <w:r>
        <w:br/>
      </w:r>
      <w:r w:rsidR="007B2DC6">
        <w:rPr/>
        <w:t>- Beca registrada.</w:t>
      </w:r>
      <w:r>
        <w:br/>
      </w:r>
      <w:r w:rsidR="007B2DC6">
        <w:rPr/>
        <w:t>- Saldo actualizado.</w:t>
      </w:r>
      <w:r>
        <w:br/>
      </w:r>
      <w:r w:rsidR="007B2DC6">
        <w:rPr/>
        <w:t>- Resultado.</w:t>
      </w:r>
      <w:r>
        <w:br/>
      </w:r>
      <w:r>
        <w:br/>
      </w:r>
      <w:r w:rsidR="007B2DC6">
        <w:rPr/>
        <w:t>Criterios de aceptación:</w:t>
      </w:r>
      <w:r>
        <w:br/>
      </w:r>
      <w:r w:rsidR="007B2DC6">
        <w:rPr/>
        <w:t>CA-01. Operación correcta</w:t>
      </w:r>
      <w:r>
        <w:br/>
      </w:r>
      <w:r w:rsidR="007B2DC6">
        <w:rPr/>
        <w:t xml:space="preserve">Dado que la información cumple las validaciones de entrada, cuando la </w:t>
      </w:r>
      <w:r w:rsidR="007B2DC6">
        <w:rPr/>
        <w:t>Jefa</w:t>
      </w:r>
      <w:r w:rsidR="007B2DC6">
        <w:rPr/>
        <w:t xml:space="preserve"> Académica solicite</w:t>
      </w:r>
      <w:r>
        <w:br/>
      </w:r>
      <w:r w:rsidR="007B2DC6">
        <w:rPr/>
        <w:t>registrar beca, entonces el sistema deberá completar la operación y producir beca registrada,</w:t>
      </w:r>
      <w:r>
        <w:br/>
      </w:r>
      <w:r w:rsidR="007B2DC6">
        <w:rPr/>
        <w:t>saldo actualizado, resultado.</w:t>
      </w:r>
      <w:r>
        <w:br/>
      </w:r>
      <w:r>
        <w:br/>
      </w:r>
      <w:r w:rsidR="007B2DC6">
        <w:rPr/>
        <w:t>CA-02. Protección ante información inválida</w:t>
      </w:r>
      <w:r>
        <w:br/>
      </w:r>
      <w:r w:rsidR="007B2DC6">
        <w:rPr/>
        <w:t>Dado que la información incumple una validación o regla de negocio, cuando se solicita ejecutar</w:t>
      </w:r>
      <w:r>
        <w:br/>
      </w:r>
      <w:r w:rsidR="007B2DC6">
        <w:rPr/>
        <w:t>la operación, entonces el sistema no deberá modificar los datos y deberá indicar la condición que</w:t>
      </w:r>
      <w:r>
        <w:br/>
      </w:r>
      <w:r w:rsidR="007B2DC6">
        <w:rPr/>
        <w:t>necesita corregirse.</w:t>
      </w:r>
      <w:r>
        <w:br/>
      </w:r>
      <w:r>
        <w:br/>
      </w:r>
      <w:r w:rsidR="007B2DC6">
        <w:rPr/>
        <w:t>CA-03. Integridad de la operación</w:t>
      </w:r>
      <w:r>
        <w:br/>
      </w:r>
      <w:r>
        <w:br/>
      </w:r>
      <w:r w:rsidR="007B2DC6">
        <w:rPr/>
        <w:t>Dado que ocurre un error durante el procesamiento, el sistema deberá conservar el estado</w:t>
      </w:r>
      <w:r>
        <w:br/>
      </w:r>
      <w:r w:rsidR="007B2DC6">
        <w:rPr/>
        <w:t>anterior y no deberá generar registros parciales ni relaciones huérfanas.</w:t>
      </w:r>
      <w:r>
        <w:br/>
      </w:r>
      <w:r>
        <w:br/>
      </w:r>
      <w:r w:rsidR="007B2DC6">
        <w:rPr/>
        <w:t>Riesgos relacionados:</w:t>
      </w:r>
      <w:r>
        <w:br/>
      </w:r>
      <w:r w:rsidR="007B2DC6">
        <w:rPr/>
        <w:t>RSK-05; RSK-07</w:t>
      </w:r>
    </w:p>
    <w:p w:rsidR="004C4A69" w:rsidRDefault="007B2DC6" w14:paraId="439161EF" w14:textId="77777777">
      <w:pPr>
        <w:pStyle w:val="Ttulo3"/>
        <w:divId w:val="531261596"/>
      </w:pPr>
      <w:bookmarkStart w:name="SRS-47" w:id="65"/>
      <w:bookmarkEnd w:id="65"/>
      <w:r>
        <w:t>Registrar media beca</w:t>
      </w:r>
    </w:p>
    <w:p w:rsidR="004C4A69" w:rsidRDefault="007B2DC6" w14:paraId="3B66DBFA" w14:textId="5EF75C1E">
      <w:pPr>
        <w:pStyle w:val="rv-text"/>
        <w:divId w:val="531261596"/>
      </w:pPr>
      <w:r>
        <w:rPr>
          <w:rStyle w:val="rv-id"/>
        </w:rPr>
        <w:t>[SRS-47]</w:t>
      </w:r>
      <w:r>
        <w:t xml:space="preserve"> Código:</w:t>
      </w:r>
      <w:r>
        <w:br/>
      </w:r>
      <w:r>
        <w:t>RF-</w:t>
      </w:r>
      <w:r w:rsidR="7C45759E">
        <w:t>16</w:t>
      </w:r>
      <w:r>
        <w:br/>
      </w:r>
      <w:r>
        <w:br/>
      </w:r>
      <w:r>
        <w:t>Nombre:</w:t>
      </w:r>
      <w:r>
        <w:br/>
      </w:r>
      <w:r>
        <w:t>Registrar media beca</w:t>
      </w:r>
      <w:r>
        <w:br/>
      </w:r>
      <w:r>
        <w:br/>
      </w:r>
      <w:r>
        <w:t>Descripción:</w:t>
      </w:r>
      <w:r>
        <w:br/>
      </w:r>
      <w:r>
        <w:t xml:space="preserve">El sistema deberá permitir registrar </w:t>
      </w:r>
      <w:r w:rsidR="7C45759E">
        <w:t>la cantidad de medias becas</w:t>
      </w:r>
      <w:r>
        <w:t xml:space="preserve"> del 50 % para un curso,</w:t>
      </w:r>
      <w:r>
        <w:br/>
      </w:r>
      <w:r>
        <w:t>conservando la resolución, el responsable y los respaldos aplicables.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>
        <w:t>CU-</w:t>
      </w:r>
      <w:r w:rsidRPr="7C45759E" w:rsidR="7C45759E">
        <w:t>06 Gestionar becas / CU-06</w:t>
      </w:r>
      <w:r>
        <w:t>.2 Registrar media beca</w:t>
      </w:r>
      <w:r>
        <w:br/>
      </w:r>
      <w:r>
        <w:br/>
      </w:r>
      <w:r>
        <w:t>Referencias:</w:t>
      </w:r>
      <w:r>
        <w:br/>
      </w:r>
      <w:r>
        <w:t>FMT-07 Becas</w:t>
      </w:r>
      <w:r>
        <w:br/>
      </w:r>
      <w:r>
        <w:br/>
      </w:r>
      <w:r>
        <w:t>Entradas:</w:t>
      </w:r>
      <w:r>
        <w:br/>
      </w:r>
      <w:r>
        <w:t>- Curso al que se aplica la media beca.</w:t>
      </w:r>
      <w:r>
        <w:br/>
      </w:r>
      <w:r>
        <w:t>- Porcentaje de cobertura del 50 %.</w:t>
      </w:r>
      <w:r>
        <w:br/>
      </w:r>
      <w:r>
        <w:t>- Resolución o autorización institucional.</w:t>
      </w:r>
      <w:r>
        <w:br/>
      </w:r>
      <w:r>
        <w:t>- Documento de respaldo, cuando corresponda.</w:t>
      </w:r>
      <w:r>
        <w:br/>
      </w:r>
      <w:r>
        <w:br/>
      </w:r>
      <w:r>
        <w:t>Validaciones de entrada:</w:t>
      </w:r>
      <w:r>
        <w:br/>
      </w:r>
      <w:r>
        <w:t>- El curso deberán existir.</w:t>
      </w:r>
      <w:r>
        <w:br/>
      </w:r>
      <w:r>
        <w:t>- La cobertura deberá ser exactamente del 50 %.</w:t>
      </w:r>
      <w:r>
        <w:br/>
      </w:r>
      <w:r>
        <w:t>- La resolución o autorización deberá ser obligatoria.</w:t>
      </w:r>
      <w:r>
        <w:br/>
      </w:r>
      <w:r>
        <w:t xml:space="preserve">- No deberá existir otro beneficio </w:t>
      </w:r>
      <w:r w:rsidR="7C45759E">
        <w:t xml:space="preserve">de media beca </w:t>
      </w:r>
      <w:r>
        <w:t>activo para el mismo curso.</w:t>
      </w:r>
      <w:r>
        <w:br/>
      </w:r>
      <w:r>
        <w:br/>
      </w:r>
      <w:r>
        <w:t>Flujo funcional:</w:t>
      </w:r>
      <w:r>
        <w:br/>
      </w:r>
      <w:r>
        <w:t>1. La Jefa Académica selecciona la opción Registrar media beca.</w:t>
      </w:r>
      <w:r>
        <w:br/>
      </w:r>
      <w:r>
        <w:t>2. El sistema presenta el formulario con, curso al que se aplica la media</w:t>
      </w:r>
      <w:r>
        <w:br/>
      </w:r>
      <w:r>
        <w:t>beca, porcentaje de cobertura del 50 %, resolución o autorización institucional y documento de</w:t>
      </w:r>
      <w:r>
        <w:br/>
      </w:r>
      <w:r>
        <w:t>respaldo</w:t>
      </w:r>
      <w:r w:rsidR="7C45759E">
        <w:t>.</w:t>
      </w:r>
      <w:r w:rsidR="1370985A">
        <w:br/>
      </w:r>
      <w:r w:rsidR="7C45759E">
        <w:t>3.</w:t>
      </w:r>
      <w:r>
        <w:t xml:space="preserve"> La Jefa Académica completa el formulario con los datos solicitados.</w:t>
      </w:r>
      <w:r>
        <w:br/>
      </w:r>
      <w:r>
        <w:t>4. La Jefa Académica solicita confirmar la operación.</w:t>
      </w:r>
      <w:r>
        <w:br/>
      </w:r>
      <w:r>
        <w:t>5. El sistema verifica que la información cumpla las validaciones de entrada definidas.</w:t>
      </w:r>
      <w:r>
        <w:br/>
      </w:r>
      <w:r>
        <w:t xml:space="preserve">6. El sistema registra media beca del 50 % </w:t>
      </w:r>
      <w:r w:rsidR="7C45759E">
        <w:t>.</w:t>
      </w:r>
      <w:r>
        <w:br/>
      </w:r>
      <w:r>
        <w:t>7. El sistema confirma que la operación se completó correctamente.</w:t>
      </w:r>
      <w:r>
        <w:br/>
      </w:r>
      <w:r>
        <w:br/>
      </w:r>
      <w:r>
        <w:t>Flujos alternativos, excepciones y manejo de errores:</w:t>
      </w:r>
      <w:r>
        <w:br/>
      </w:r>
      <w:r>
        <w:t>5.a. Información obligatoria incompleta o inválida</w:t>
      </w:r>
      <w:r>
        <w:br/>
      </w:r>
      <w:r>
        <w:t>- El sistema identifica los datos que necesitan corregirse.</w:t>
      </w:r>
      <w:r>
        <w:br/>
      </w:r>
      <w:r>
        <w:t>- El sistema conserva la información válida ingresada.</w:t>
      </w:r>
      <w:r>
        <w:br/>
      </w:r>
      <w:r>
        <w:t>- El flujo regresa al paso 3.</w:t>
      </w:r>
      <w:r>
        <w:br/>
      </w:r>
      <w:r>
        <w:br/>
      </w:r>
      <w:r w:rsidR="1370985A">
        <w:br/>
      </w:r>
      <w:r w:rsidR="7C45759E">
        <w:t>6.a.</w:t>
      </w:r>
      <w:r>
        <w:t xml:space="preserve"> Error durante el almacenamiento o procesamiento</w:t>
      </w:r>
      <w:r>
        <w:br/>
      </w:r>
      <w:r>
        <w:t>- El sistema cancela la operación y conserva el estado anterior.</w:t>
      </w:r>
      <w:r>
        <w:br/>
      </w:r>
      <w:r>
        <w:t xml:space="preserve">- El sistema evita registros parciales </w:t>
      </w:r>
      <w:r w:rsidR="7C45759E">
        <w:t>.</w:t>
      </w:r>
      <w:r w:rsidR="1370985A">
        <w:br/>
      </w:r>
      <w:r w:rsidR="7C45759E">
        <w:t xml:space="preserve">- El </w:t>
      </w:r>
      <w:r>
        <w:t>sistema conserva los datos ingresados</w:t>
      </w:r>
      <w:r w:rsidR="7C45759E">
        <w:t>.</w:t>
      </w:r>
      <w:r>
        <w:br/>
      </w:r>
      <w:r>
        <w:t>- El flujo regresa al paso 4 para permitir un nuevo intento.</w:t>
      </w:r>
      <w:r>
        <w:br/>
      </w:r>
      <w:r>
        <w:br/>
      </w:r>
      <w:r>
        <w:t>Salidas:</w:t>
      </w:r>
      <w:r>
        <w:br/>
      </w:r>
      <w:r>
        <w:t>- Media beca registrada.</w:t>
      </w:r>
      <w:r>
        <w:br/>
      </w:r>
      <w:r>
        <w:t>- Saldo del 50 %.</w:t>
      </w:r>
      <w:r>
        <w:br/>
      </w:r>
      <w:r>
        <w:br/>
      </w:r>
      <w:r>
        <w:t>Criterios de aceptación:</w:t>
      </w:r>
      <w:r>
        <w:br/>
      </w:r>
      <w:r>
        <w:t>CA-01. Operación correcta</w:t>
      </w:r>
      <w:r>
        <w:br/>
      </w:r>
      <w:r>
        <w:t>Dado que la información cumple las validaciones de entrada, cuando la Jefa Académica solicite</w:t>
      </w:r>
      <w:r>
        <w:br/>
      </w:r>
      <w:r>
        <w:t>registrar media beca, entonces el sistema deberá completar la operación y producir media beca</w:t>
      </w:r>
      <w:r>
        <w:br/>
      </w:r>
      <w:r>
        <w:t>registrada, saldo del 50 %.</w:t>
      </w:r>
      <w:r>
        <w:br/>
      </w:r>
      <w:r>
        <w:br/>
      </w:r>
      <w:r>
        <w:t>CA-02. Protección ante información inválida</w:t>
      </w:r>
      <w:r>
        <w:br/>
      </w:r>
      <w:r>
        <w:t>Dado que la información incumple una validación, cuando se solicita ejecutar</w:t>
      </w:r>
      <w:r w:rsidR="7C45759E">
        <w:t xml:space="preserve"> </w:t>
      </w:r>
      <w:r>
        <w:t>la operación, entonces el sistema no deberá modificar los datos y deberá indicar la condición que</w:t>
      </w:r>
      <w:r>
        <w:br/>
      </w:r>
      <w:r>
        <w:t>necesita corregirse.</w:t>
      </w:r>
      <w:r>
        <w:br/>
      </w:r>
      <w:r>
        <w:br/>
      </w:r>
      <w:r>
        <w:t>CA-03. Integridad de la operación</w:t>
      </w:r>
      <w:r>
        <w:br/>
      </w:r>
      <w:r>
        <w:t>Dado que ocurre un error durante el procesamiento, el sistema deberá conservar el estado</w:t>
      </w:r>
      <w:r>
        <w:br/>
      </w:r>
      <w:r>
        <w:t>anterior y no deberá generar registros parciales.</w:t>
      </w:r>
      <w:r>
        <w:br/>
      </w:r>
      <w:r>
        <w:br/>
      </w:r>
      <w:r>
        <w:t>Riesgos relacionados:</w:t>
      </w:r>
      <w:r>
        <w:br/>
      </w:r>
      <w:r>
        <w:t>RSK-05</w:t>
      </w:r>
    </w:p>
    <w:p w:rsidR="004C4A69" w:rsidRDefault="007B2DC6" w14:paraId="7411CA9A" w14:textId="77777777">
      <w:pPr>
        <w:pStyle w:val="Ttulo3"/>
        <w:divId w:val="531261596"/>
      </w:pPr>
      <w:bookmarkStart w:name="SRS-48" w:id="66"/>
      <w:bookmarkEnd w:id="66"/>
      <w:r>
        <w:t>Importar participantes becados</w:t>
      </w:r>
    </w:p>
    <w:p w:rsidR="004C4A69" w:rsidRDefault="007B2DC6" w14:paraId="69966C68" w14:textId="40A0D9DA">
      <w:pPr>
        <w:pStyle w:val="rv-text"/>
        <w:divId w:val="531261596"/>
      </w:pPr>
      <w:r>
        <w:rPr>
          <w:rStyle w:val="rv-id"/>
        </w:rPr>
        <w:t>[SRS-48]</w:t>
      </w:r>
      <w:r>
        <w:t xml:space="preserve"> Código:</w:t>
      </w:r>
      <w:r>
        <w:br/>
      </w:r>
      <w:r>
        <w:t>RF-</w:t>
      </w:r>
      <w:r w:rsidR="7C45759E">
        <w:t>17</w:t>
      </w:r>
      <w:r>
        <w:br/>
      </w:r>
      <w:r>
        <w:br/>
      </w:r>
      <w:r>
        <w:t>Nombre:</w:t>
      </w:r>
      <w:r>
        <w:br/>
      </w:r>
      <w:r>
        <w:t>Importar participantes becados</w:t>
      </w:r>
      <w:r>
        <w:br/>
      </w:r>
      <w:r>
        <w:br/>
      </w:r>
      <w:r>
        <w:t>Descripción:</w:t>
      </w:r>
      <w:r>
        <w:br/>
      </w:r>
      <w:r>
        <w:t>El sistema deberá permitir importar beneficiarios desde un archivo CSV con estructura</w:t>
      </w:r>
      <w:r>
        <w:br/>
      </w:r>
      <w:r>
        <w:t>controlada y producir un reporte de filas aceptadas y rechazadas.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>
        <w:t>CU-</w:t>
      </w:r>
      <w:r w:rsidR="7C45759E">
        <w:t>06 Gestionar becas / CU-06</w:t>
      </w:r>
      <w:r>
        <w:t>.3 Importar participantes becados</w:t>
      </w:r>
      <w:r>
        <w:br/>
      </w:r>
      <w:r>
        <w:br/>
      </w:r>
      <w:r>
        <w:t>Referencias:</w:t>
      </w:r>
      <w:r>
        <w:br/>
      </w:r>
      <w:r>
        <w:t>FMT-08 Importación de becados</w:t>
      </w:r>
      <w:r>
        <w:br/>
      </w:r>
      <w:r>
        <w:br/>
      </w:r>
      <w:r>
        <w:t>Entradas:</w:t>
      </w:r>
      <w:r>
        <w:br/>
      </w:r>
      <w:r>
        <w:t>- Archivo CSV estructurado conforme a FMT-08.</w:t>
      </w:r>
      <w:r>
        <w:br/>
      </w:r>
      <w:r>
        <w:br/>
      </w:r>
      <w:r>
        <w:t>Validaciones de entrada:</w:t>
      </w:r>
      <w:r>
        <w:br/>
      </w:r>
      <w:r>
        <w:t>- El archivo deberá cumplir la extensión, codificación, separador, encabezados, tipos de datos,</w:t>
      </w:r>
      <w:r>
        <w:br/>
      </w:r>
      <w:r>
        <w:t>unicidad y porcentajes definidos en FMT-08.</w:t>
      </w:r>
      <w:r>
        <w:br/>
      </w:r>
      <w:r>
        <w:br/>
      </w:r>
      <w:r>
        <w:t>Flujo funcional:</w:t>
      </w:r>
      <w:r>
        <w:br/>
      </w:r>
      <w:r>
        <w:t>1. La Jefa Académica selecciona la opción Importar participantes becados.</w:t>
      </w:r>
      <w:r>
        <w:br/>
      </w:r>
      <w:r>
        <w:t>2. El sistema solicita un archivo CSV y muestra la estructura definida en FMT-08.</w:t>
      </w:r>
      <w:r>
        <w:br/>
      </w:r>
      <w:r>
        <w:t>3. La Jefa Académica selecciona el archivo y solicita validarlo.</w:t>
      </w:r>
      <w:r>
        <w:br/>
      </w:r>
      <w:r>
        <w:t>4. El sistema verifica codificación, separador, encabezados y contenido de cada fila.</w:t>
      </w:r>
      <w:r>
        <w:br/>
      </w:r>
      <w:r>
        <w:t>5. El sistema presenta una previsualización con filas válidas y filas rechazadas con su motivo.</w:t>
      </w:r>
      <w:r>
        <w:br/>
      </w:r>
      <w:r>
        <w:t>6. La Jefa Académica confirma la importación de las filas válidas.</w:t>
      </w:r>
      <w:r>
        <w:br/>
      </w:r>
      <w:r>
        <w:t>7. El sistema registra cada beneficio válido una sola vez y genera el reporte final.</w:t>
      </w:r>
      <w:r>
        <w:br/>
      </w:r>
      <w:r>
        <w:br/>
      </w:r>
      <w:r>
        <w:t>Flujos alternativos, excepciones y manejo de errores:</w:t>
      </w:r>
      <w:r>
        <w:br/>
      </w:r>
      <w:r>
        <w:t>5.a. Información obligatoria incompleta o inválida</w:t>
      </w:r>
      <w:r>
        <w:br/>
      </w:r>
      <w:r>
        <w:t>- El sistema identifica los datos que necesitan corregirse.</w:t>
      </w:r>
      <w:r>
        <w:br/>
      </w:r>
      <w:r>
        <w:t>- El sistema conserva la información válida ingresada.</w:t>
      </w:r>
      <w:r>
        <w:br/>
      </w:r>
      <w:r>
        <w:t>- El flujo regresa al paso 3.</w:t>
      </w:r>
      <w:r>
        <w:br/>
      </w:r>
      <w:r>
        <w:br/>
      </w:r>
      <w:r>
        <w:t>5.b. Incumplimiento de una regla de negocio</w:t>
      </w:r>
      <w:r>
        <w:br/>
      </w:r>
      <w:r>
        <w:br/>
      </w:r>
      <w:r>
        <w:t>- El sistema informa la regla que impide continuar.</w:t>
      </w:r>
      <w:r>
        <w:br/>
      </w:r>
      <w:r>
        <w:t>- El sistema no modifica la información existente.</w:t>
      </w:r>
      <w:r>
        <w:br/>
      </w:r>
      <w:r>
        <w:t>- El flujo regresa al paso 3 cuando la condición pueda corregirse.</w:t>
      </w:r>
      <w:r>
        <w:br/>
      </w:r>
      <w:r>
        <w:br/>
      </w:r>
      <w:r>
        <w:t>6.a. Error durante el almacenamiento o procesamiento</w:t>
      </w:r>
      <w:r>
        <w:br/>
      </w:r>
      <w:r>
        <w:t>- El sistema cancela la operación y conserva el estado anterior.</w:t>
      </w:r>
      <w:r>
        <w:br/>
      </w:r>
      <w:r>
        <w:t>- El sistema evita registros parciales o relaciones huérfanas.</w:t>
      </w:r>
      <w:r>
        <w:br/>
      </w:r>
      <w:r>
        <w:t>- El sistema conserva los datos ingresados cuando sea seguro hacerlo.</w:t>
      </w:r>
      <w:r>
        <w:br/>
      </w:r>
      <w:r>
        <w:t>- El flujo regresa al paso 4 para permitir un nuevo intento.</w:t>
      </w:r>
      <w:r>
        <w:br/>
      </w:r>
      <w:r>
        <w:br/>
      </w:r>
      <w:r>
        <w:t>Salidas:</w:t>
      </w:r>
      <w:r>
        <w:br/>
      </w:r>
      <w:r>
        <w:t>- Beneficios importados.</w:t>
      </w:r>
      <w:r>
        <w:br/>
      </w:r>
      <w:r>
        <w:t>- Reporte de resultados.</w:t>
      </w:r>
      <w:r>
        <w:br/>
      </w:r>
      <w:r>
        <w:br/>
      </w:r>
      <w:r>
        <w:t>Criterios de aceptación:</w:t>
      </w:r>
      <w:r>
        <w:br/>
      </w:r>
      <w:r>
        <w:t>CA-01. Operación correcta</w:t>
      </w:r>
      <w:r>
        <w:br/>
      </w:r>
      <w:r>
        <w:t>Dado que la información cumple las validaciones de entrada, cuando la Jefa Académica solicite</w:t>
      </w:r>
      <w:r>
        <w:br/>
      </w:r>
      <w:r>
        <w:t>importar participantes becados, entonces el sistema deberá completar la operación y producir</w:t>
      </w:r>
      <w:r>
        <w:br/>
      </w:r>
      <w:r>
        <w:t>beneficios importados, reporte de resultados.</w:t>
      </w:r>
      <w:r>
        <w:br/>
      </w:r>
      <w:r>
        <w:br/>
      </w:r>
      <w:r>
        <w:t>CA-02. Protección ante información inválida</w:t>
      </w:r>
      <w:r>
        <w:br/>
      </w:r>
      <w:r>
        <w:t>Dado que la información incumple una validación o regla de negocio, cuando se solicita ejecutar</w:t>
      </w:r>
      <w:r>
        <w:br/>
      </w:r>
      <w:r>
        <w:t>la operación, entonces el sistema no deberá modificar los datos y deberá indicar la condición que</w:t>
      </w:r>
      <w:r>
        <w:br/>
      </w:r>
      <w:r>
        <w:t>necesita corregirse.</w:t>
      </w:r>
      <w:r>
        <w:br/>
      </w:r>
      <w:r>
        <w:br/>
      </w:r>
      <w:r>
        <w:t>CA-03. Integridad de la operación</w:t>
      </w:r>
      <w:r>
        <w:br/>
      </w:r>
      <w:r>
        <w:t>Dado que ocurre un error durante el procesamiento, el sistema deberá conservar el estado</w:t>
      </w:r>
      <w:r>
        <w:br/>
      </w:r>
      <w:r>
        <w:t>anterior y no deberá generar registros parciales ni relaciones huérfanas.</w:t>
      </w:r>
      <w:r>
        <w:br/>
      </w:r>
      <w:r>
        <w:br/>
      </w:r>
      <w:r>
        <w:t>Riesgos relacionados:</w:t>
      </w:r>
      <w:r>
        <w:br/>
      </w:r>
      <w:r>
        <w:t>RSK-05</w:t>
      </w:r>
    </w:p>
    <w:p w:rsidR="004C4A69" w:rsidRDefault="7C45759E" w14:paraId="4AC9B25D" w14:textId="3884878F">
      <w:pPr>
        <w:pStyle w:val="Ttulo3"/>
        <w:divId w:val="531261596"/>
      </w:pPr>
      <w:proofErr w:type="spellStart"/>
      <w:r>
        <w:t>Completar</w:t>
      </w:r>
      <w:proofErr w:type="spellEnd"/>
      <w:r w:rsidR="007B2DC6">
        <w:t xml:space="preserve"> </w:t>
      </w:r>
      <w:proofErr w:type="spellStart"/>
      <w:r w:rsidR="007B2DC6">
        <w:t>inscripción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</w:p>
    <w:p w:rsidR="004C4A69" w:rsidRDefault="007B2DC6" w14:paraId="0B8B23E3" w14:textId="113AC97E">
      <w:pPr>
        <w:pStyle w:val="rv-text"/>
        <w:divId w:val="531261596"/>
      </w:pPr>
      <w:r w:rsidRPr="393A1DD5" w:rsidR="393A1DD5">
        <w:rPr>
          <w:rStyle w:val="rv-id"/>
        </w:rPr>
        <w:t>[SRS-49]</w:t>
      </w:r>
      <w:r w:rsidR="393A1DD5">
        <w:rPr/>
        <w:t xml:space="preserve"> Código:</w:t>
      </w:r>
      <w:r>
        <w:br/>
      </w:r>
      <w:r w:rsidR="393A1DD5">
        <w:rPr/>
        <w:t>RF-</w:t>
      </w:r>
      <w:r w:rsidR="393A1DD5">
        <w:rPr/>
        <w:t>18</w:t>
      </w:r>
      <w:r>
        <w:br/>
      </w:r>
      <w:r>
        <w:br/>
      </w:r>
      <w:r w:rsidR="393A1DD5">
        <w:rPr/>
        <w:t>Nombre:</w:t>
      </w:r>
      <w:r>
        <w:br/>
      </w:r>
      <w:r w:rsidR="393A1DD5">
        <w:rPr/>
        <w:t>Completar</w:t>
      </w:r>
      <w:r w:rsidR="393A1DD5">
        <w:rPr/>
        <w:t xml:space="preserve"> inscripción</w:t>
      </w:r>
      <w:r w:rsidR="393A1DD5">
        <w:rPr/>
        <w:t xml:space="preserve"> en línea</w:t>
      </w:r>
      <w:r>
        <w:br/>
      </w:r>
      <w:r>
        <w:br/>
      </w:r>
      <w:r w:rsidR="393A1DD5">
        <w:rPr/>
        <w:t>Descripción:</w:t>
      </w:r>
      <w:r>
        <w:br/>
      </w:r>
      <w:r w:rsidR="393A1DD5">
        <w:rPr/>
        <w:t>El sistema deberá permitir registrar una solicitud de inscripción a un curso habilitado, capturando los datos personales y académicos del participante y los documentos requeridos, generando un código único de inscripción y asignando los estados iniciales definidos en FMT-09.</w:t>
      </w:r>
    </w:p>
    <w:p w:rsidR="004C4A69" w:rsidRDefault="007B2DC6" w14:paraId="36E1EC31" w14:textId="57732ECE">
      <w:pPr>
        <w:pStyle w:val="rv-text"/>
        <w:divId w:val="531261596"/>
      </w:pPr>
      <w:r>
        <w:br/>
      </w:r>
      <w:r w:rsidR="393A1DD5">
        <w:rPr/>
        <w:t xml:space="preserve">Prioridad </w:t>
      </w:r>
      <w:r w:rsidR="393A1DD5">
        <w:rPr/>
        <w:t>MoSCoW</w:t>
      </w:r>
      <w:r w:rsidR="393A1DD5">
        <w:rPr/>
        <w:t>:</w:t>
      </w:r>
      <w:r>
        <w:br/>
      </w:r>
      <w:r w:rsidR="393A1DD5">
        <w:rPr/>
        <w:t>Must</w:t>
      </w:r>
      <w:r w:rsidR="393A1DD5">
        <w:rPr/>
        <w:t xml:space="preserve"> </w:t>
      </w:r>
      <w:r w:rsidR="393A1DD5">
        <w:rPr/>
        <w:t>have</w:t>
      </w:r>
      <w:r>
        <w:br/>
      </w:r>
      <w:r>
        <w:br/>
      </w:r>
      <w:r w:rsidR="393A1DD5">
        <w:rPr/>
        <w:t>Actor relacionado:</w:t>
      </w:r>
      <w:r>
        <w:br/>
      </w:r>
      <w:r>
        <w:br/>
      </w:r>
      <w:r w:rsidR="393A1DD5">
        <w:rPr/>
        <w:t>Participante</w:t>
      </w:r>
      <w:r>
        <w:br/>
      </w:r>
      <w:r>
        <w:br/>
      </w:r>
      <w:r w:rsidR="393A1DD5">
        <w:rPr/>
        <w:t>Caso de uso de origen:</w:t>
      </w:r>
      <w:r>
        <w:br/>
      </w:r>
      <w:r w:rsidR="393A1DD5">
        <w:rPr/>
        <w:t>CU-</w:t>
      </w:r>
      <w:r w:rsidR="393A1DD5">
        <w:rPr/>
        <w:t xml:space="preserve">05 Completar inscripción en línea </w:t>
      </w:r>
      <w:r>
        <w:br/>
      </w:r>
      <w:r>
        <w:br/>
      </w:r>
      <w:r w:rsidR="393A1DD5">
        <w:rPr/>
        <w:t>Referencias:</w:t>
      </w:r>
      <w:r>
        <w:br/>
      </w:r>
      <w:r w:rsidR="393A1DD5">
        <w:rPr/>
        <w:t>FMT-03; FMT-09 Formulario y estados de inscripción</w:t>
      </w:r>
      <w:r>
        <w:br/>
      </w:r>
      <w:r>
        <w:br/>
      </w:r>
      <w:r w:rsidR="393A1DD5">
        <w:rPr/>
        <w:t>Entradas:</w:t>
      </w:r>
      <w:r>
        <w:br/>
      </w:r>
      <w:r>
        <w:br/>
      </w:r>
      <w:r w:rsidR="393A1DD5">
        <w:rPr/>
        <w:t xml:space="preserve">- Curso: </w:t>
      </w:r>
      <w:r w:rsidRPr="393A1DD5" w:rsidR="393A1DD5">
        <w:rPr>
          <w:noProof w:val="0"/>
          <w:lang w:val="es-419"/>
        </w:rPr>
        <w:t>lista desplegable con los cursos en estado Publicado cuyo periodo de inscripción esté vigente.</w:t>
      </w:r>
      <w:r>
        <w:br/>
      </w:r>
      <w:r>
        <w:br/>
      </w:r>
      <w:r w:rsidR="393A1DD5">
        <w:rPr/>
        <w:t xml:space="preserve">- Nombres y apellidos completos: </w:t>
      </w:r>
      <w:r w:rsidRPr="393A1DD5" w:rsidR="393A1DD5">
        <w:rPr>
          <w:noProof w:val="0"/>
          <w:lang w:val="es-419"/>
        </w:rPr>
        <w:t>texto de 50 a 100 caracteres, compuesto únicamente por letras, espacios, tildes y apóstrofes.</w:t>
      </w:r>
      <w:r>
        <w:br/>
      </w:r>
      <w:r>
        <w:br/>
      </w:r>
      <w:r w:rsidR="393A1DD5">
        <w:rPr/>
        <w:t xml:space="preserve">- Tipo de identificación: </w:t>
      </w:r>
      <w:r w:rsidRPr="393A1DD5" w:rsidR="393A1DD5">
        <w:rPr>
          <w:noProof w:val="0"/>
          <w:lang w:val="es-419"/>
        </w:rPr>
        <w:t>lista desplegable con los valores Cédula y Pasaporte.</w:t>
      </w:r>
      <w:r>
        <w:br/>
      </w:r>
      <w:r>
        <w:br/>
      </w:r>
      <w:r w:rsidR="393A1DD5">
        <w:rPr/>
        <w:t>-</w:t>
      </w:r>
      <w:r w:rsidRPr="393A1DD5" w:rsidR="393A1DD5">
        <w:rPr>
          <w:noProof w:val="0"/>
          <w:lang w:val="es-419"/>
        </w:rPr>
        <w:t xml:space="preserve"> Número de identificación: si el tipo es Cédula, número de cédula ecuatoriana de exactamente 10 dígitos con dígito verificador válido; si el tipo es Pasaporte, código alfanumérico de 5 a 20 caracteres, conforme a FMT-03.</w:t>
      </w:r>
      <w:r>
        <w:br/>
      </w:r>
      <w:r>
        <w:br/>
      </w:r>
      <w:r w:rsidR="393A1DD5">
        <w:rPr/>
        <w:t>- Correo electrónico:</w:t>
      </w:r>
      <w:r w:rsidRPr="393A1DD5" w:rsidR="393A1DD5">
        <w:rPr>
          <w:noProof w:val="0"/>
          <w:lang w:val="es-419"/>
        </w:rPr>
        <w:t xml:space="preserve"> dirección con estructura </w:t>
      </w:r>
      <w:r w:rsidRPr="393A1DD5" w:rsidR="393A1DD5">
        <w:rPr>
          <w:noProof w:val="0"/>
          <w:lang w:val="es-419"/>
        </w:rPr>
        <w:t>usuario@dominio</w:t>
      </w:r>
      <w:r w:rsidRPr="393A1DD5" w:rsidR="393A1DD5">
        <w:rPr>
          <w:noProof w:val="0"/>
          <w:lang w:val="es-419"/>
        </w:rPr>
        <w:t>, almacenada en minúsculas para efectos de unicidad, conforme a FMT-03.</w:t>
      </w:r>
      <w:r>
        <w:br/>
      </w:r>
      <w:r>
        <w:br/>
      </w:r>
      <w:r w:rsidR="393A1DD5">
        <w:rPr/>
        <w:t xml:space="preserve">- País: </w:t>
      </w:r>
      <w:r w:rsidRPr="393A1DD5" w:rsidR="393A1DD5">
        <w:rPr>
          <w:noProof w:val="0"/>
          <w:lang w:val="es-419"/>
        </w:rPr>
        <w:t>lista desplegable de países.</w:t>
      </w:r>
      <w:r>
        <w:br/>
      </w:r>
      <w:r>
        <w:br/>
      </w:r>
      <w:r w:rsidR="393A1DD5">
        <w:rPr/>
        <w:t xml:space="preserve">- Teléfono: </w:t>
      </w:r>
      <w:r w:rsidRPr="393A1DD5" w:rsidR="393A1DD5">
        <w:rPr>
          <w:noProof w:val="0"/>
          <w:lang w:val="es-419"/>
        </w:rPr>
        <w:t>entre 7 y 15 dígitos, con prefijo internacional opcional antepuesto con el símbolo "+", conforme a FMT-03.</w:t>
      </w:r>
      <w:r>
        <w:br/>
      </w:r>
      <w:r>
        <w:br/>
      </w:r>
      <w:r w:rsidR="393A1DD5">
        <w:rPr/>
        <w:t xml:space="preserve">- Formación: </w:t>
      </w:r>
      <w:r w:rsidRPr="393A1DD5" w:rsidR="393A1DD5">
        <w:rPr>
          <w:noProof w:val="0"/>
          <w:lang w:val="es-419"/>
        </w:rPr>
        <w:t>lista desplegable con los niveles de formación definidos por el CEPEIGE.</w:t>
      </w:r>
      <w:r>
        <w:br/>
      </w:r>
      <w:r>
        <w:br/>
      </w:r>
      <w:r w:rsidR="393A1DD5">
        <w:rPr/>
        <w:t xml:space="preserve">- Documentos requeridos: </w:t>
      </w:r>
      <w:r w:rsidRPr="393A1DD5" w:rsidR="393A1DD5">
        <w:rPr>
          <w:noProof w:val="0"/>
          <w:lang w:val="es-419"/>
        </w:rPr>
        <w:t>uno o más archivos adjuntos en formato PDF, JPG o PNG, con tamaño máximo de 5 MB por archivo, conforme a FMT-10.</w:t>
      </w:r>
      <w:r>
        <w:br/>
      </w:r>
      <w:r>
        <w:br/>
      </w:r>
      <w:r w:rsidR="393A1DD5">
        <w:rPr/>
        <w:t>Validaciones de entrada:</w:t>
      </w:r>
      <w:r>
        <w:br/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El curso seleccionado deberá encontrarse en estado Publicado y la fecha actual deberá estar dentro del periodo de inscripción definido para el curso (FMT-04).</w:t>
      </w:r>
      <w:r>
        <w:br/>
      </w:r>
      <w:r>
        <w:br/>
      </w:r>
      <w:r w:rsidRPr="393A1DD5" w:rsidR="393A1DD5">
        <w:rPr>
          <w:noProof w:val="0"/>
          <w:lang w:val="es-419"/>
        </w:rPr>
        <w:t>- El curso deberá tener cupos disponibles: el número de inscripciones en estados Registrada o Confirmada deberá ser menor que el número de cupos configurados.</w:t>
      </w:r>
      <w:r>
        <w:br/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Todos los campos obligatorios deberán estar completos y cumplir el formato definido en sus entradas.</w:t>
      </w:r>
    </w:p>
    <w:p w:rsidR="004C4A69" w:rsidRDefault="007B2DC6" w14:paraId="084A8521" w14:textId="32C77B51">
      <w:pPr>
        <w:pStyle w:val="rv-text"/>
        <w:divId w:val="531261596"/>
      </w:pPr>
      <w:r w:rsidR="393A1DD5">
        <w:rPr/>
        <w:t xml:space="preserve">- </w:t>
      </w:r>
      <w:r w:rsidRPr="393A1DD5" w:rsidR="393A1DD5">
        <w:rPr>
          <w:noProof w:val="0"/>
          <w:lang w:val="es-419"/>
        </w:rPr>
        <w:t>Si el tipo de identificación es Cédula, el número deberá contener exactamente 10 dígitos y superar la validación del dígito verificador; si es Pasaporte, deberá contener entre 5 y 20 caracteres alfanuméricos.</w:t>
      </w:r>
    </w:p>
    <w:p w:rsidR="004C4A69" w:rsidP="393A1DD5" w:rsidRDefault="007B2DC6" w14:paraId="2BFB01DB" w14:textId="1FB4E49A">
      <w:pPr>
        <w:pStyle w:val="rv-text"/>
        <w:suppressLineNumbers w:val="0"/>
        <w:bidi w:val="0"/>
        <w:spacing w:before="120" w:beforeAutospacing="off" w:after="0" w:afterAutospacing="off" w:line="240" w:lineRule="exact"/>
        <w:ind w:left="0" w:right="0"/>
        <w:jc w:val="left"/>
      </w:pPr>
      <w:r w:rsidR="393A1DD5">
        <w:rPr/>
        <w:t>-</w:t>
      </w:r>
      <w:r w:rsidRPr="393A1DD5" w:rsidR="393A1DD5">
        <w:rPr>
          <w:noProof w:val="0"/>
          <w:lang w:val="es-419"/>
        </w:rPr>
        <w:t xml:space="preserve"> El correo electrónico deberá cumplir la estructura </w:t>
      </w:r>
      <w:r w:rsidRPr="393A1DD5" w:rsidR="393A1DD5">
        <w:rPr>
          <w:noProof w:val="0"/>
          <w:lang w:val="es-419"/>
        </w:rPr>
        <w:t>usuario@dominio</w:t>
      </w:r>
      <w:r w:rsidRPr="393A1DD5" w:rsidR="393A1DD5">
        <w:rPr>
          <w:noProof w:val="0"/>
          <w:lang w:val="es-419"/>
        </w:rPr>
        <w:t xml:space="preserve"> definida en FMT-03.</w:t>
      </w:r>
      <w:r>
        <w:br/>
      </w:r>
      <w:r>
        <w:br/>
      </w:r>
      <w:r w:rsidR="393A1DD5">
        <w:rPr/>
        <w:t>-</w:t>
      </w:r>
      <w:r w:rsidRPr="393A1DD5" w:rsidR="393A1DD5">
        <w:rPr>
          <w:noProof w:val="0"/>
          <w:lang w:val="es-419"/>
        </w:rPr>
        <w:t xml:space="preserve"> El número de identificación no deberá tener una inscripción previa en estados Registrada o Confirmada para el mismo curso</w:t>
      </w:r>
      <w:r>
        <w:br/>
      </w:r>
      <w:r>
        <w:br/>
      </w:r>
      <w:r w:rsidR="393A1DD5">
        <w:rPr/>
        <w:t>Flujo funcional:</w:t>
      </w:r>
      <w:r>
        <w:br/>
      </w:r>
      <w:r>
        <w:br/>
      </w:r>
      <w:r w:rsidR="393A1DD5">
        <w:rPr/>
        <w:t xml:space="preserve">1. </w:t>
      </w:r>
      <w:r w:rsidRPr="393A1DD5" w:rsidR="393A1DD5">
        <w:rPr>
          <w:noProof w:val="0"/>
          <w:lang w:val="es-419"/>
        </w:rPr>
        <w:t>El Participante selecciona el curso de su interés desde la oferta de cursos habilitados.</w:t>
      </w:r>
      <w:r>
        <w:br/>
      </w:r>
      <w:r w:rsidR="393A1DD5">
        <w:rPr/>
        <w:t xml:space="preserve">2. </w:t>
      </w:r>
      <w:r w:rsidRPr="393A1DD5" w:rsidR="393A1DD5">
        <w:rPr>
          <w:noProof w:val="0"/>
          <w:lang w:val="es-419"/>
        </w:rPr>
        <w:t>El sistema presenta el formulario de inscripción con los campos: nombres y apellidos completos, tipo de identificación, número de identificación, correo electrónico, número telefónico, país, formación académica y carga de documentos requeridos por el curso.</w:t>
      </w:r>
      <w:r>
        <w:br/>
      </w:r>
      <w:r w:rsidR="393A1DD5">
        <w:rPr/>
        <w:t xml:space="preserve">3. </w:t>
      </w:r>
      <w:r w:rsidRPr="393A1DD5" w:rsidR="393A1DD5">
        <w:rPr>
          <w:noProof w:val="0"/>
          <w:lang w:val="es-419"/>
        </w:rPr>
        <w:t>El Participante completa el formulario con los datos solicitados y adjunta los documentos requeridos.</w:t>
      </w:r>
      <w:r>
        <w:br/>
      </w:r>
      <w:r w:rsidR="393A1DD5">
        <w:rPr/>
        <w:t xml:space="preserve">4. </w:t>
      </w:r>
      <w:r w:rsidRPr="393A1DD5" w:rsidR="393A1DD5">
        <w:rPr>
          <w:noProof w:val="0"/>
          <w:lang w:val="es-419"/>
        </w:rPr>
        <w:t>El Participante solicita confirmar la inscripción.</w:t>
      </w:r>
      <w:r>
        <w:br/>
      </w:r>
      <w:r w:rsidR="393A1DD5">
        <w:rPr/>
        <w:t xml:space="preserve">5. </w:t>
      </w:r>
      <w:r w:rsidRPr="393A1DD5" w:rsidR="393A1DD5">
        <w:rPr>
          <w:noProof w:val="0"/>
          <w:lang w:val="es-419"/>
        </w:rPr>
        <w:t>El sistema verifica que la información cumpla las validaciones de entrada definidas.</w:t>
      </w:r>
      <w:r>
        <w:br/>
      </w:r>
      <w:r w:rsidR="393A1DD5">
        <w:rPr/>
        <w:t>6. El sistema registra la solicitud de inscripción, genera un código único de inscripción de formato alfanumérico y asigna el estado de inscripción Registrada; el estado de pago se asigna como Pendiente, y el estado de beca se asigna como No aplica, conforme a FMT-09.</w:t>
      </w:r>
      <w:r>
        <w:br/>
      </w:r>
      <w:r w:rsidR="393A1DD5">
        <w:rPr/>
        <w:t xml:space="preserve">7. </w:t>
      </w:r>
      <w:r w:rsidRPr="393A1DD5" w:rsidR="393A1DD5">
        <w:rPr>
          <w:noProof w:val="0"/>
          <w:lang w:val="es-419"/>
        </w:rPr>
        <w:t>El sistema confirma que la operación se completó correctamente y muestra al Participante el código de inscripción y los estados iniciales.</w:t>
      </w:r>
      <w:r>
        <w:br/>
      </w:r>
      <w:r>
        <w:br/>
      </w:r>
      <w:r w:rsidR="393A1DD5">
        <w:rPr/>
        <w:t>Flujos alternativos, excepciones y manejo de errores:</w:t>
      </w:r>
      <w:r>
        <w:br/>
      </w:r>
      <w:r>
        <w:br/>
      </w:r>
      <w:r w:rsidR="393A1DD5">
        <w:rPr/>
        <w:t>5.a. Curso fuera del periodo de inscripción o sin cupos disponibles</w:t>
      </w:r>
    </w:p>
    <w:p w:rsidR="004C4A69" w:rsidP="393A1DD5" w:rsidRDefault="007B2DC6" w14:paraId="6C8888BA" w14:textId="03DC2E9E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- El sistema informa la condición que impide continuar: periodo cerrado o cupo agotado.</w:t>
      </w:r>
      <w:r>
        <w:br/>
      </w:r>
      <w:r w:rsidR="393A1DD5">
        <w:rPr/>
        <w:t>- El sistema no registra la solicitud.</w:t>
      </w:r>
      <w:r>
        <w:br/>
      </w:r>
      <w:r w:rsidR="393A1DD5">
        <w:rPr/>
        <w:t>- El flujo finaliza sin crear información parcial.</w:t>
      </w:r>
    </w:p>
    <w:p w:rsidR="004C4A69" w:rsidP="393A1DD5" w:rsidRDefault="007B2DC6" w14:paraId="1EDDB0CD" w14:textId="34F59F1E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5.b. Inscripción duplicada</w:t>
      </w:r>
    </w:p>
    <w:p w:rsidR="004C4A69" w:rsidP="393A1DD5" w:rsidRDefault="007B2DC6" w14:paraId="18A16B47" w14:textId="2AB88EBC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- El sistema detecta que el número de identificación ya posee una inscripción en estados Registrada o Confirmada para el curso.</w:t>
      </w:r>
      <w:r>
        <w:br/>
      </w:r>
    </w:p>
    <w:p w:rsidR="004C4A69" w:rsidP="393A1DD5" w:rsidRDefault="007B2DC6" w14:paraId="02BAD08E" w14:textId="0423E1D5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- El sistema informa la existencia de la inscripción previa y muestra su código, sin crear un nuevo registro.</w:t>
      </w:r>
      <w:r>
        <w:br/>
      </w:r>
      <w:r w:rsidR="393A1DD5">
        <w:rPr/>
        <w:t>- El flujo finaliza.</w:t>
      </w:r>
    </w:p>
    <w:p w:rsidR="004C4A69" w:rsidP="393A1DD5" w:rsidRDefault="007B2DC6" w14:paraId="2C4B18D8" w14:textId="72AFE95C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5.c. Información obligatoria incompleta o con formato inválido</w:t>
      </w:r>
    </w:p>
    <w:p w:rsidR="004C4A69" w:rsidP="393A1DD5" w:rsidRDefault="007B2DC6" w14:paraId="264F4903" w14:textId="40E7FBC0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- El sistema identifica los campos que necesitan corregirse indicando el formato esperado.</w:t>
      </w:r>
      <w:r>
        <w:br/>
      </w:r>
      <w:r w:rsidR="393A1DD5">
        <w:rPr/>
        <w:t>- El sistema conserva la información válida ingresada.</w:t>
      </w:r>
      <w:r>
        <w:br/>
      </w:r>
      <w:r w:rsidR="393A1DD5">
        <w:rPr/>
        <w:t>- El flujo regresa al paso 3.</w:t>
      </w:r>
    </w:p>
    <w:p w:rsidR="004C4A69" w:rsidP="393A1DD5" w:rsidRDefault="007B2DC6" w14:paraId="0F6A9D4B" w14:textId="04F70427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6.a. Error durante el almacenamiento o procesamiento</w:t>
      </w:r>
    </w:p>
    <w:p w:rsidR="004C4A69" w:rsidP="393A1DD5" w:rsidRDefault="007B2DC6" w14:paraId="5ABC5CE6" w14:textId="787E6A0A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- El sistema cancela la operación y conserva el estado anterior.</w:t>
      </w:r>
      <w:r>
        <w:br/>
      </w:r>
      <w:r w:rsidR="393A1DD5">
        <w:rPr/>
        <w:t>- El sistema evita registros parciales (no se crea inscripción sin código ni documentos asociados a una inscripción inexistente).</w:t>
      </w:r>
      <w:r>
        <w:br/>
      </w:r>
      <w:r w:rsidR="393A1DD5">
        <w:rPr/>
        <w:t>- El sistema conserva los datos ingresados cuando sea seguro hacerlo.</w:t>
      </w:r>
      <w:r>
        <w:br/>
      </w:r>
      <w:r w:rsidR="393A1DD5">
        <w:rPr/>
        <w:t>- El flujo regresa al paso 4 para permitir un nuevo intento.</w:t>
      </w:r>
    </w:p>
    <w:p w:rsidR="004C4A69" w:rsidP="393A1DD5" w:rsidRDefault="007B2DC6" w14:paraId="307408A0" w14:textId="48B82CCB">
      <w:pPr>
        <w:pStyle w:val="rv-text"/>
        <w:suppressLineNumbers w:val="0"/>
        <w:bidi w:val="0"/>
        <w:spacing w:before="120" w:beforeAutospacing="off" w:after="0" w:afterAutospacing="off" w:line="240" w:lineRule="exact"/>
        <w:ind w:left="0" w:right="0"/>
        <w:jc w:val="left"/>
      </w:pPr>
      <w:r>
        <w:br/>
      </w:r>
      <w:r>
        <w:br/>
      </w:r>
      <w:r w:rsidR="393A1DD5">
        <w:rPr/>
        <w:t>Salidas:</w:t>
      </w:r>
      <w:r>
        <w:br/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Solicitud de inscripción registrada.</w:t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Código único de inscripción de formato alfanumérico.</w:t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Estados iniciales de inscripción, pago y beca conforme a FMT-09.</w:t>
      </w:r>
      <w:r>
        <w:br/>
      </w:r>
      <w:r>
        <w:br/>
      </w:r>
      <w:r w:rsidR="393A1DD5">
        <w:rPr/>
        <w:t>Criterios de aceptación:</w:t>
      </w:r>
      <w:r>
        <w:br/>
      </w:r>
      <w:r>
        <w:br/>
      </w:r>
      <w:r w:rsidR="393A1DD5">
        <w:rPr/>
        <w:t>CA-01. Operación correcta</w:t>
      </w:r>
      <w:r>
        <w:br/>
      </w:r>
      <w:r w:rsidR="393A1DD5">
        <w:rPr/>
        <w:t>Dado que la información cumple las validaciones de entrada y el curso tiene cupo dentro del periodo de inscripción, cuando el Participante solicite confirmar la inscripción, entonces el sistema deberá registrar la solicitud, generar un código único y asignar los estados iniciales conforme a FMT-09.</w:t>
      </w:r>
    </w:p>
    <w:p w:rsidR="004C4A69" w:rsidP="393A1DD5" w:rsidRDefault="007B2DC6" w14:paraId="21B4EB71" w14:textId="7E605289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CA-02. Unicidad por identidad y curso</w:t>
      </w:r>
      <w:r>
        <w:br/>
      </w:r>
      <w:r w:rsidR="393A1DD5">
        <w:rPr/>
        <w:t>Dado que un número de identificación ya posee una inscripción en estados Registrada o Confirmada para un curso, cuando se intente registrar una nueva inscripción con la misma identificación para el mismo curso, entonces el sistema no deberá crear un nuevo registro y deberá mostrar la inscripción existente.</w:t>
      </w:r>
    </w:p>
    <w:p w:rsidR="004C4A69" w:rsidP="393A1DD5" w:rsidRDefault="007B2DC6" w14:paraId="7C49AF65" w14:textId="6862DD91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CA-03. Protección ante información inválida</w:t>
      </w:r>
      <w:r>
        <w:br/>
      </w:r>
      <w:r w:rsidR="393A1DD5">
        <w:rPr/>
        <w:t>Dado que la información incumple una validación de formato o una regla de negocio, cuando se solicite ejecutar la operación, entonces el sistema no deberá registrar la solicitud y deberá indicar el campo o condición que necesita corregirse.</w:t>
      </w:r>
    </w:p>
    <w:p w:rsidR="004C4A69" w:rsidP="393A1DD5" w:rsidRDefault="007B2DC6" w14:paraId="36CC78CC" w14:textId="41E19132">
      <w:pPr>
        <w:pStyle w:val="rv-text"/>
        <w:bidi w:val="0"/>
        <w:spacing w:before="120" w:beforeAutospacing="off" w:after="0" w:afterAutospacing="off" w:line="240" w:lineRule="exact"/>
        <w:ind w:left="0" w:right="0"/>
        <w:jc w:val="left"/>
        <w:divId w:val="531261596"/>
      </w:pPr>
      <w:r w:rsidR="393A1DD5">
        <w:rPr/>
        <w:t>CA-04. Integridad de la operación</w:t>
      </w:r>
      <w:r>
        <w:br/>
      </w:r>
      <w:r w:rsidR="393A1DD5">
        <w:rPr/>
        <w:t xml:space="preserve">Dado que ocurre un error durante el procesamiento, el sistema deberá conservar el estado anterior y no deberá generar registros parciales </w:t>
      </w:r>
      <w:r>
        <w:br/>
      </w:r>
      <w:r>
        <w:br/>
      </w:r>
      <w:r w:rsidR="393A1DD5">
        <w:rPr/>
        <w:t>Riesgos relacionados:</w:t>
      </w:r>
      <w:r>
        <w:br/>
      </w:r>
      <w:r w:rsidR="393A1DD5">
        <w:rPr/>
        <w:t>RSK-01</w:t>
      </w:r>
    </w:p>
    <w:p w:rsidR="004C4A69" w:rsidRDefault="007B2DC6" w14:paraId="5D42E9DF" w14:textId="77777777">
      <w:pPr>
        <w:pStyle w:val="Ttulo3"/>
        <w:divId w:val="531261596"/>
      </w:pPr>
      <w:bookmarkStart w:name="SRS-50" w:id="67"/>
      <w:bookmarkEnd w:id="67"/>
      <w:r>
        <w:t>Subir comprobante de pago</w:t>
      </w:r>
    </w:p>
    <w:p w:rsidR="004C4A69" w:rsidRDefault="007B2DC6" w14:paraId="74171C8D" w14:textId="4E6B952C">
      <w:pPr>
        <w:pStyle w:val="rv-text"/>
        <w:divId w:val="531261596"/>
      </w:pPr>
      <w:r w:rsidRPr="393A1DD5" w:rsidR="393A1DD5">
        <w:rPr>
          <w:rStyle w:val="rv-id"/>
        </w:rPr>
        <w:t>[SRS-50]</w:t>
      </w:r>
      <w:r w:rsidR="393A1DD5">
        <w:rPr/>
        <w:t xml:space="preserve"> Código:</w:t>
      </w:r>
      <w:r>
        <w:br/>
      </w:r>
      <w:r w:rsidR="393A1DD5">
        <w:rPr/>
        <w:t>RF-</w:t>
      </w:r>
      <w:r w:rsidR="393A1DD5">
        <w:rPr/>
        <w:t>19</w:t>
      </w:r>
      <w:r>
        <w:br/>
      </w:r>
      <w:r>
        <w:br/>
      </w:r>
      <w:r w:rsidR="393A1DD5">
        <w:rPr/>
        <w:t>Nombre:</w:t>
      </w:r>
      <w:r>
        <w:br/>
      </w:r>
      <w:r w:rsidR="393A1DD5">
        <w:rPr/>
        <w:t>Subir comprobante de pago</w:t>
      </w:r>
      <w:r>
        <w:br/>
      </w:r>
      <w:r>
        <w:br/>
      </w:r>
      <w:r w:rsidR="393A1DD5">
        <w:rPr/>
        <w:t>Descripción:</w:t>
      </w:r>
    </w:p>
    <w:p w:rsidR="004C4A69" w:rsidRDefault="007B2DC6" w14:paraId="4B557DA0" w14:textId="5E3B1168">
      <w:pPr>
        <w:pStyle w:val="rv-text"/>
        <w:divId w:val="531261596"/>
      </w:pPr>
      <w:r w:rsidRPr="393A1DD5" w:rsidR="393A1DD5">
        <w:rPr>
          <w:noProof w:val="0"/>
          <w:lang w:val="es-419"/>
        </w:rPr>
        <w:t>El sistema deberá permitir adjuntar un comprobante de pago a una inscripción cuyo estado de pago sea Pendiente de carga, registrando la fecha y el monto declarado por el Participante y actualizando el estado de pago a Pendiente de validación conforme a FMT-09.</w:t>
      </w:r>
      <w:r>
        <w:br/>
      </w:r>
      <w:r>
        <w:br/>
      </w:r>
      <w:r w:rsidR="393A1DD5">
        <w:rPr/>
        <w:t xml:space="preserve">Prioridad </w:t>
      </w:r>
      <w:r w:rsidR="393A1DD5">
        <w:rPr/>
        <w:t>MoSCoW</w:t>
      </w:r>
      <w:r w:rsidR="393A1DD5">
        <w:rPr/>
        <w:t>:</w:t>
      </w:r>
      <w:r>
        <w:br/>
      </w:r>
      <w:r w:rsidR="393A1DD5">
        <w:rPr/>
        <w:t>Must</w:t>
      </w:r>
      <w:r w:rsidR="393A1DD5">
        <w:rPr/>
        <w:t xml:space="preserve"> </w:t>
      </w:r>
      <w:r w:rsidR="393A1DD5">
        <w:rPr/>
        <w:t>have</w:t>
      </w:r>
      <w:r>
        <w:br/>
      </w:r>
      <w:r>
        <w:br/>
      </w:r>
      <w:r w:rsidR="393A1DD5">
        <w:rPr/>
        <w:t>Actor relacionado:</w:t>
      </w:r>
      <w:r>
        <w:br/>
      </w:r>
      <w:r w:rsidR="393A1DD5">
        <w:rPr/>
        <w:t>Participante</w:t>
      </w:r>
      <w:r>
        <w:br/>
      </w:r>
      <w:r>
        <w:br/>
      </w:r>
      <w:r w:rsidR="393A1DD5">
        <w:rPr/>
        <w:t>Caso de uso de origen:</w:t>
      </w:r>
      <w:r>
        <w:br/>
      </w:r>
      <w:r w:rsidR="393A1DD5">
        <w:rPr/>
        <w:t>CU-</w:t>
      </w:r>
      <w:r w:rsidR="393A1DD5">
        <w:rPr/>
        <w:t>05 Completar inscripción en línea</w:t>
      </w:r>
    </w:p>
    <w:p w:rsidR="004C4A69" w:rsidRDefault="007B2DC6" w14:paraId="6E1A94E2" w14:textId="7EA36D4F">
      <w:pPr>
        <w:pStyle w:val="rv-text"/>
        <w:divId w:val="531261596"/>
      </w:pPr>
      <w:r>
        <w:br/>
      </w:r>
      <w:r>
        <w:br/>
      </w:r>
      <w:r w:rsidR="393A1DD5">
        <w:rPr/>
        <w:t>Referencias:</w:t>
      </w:r>
      <w:r>
        <w:br/>
      </w:r>
      <w:r w:rsidRPr="393A1DD5" w:rsidR="393A1DD5">
        <w:rPr>
          <w:noProof w:val="0"/>
          <w:lang w:val="es-419"/>
        </w:rPr>
        <w:t xml:space="preserve">FMT-09 Estados de inscripción, pago y beca; </w:t>
      </w:r>
      <w:r w:rsidR="393A1DD5">
        <w:rPr/>
        <w:t>FMT-10 Archivos adjuntos</w:t>
      </w:r>
      <w:r>
        <w:br/>
      </w:r>
      <w:r>
        <w:br/>
      </w:r>
      <w:r w:rsidR="393A1DD5">
        <w:rPr/>
        <w:t>Entradas:</w:t>
      </w:r>
      <w:r>
        <w:br/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Código de inscripción: código alfanumérico generado en RF-18.</w:t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Archivo del comprobante: un archivo en formato PDF, JPG o PNG, con tamaño máximo de 5 MB, conforme a FMT-10.</w:t>
      </w:r>
      <w:r>
        <w:br/>
      </w:r>
      <w:r w:rsidR="393A1DD5">
        <w:rPr/>
        <w:t>- Fecha:</w:t>
      </w:r>
      <w:r w:rsidRPr="393A1DD5" w:rsidR="393A1DD5">
        <w:rPr>
          <w:noProof w:val="0"/>
          <w:lang w:val="es-419"/>
        </w:rPr>
        <w:t xml:space="preserve"> Fecha del pago declarada: fecha en formato DD/MM/AAAA, igual o anterior a la fecha actual.</w:t>
      </w:r>
      <w:r>
        <w:br/>
      </w:r>
      <w:r w:rsidRPr="393A1DD5" w:rsidR="393A1DD5">
        <w:rPr>
          <w:noProof w:val="0"/>
          <w:lang w:val="es-419"/>
        </w:rPr>
        <w:t>- Monto declarado: valor numérico decimal mayor que cero, con máximo dos decimales, expresado en dólares de los Estados Unidos.</w:t>
      </w:r>
      <w:r>
        <w:br/>
      </w:r>
      <w:r>
        <w:br/>
      </w:r>
      <w:r w:rsidR="393A1DD5">
        <w:rPr/>
        <w:t>Validaciones de entrada:</w:t>
      </w:r>
      <w:r>
        <w:br/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La inscripción asociada al código deberá existir, pertenecer al Participante y tener estado de pago Pendiente de carga.</w:t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El archivo deberá tener extensión PDF, JPG o PNG y superar la validación de tipo real, integridad y contenido malicioso definida en FMT-10.</w:t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El archivo no deberá superar los 5 MB.</w:t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La fecha del pago deberá tener formato DD/MM/AAAA válido y no ser posterior a la fecha actual.</w:t>
      </w:r>
      <w:r>
        <w:br/>
      </w:r>
      <w:r w:rsidR="393A1DD5">
        <w:rPr/>
        <w:t>-</w:t>
      </w:r>
      <w:r w:rsidRPr="393A1DD5" w:rsidR="393A1DD5">
        <w:rPr>
          <w:noProof w:val="0"/>
          <w:lang w:val="es-419"/>
        </w:rPr>
        <w:t xml:space="preserve"> El monto declarado deberá ser un decimal mayor que cero con máximo dos decimales.</w:t>
      </w:r>
      <w:r>
        <w:br/>
      </w:r>
      <w:r>
        <w:br/>
      </w:r>
      <w:r w:rsidR="393A1DD5">
        <w:rPr/>
        <w:t>Flujo funcional:</w:t>
      </w:r>
      <w:r>
        <w:br/>
      </w:r>
      <w:r>
        <w:br/>
      </w:r>
      <w:r w:rsidR="393A1DD5">
        <w:rPr/>
        <w:t>1. El Participante consulta su inscripción mediante el código de inscripción.</w:t>
      </w:r>
    </w:p>
    <w:p w:rsidR="004C4A69" w:rsidRDefault="007B2DC6" w14:paraId="42AD2BB4" w14:textId="64788C8B">
      <w:pPr>
        <w:pStyle w:val="rv-text"/>
        <w:divId w:val="531261596"/>
      </w:pPr>
      <w:r w:rsidR="393A1DD5">
        <w:rPr/>
        <w:t>2. El sistema presenta la opción de carga del comprobante con los campos archivo, fecha del pago y monto declarado.</w:t>
      </w:r>
    </w:p>
    <w:p w:rsidR="004C4A69" w:rsidRDefault="007B2DC6" w14:paraId="1C24174B" w14:textId="23A628DD">
      <w:pPr>
        <w:pStyle w:val="rv-text"/>
        <w:divId w:val="531261596"/>
      </w:pPr>
      <w:r w:rsidR="393A1DD5">
        <w:rPr/>
        <w:t>3. El Participante selecciona el archivo y completa la fecha y el monto declarado.</w:t>
      </w:r>
    </w:p>
    <w:p w:rsidR="004C4A69" w:rsidRDefault="007B2DC6" w14:paraId="78557A8C" w14:textId="1CBDDEC5">
      <w:pPr>
        <w:pStyle w:val="rv-text"/>
        <w:divId w:val="531261596"/>
      </w:pPr>
      <w:r w:rsidR="393A1DD5">
        <w:rPr/>
        <w:t>4. El Participante solicita confirmar la carga.</w:t>
      </w:r>
    </w:p>
    <w:p w:rsidR="004C4A69" w:rsidRDefault="007B2DC6" w14:paraId="6A90E6FD" w14:textId="685AB70C">
      <w:pPr>
        <w:pStyle w:val="rv-text"/>
        <w:divId w:val="531261596"/>
      </w:pPr>
      <w:r w:rsidR="393A1DD5">
        <w:rPr/>
        <w:t>5. El sistema verifica que la información y el archivo cumplan las validaciones de entrada definidas.</w:t>
      </w:r>
    </w:p>
    <w:p w:rsidR="004C4A69" w:rsidRDefault="007B2DC6" w14:paraId="39D89D85" w14:textId="47F7A3A7">
      <w:pPr>
        <w:pStyle w:val="rv-text"/>
        <w:divId w:val="531261596"/>
      </w:pPr>
      <w:r w:rsidR="393A1DD5">
        <w:rPr/>
        <w:t>6. El sistema almacena el comprobante con nombre normalizado, lo asocia a la inscripción y actualiza el estado de pago a Pendiente de validación.</w:t>
      </w:r>
    </w:p>
    <w:p w:rsidR="004C4A69" w:rsidRDefault="007B2DC6" w14:paraId="27738C42" w14:textId="237CCD94">
      <w:pPr>
        <w:pStyle w:val="rv-text"/>
        <w:divId w:val="531261596"/>
      </w:pPr>
      <w:r w:rsidR="393A1DD5">
        <w:rPr/>
        <w:t>7. El sistema confirma que la operación se completó correctamente.</w:t>
      </w:r>
    </w:p>
    <w:p w:rsidR="004C4A69" w:rsidRDefault="007B2DC6" w14:paraId="7C45183F" w14:textId="1A3E7B3F">
      <w:pPr>
        <w:pStyle w:val="rv-text"/>
        <w:divId w:val="531261596"/>
      </w:pPr>
      <w:r>
        <w:br/>
      </w:r>
      <w:r w:rsidR="393A1DD5">
        <w:rPr/>
        <w:t>Flujos alternativos, excepciones y manejo de errores:</w:t>
      </w:r>
      <w:r>
        <w:br/>
      </w:r>
      <w:r>
        <w:br/>
      </w:r>
      <w:r w:rsidR="393A1DD5">
        <w:rPr/>
        <w:t>5.a. Archivo con formato o tamaño inválido, o con contenido malicioso detectado</w:t>
      </w:r>
    </w:p>
    <w:p w:rsidR="004C4A69" w:rsidRDefault="007B2DC6" w14:paraId="1CC9E25D" w14:textId="1EC5B9B1">
      <w:pPr>
        <w:pStyle w:val="rv-text"/>
        <w:divId w:val="531261596"/>
      </w:pPr>
      <w:r w:rsidR="393A1DD5">
        <w:rPr/>
        <w:t>- El sistema rechaza el archivo indicando el motivo: extensión, tipo de dato real, tamaño o amenaza detectada.</w:t>
      </w:r>
      <w:r>
        <w:br/>
      </w:r>
      <w:r w:rsidR="393A1DD5">
        <w:rPr/>
        <w:t>- El sistema no asocia el archivo a la inscripción ni modifica el estado de pago.</w:t>
      </w:r>
      <w:r>
        <w:br/>
      </w:r>
      <w:r w:rsidR="393A1DD5">
        <w:rPr/>
        <w:t>- El flujo regresa al paso 3.</w:t>
      </w:r>
    </w:p>
    <w:p w:rsidR="004C4A69" w:rsidRDefault="007B2DC6" w14:paraId="60A92F15" w14:textId="39114012">
      <w:pPr>
        <w:pStyle w:val="rv-text"/>
        <w:divId w:val="531261596"/>
      </w:pPr>
      <w:r w:rsidR="393A1DD5">
        <w:rPr/>
        <w:t>5.b. Inscripción inexistente, no autorizada o con estado de pago distinto de Pendiente de carga</w:t>
      </w:r>
    </w:p>
    <w:p w:rsidR="004C4A69" w:rsidRDefault="007B2DC6" w14:paraId="2BC7DDC1" w14:textId="6668515D">
      <w:pPr>
        <w:pStyle w:val="rv-text"/>
        <w:divId w:val="531261596"/>
      </w:pPr>
      <w:r w:rsidR="393A1DD5">
        <w:rPr/>
        <w:t>- El sistema informa la condición que impide continuar sin exponer datos de terceros.</w:t>
      </w:r>
      <w:r>
        <w:br/>
      </w:r>
      <w:r w:rsidR="393A1DD5">
        <w:rPr/>
        <w:t>- El sistema no realiza cambios.</w:t>
      </w:r>
      <w:r>
        <w:br/>
      </w:r>
      <w:r w:rsidR="393A1DD5">
        <w:rPr/>
        <w:t>- El flujo finaliza.</w:t>
      </w:r>
    </w:p>
    <w:p w:rsidR="004C4A69" w:rsidRDefault="007B2DC6" w14:paraId="55E942CF" w14:textId="0A803071">
      <w:pPr>
        <w:pStyle w:val="rv-text"/>
        <w:divId w:val="531261596"/>
      </w:pPr>
      <w:r w:rsidR="393A1DD5">
        <w:rPr/>
        <w:t>6.a. Error durante la carga o el almacenamiento</w:t>
      </w:r>
    </w:p>
    <w:p w:rsidR="004C4A69" w:rsidRDefault="007B2DC6" w14:paraId="29004AE1" w14:textId="67ED16CD">
      <w:pPr>
        <w:pStyle w:val="rv-text"/>
        <w:divId w:val="531261596"/>
      </w:pPr>
      <w:r w:rsidR="393A1DD5">
        <w:rPr/>
        <w:t>- El sistema cancela la operación y conserva el estado anterior.</w:t>
      </w:r>
      <w:r>
        <w:br/>
      </w:r>
      <w:r w:rsidR="393A1DD5">
        <w:rPr/>
        <w:t>- El sistema no asocia archivos parciales ni modifica el estado de pago.</w:t>
      </w:r>
      <w:r>
        <w:br/>
      </w:r>
      <w:r w:rsidR="393A1DD5">
        <w:rPr/>
        <w:t>- El flujo regresa al paso 4 para permitir un nuevo intento.</w:t>
      </w:r>
    </w:p>
    <w:p w:rsidR="004C4A69" w:rsidRDefault="007B2DC6" w14:paraId="3400F11B" w14:textId="10D0E061">
      <w:pPr>
        <w:pStyle w:val="rv-text"/>
        <w:divId w:val="531261596"/>
      </w:pPr>
      <w:r>
        <w:br/>
      </w:r>
      <w:r w:rsidR="393A1DD5">
        <w:rPr/>
        <w:t>Salidas:</w:t>
      </w:r>
      <w:r>
        <w:br/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Comprobante almacenado y asociado a la inscripción.</w:t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Estado de pago actualizado a Pendiente de validación.</w:t>
      </w:r>
      <w:r>
        <w:br/>
      </w:r>
      <w:r>
        <w:br/>
      </w:r>
      <w:r w:rsidR="393A1DD5">
        <w:rPr/>
        <w:t>Criterios de aceptación:</w:t>
      </w:r>
      <w:r>
        <w:br/>
      </w:r>
      <w:r>
        <w:br/>
      </w:r>
      <w:r w:rsidR="393A1DD5">
        <w:rPr/>
        <w:t xml:space="preserve">CA-01. Operación correcta </w:t>
      </w:r>
      <w:r>
        <w:br/>
      </w:r>
      <w:r w:rsidR="393A1DD5">
        <w:rPr/>
        <w:t>Dado que el archivo y los datos cumplen las validaciones de entrada, cuando el Participante solicite confirmar la carga, entonces el sistema deberá asociar el comprobante a la inscripción, permitir su recuperación íntegra y actualizar el estado de pago a Pendiente de validación.</w:t>
      </w:r>
    </w:p>
    <w:p w:rsidR="004C4A69" w:rsidRDefault="007B2DC6" w14:paraId="62617A0A" w14:textId="10FF3716">
      <w:pPr>
        <w:pStyle w:val="rv-text"/>
        <w:divId w:val="531261596"/>
      </w:pPr>
      <w:r w:rsidR="393A1DD5">
        <w:rPr/>
        <w:t xml:space="preserve">CA-02. Protección ante archivos inválidos </w:t>
      </w:r>
      <w:r>
        <w:br/>
      </w:r>
      <w:r w:rsidR="393A1DD5">
        <w:rPr/>
        <w:t>Dado que el archivo incumple el formato, el tamaño máximo o la validación de contenido definidos en FMT-10, cuando se solicite la carga, entonces el sistema no deberá asociar el archivo ni modificar el estado de pago, e indicará el motivo del rechazo.</w:t>
      </w:r>
    </w:p>
    <w:p w:rsidR="004C4A69" w:rsidRDefault="007B2DC6" w14:paraId="6B12FFF4" w14:textId="571C3205">
      <w:pPr>
        <w:pStyle w:val="rv-text"/>
        <w:divId w:val="531261596"/>
      </w:pPr>
      <w:r w:rsidR="393A1DD5">
        <w:rPr/>
        <w:t xml:space="preserve">CA-03. Integridad de la operación </w:t>
      </w:r>
      <w:r>
        <w:br/>
      </w:r>
      <w:r w:rsidR="393A1DD5">
        <w:rPr/>
        <w:t>Dado que ocurre un error durante la carga, el sistema deberá conservar el estado anterior y no deberá generar asociaciones parciales entre archivos e inscripciones.</w:t>
      </w:r>
      <w:r>
        <w:br/>
      </w:r>
      <w:r>
        <w:br/>
      </w:r>
      <w:r w:rsidR="393A1DD5">
        <w:rPr/>
        <w:t>Riesgos relacionados:</w:t>
      </w:r>
      <w:r>
        <w:br/>
      </w:r>
      <w:r w:rsidR="393A1DD5">
        <w:rPr/>
        <w:t>RSK-01</w:t>
      </w:r>
    </w:p>
    <w:p w:rsidR="004C4A69" w:rsidRDefault="007B2DC6" w14:paraId="52F21BB7" w14:textId="77777777">
      <w:pPr>
        <w:pStyle w:val="Ttulo3"/>
        <w:divId w:val="531261596"/>
      </w:pPr>
      <w:bookmarkStart w:name="SRS-52" w:id="68"/>
      <w:bookmarkEnd w:id="68"/>
      <w:r>
        <w:t>Generar comprobante de inscripción</w:t>
      </w:r>
    </w:p>
    <w:p w:rsidR="004C4A69" w:rsidRDefault="007B2DC6" w14:paraId="14D7EFB5" w14:textId="3606B162">
      <w:pPr>
        <w:pStyle w:val="rv-text"/>
        <w:divId w:val="531261596"/>
      </w:pPr>
      <w:r w:rsidRPr="393A1DD5" w:rsidR="393A1DD5">
        <w:rPr>
          <w:rStyle w:val="rv-id"/>
        </w:rPr>
        <w:t>[SRS-52]</w:t>
      </w:r>
      <w:r w:rsidR="393A1DD5">
        <w:rPr/>
        <w:t xml:space="preserve"> Código:</w:t>
      </w:r>
      <w:r>
        <w:br/>
      </w:r>
      <w:r w:rsidR="393A1DD5">
        <w:rPr/>
        <w:t>RF-</w:t>
      </w:r>
      <w:r w:rsidR="393A1DD5">
        <w:rPr/>
        <w:t>20</w:t>
      </w:r>
      <w:r>
        <w:br/>
      </w:r>
      <w:r>
        <w:br/>
      </w:r>
      <w:r w:rsidR="393A1DD5">
        <w:rPr/>
        <w:t>Nombre:</w:t>
      </w:r>
      <w:r>
        <w:br/>
      </w:r>
      <w:r w:rsidR="393A1DD5">
        <w:rPr/>
        <w:t xml:space="preserve">Generar comprobante de </w:t>
      </w:r>
      <w:r w:rsidR="393A1DD5">
        <w:rPr/>
        <w:t>inscripción</w:t>
      </w:r>
      <w:r>
        <w:br/>
      </w:r>
      <w:r>
        <w:br/>
      </w:r>
      <w:r w:rsidR="393A1DD5">
        <w:rPr/>
        <w:t>Descripción</w:t>
      </w:r>
      <w:r w:rsidR="393A1DD5">
        <w:rPr/>
        <w:t>:</w:t>
      </w:r>
      <w:r>
        <w:br/>
      </w:r>
      <w:r w:rsidRPr="393A1DD5" w:rsidR="393A1DD5">
        <w:rPr>
          <w:noProof w:val="0"/>
          <w:lang w:val="es-419"/>
        </w:rPr>
        <w:t>El sistema deberá permitir generar y descargar un comprobante de inscripción en formato PDF, identificable mediante el código único de inscripción y con el contenido definido en FMT-11, siempre que la inscripción esté registrada y asociada al Participante.</w:t>
      </w:r>
      <w:r>
        <w:br/>
      </w:r>
      <w:r>
        <w:br/>
      </w:r>
      <w:r w:rsidR="393A1DD5">
        <w:rPr/>
        <w:t xml:space="preserve">Prioridad </w:t>
      </w:r>
      <w:r w:rsidR="393A1DD5">
        <w:rPr/>
        <w:t>MoSCoW</w:t>
      </w:r>
      <w:r w:rsidR="393A1DD5">
        <w:rPr/>
        <w:t>:</w:t>
      </w:r>
      <w:r>
        <w:br/>
      </w:r>
      <w:r w:rsidR="393A1DD5">
        <w:rPr/>
        <w:t>Must</w:t>
      </w:r>
      <w:r w:rsidR="393A1DD5">
        <w:rPr/>
        <w:t xml:space="preserve"> </w:t>
      </w:r>
      <w:r w:rsidR="393A1DD5">
        <w:rPr/>
        <w:t>have</w:t>
      </w:r>
      <w:r>
        <w:br/>
      </w:r>
      <w:r>
        <w:br/>
      </w:r>
      <w:r w:rsidR="393A1DD5">
        <w:rPr/>
        <w:t>Actor relacionado:</w:t>
      </w:r>
      <w:r>
        <w:br/>
      </w:r>
      <w:r w:rsidR="393A1DD5">
        <w:rPr/>
        <w:t>Participante</w:t>
      </w:r>
      <w:r>
        <w:br/>
      </w:r>
      <w:r>
        <w:br/>
      </w:r>
      <w:r w:rsidR="393A1DD5">
        <w:rPr/>
        <w:t>Caso de uso de origen:</w:t>
      </w:r>
      <w:r>
        <w:br/>
      </w:r>
      <w:r w:rsidR="393A1DD5">
        <w:rPr/>
        <w:t>CU-</w:t>
      </w:r>
      <w:r w:rsidR="393A1DD5">
        <w:rPr/>
        <w:t>05 Completar inscripción en línea</w:t>
      </w:r>
    </w:p>
    <w:p w:rsidR="004C4A69" w:rsidRDefault="007B2DC6" w14:paraId="26F37AA0" w14:textId="5D416C51">
      <w:pPr>
        <w:pStyle w:val="rv-text"/>
        <w:divId w:val="531261596"/>
      </w:pPr>
      <w:r>
        <w:br/>
      </w:r>
      <w:r>
        <w:br/>
      </w:r>
      <w:r w:rsidR="393A1DD5">
        <w:rPr/>
        <w:t>Referencias</w:t>
      </w:r>
      <w:r w:rsidR="393A1DD5">
        <w:rPr/>
        <w:t>:</w:t>
      </w:r>
      <w:r>
        <w:br/>
      </w:r>
      <w:r w:rsidRPr="393A1DD5" w:rsidR="393A1DD5">
        <w:rPr>
          <w:noProof w:val="0"/>
          <w:lang w:val="es-419"/>
        </w:rPr>
        <w:t xml:space="preserve">FMT-09 Estados de inscripción; </w:t>
      </w:r>
      <w:r w:rsidR="393A1DD5">
        <w:rPr/>
        <w:t xml:space="preserve">FMT-11 </w:t>
      </w:r>
      <w:r w:rsidR="393A1DD5">
        <w:rPr/>
        <w:t>Comprobante</w:t>
      </w:r>
      <w:r w:rsidR="393A1DD5">
        <w:rPr/>
        <w:t xml:space="preserve"> de </w:t>
      </w:r>
      <w:r w:rsidR="393A1DD5">
        <w:rPr/>
        <w:t>inscripción</w:t>
      </w:r>
      <w:r>
        <w:br/>
      </w:r>
      <w:r>
        <w:br/>
      </w:r>
      <w:r w:rsidR="393A1DD5">
        <w:rPr/>
        <w:t>Entradas:</w:t>
      </w:r>
      <w:r>
        <w:br/>
      </w:r>
      <w:r w:rsidRPr="393A1DD5" w:rsidR="393A1DD5">
        <w:rPr>
          <w:noProof w:val="0"/>
          <w:lang w:val="es-419"/>
        </w:rPr>
        <w:t>Código de inscripción: código alfanumérico generado en RF-18.</w:t>
      </w:r>
      <w:r>
        <w:br/>
      </w:r>
      <w:r>
        <w:br/>
      </w:r>
      <w:r w:rsidR="393A1DD5">
        <w:rPr/>
        <w:t>Validaciones</w:t>
      </w:r>
      <w:r w:rsidR="393A1DD5">
        <w:rPr/>
        <w:t xml:space="preserve"> de entrada:</w:t>
      </w:r>
      <w:r>
        <w:br/>
      </w:r>
      <w:r>
        <w:br/>
      </w:r>
      <w:r w:rsidR="393A1DD5">
        <w:rPr/>
        <w:t>- La inscripción asociada al código deberá existir y encontrarse en un estado distinto de Rechazada o Cancelada.</w:t>
      </w:r>
      <w:r>
        <w:br/>
      </w:r>
      <w:r>
        <w:br/>
      </w:r>
      <w:r w:rsidR="393A1DD5">
        <w:rPr/>
        <w:t xml:space="preserve">- </w:t>
      </w:r>
      <w:r w:rsidRPr="393A1DD5" w:rsidR="393A1DD5">
        <w:rPr>
          <w:noProof w:val="0"/>
          <w:lang w:val="es-419"/>
        </w:rPr>
        <w:t>La inscripción deberá estar registrada y asociada al Participante que solicita la generación del comprobante.</w:t>
      </w:r>
      <w:r>
        <w:br/>
      </w:r>
      <w:r>
        <w:br/>
      </w:r>
      <w:r w:rsidR="393A1DD5">
        <w:rPr/>
        <w:t>Flujo</w:t>
      </w:r>
      <w:r w:rsidR="393A1DD5">
        <w:rPr/>
        <w:t xml:space="preserve"> </w:t>
      </w:r>
      <w:r w:rsidR="393A1DD5">
        <w:rPr/>
        <w:t>funcional</w:t>
      </w:r>
      <w:r w:rsidR="393A1DD5">
        <w:rPr/>
        <w:t>:</w:t>
      </w:r>
      <w:r>
        <w:br/>
      </w:r>
      <w:r>
        <w:br/>
      </w:r>
      <w:r w:rsidR="393A1DD5">
        <w:rPr/>
        <w:t xml:space="preserve">1. </w:t>
      </w:r>
      <w:r w:rsidRPr="393A1DD5" w:rsidR="393A1DD5">
        <w:rPr>
          <w:noProof w:val="0"/>
          <w:lang w:val="es-419"/>
        </w:rPr>
        <w:t>El Participante consulta su inscripción mediante el código de inscripción</w:t>
      </w:r>
      <w:r w:rsidR="393A1DD5">
        <w:rPr/>
        <w:t>.</w:t>
      </w:r>
      <w:r>
        <w:br/>
      </w:r>
      <w:r w:rsidR="393A1DD5">
        <w:rPr/>
        <w:t xml:space="preserve">2. </w:t>
      </w:r>
      <w:r w:rsidRPr="393A1DD5" w:rsidR="393A1DD5">
        <w:rPr>
          <w:noProof w:val="0"/>
          <w:lang w:val="es-419"/>
        </w:rPr>
        <w:t>El Participante solicita la generación del comprobante.</w:t>
      </w:r>
      <w:r>
        <w:br/>
      </w:r>
      <w:r w:rsidR="393A1DD5">
        <w:rPr/>
        <w:t xml:space="preserve">3. </w:t>
      </w:r>
      <w:r w:rsidRPr="393A1DD5" w:rsidR="393A1DD5">
        <w:rPr>
          <w:noProof w:val="0"/>
          <w:lang w:val="es-419"/>
        </w:rPr>
        <w:t>El sistema verifica la existencia de la inscripción y que esté asociada al Participante</w:t>
      </w:r>
      <w:r>
        <w:br/>
      </w:r>
      <w:r w:rsidR="393A1DD5">
        <w:rPr/>
        <w:t>4. El sistema obtiene los datos de la inscripción y genera el documento PDF con: código único de inscripción, nombres del participante, número de identificación parcialmente oculto, curso, modalidad, fecha de registro en formato DD/MM/AAAA, estado de inscripción, estado de pago, condición de beca y fecha de generación en formato DD/MM/AAAA, además de la indicación de que el documento no sustituye un comprobante de pago, conforme a FMT-11.</w:t>
      </w:r>
      <w:r>
        <w:br/>
      </w:r>
      <w:r w:rsidR="393A1DD5">
        <w:rPr/>
        <w:t xml:space="preserve">5. </w:t>
      </w:r>
      <w:r w:rsidRPr="393A1DD5" w:rsidR="393A1DD5">
        <w:rPr>
          <w:noProof w:val="0"/>
          <w:lang w:val="es-419"/>
        </w:rPr>
        <w:t>El sistema ofrece la descarga del documento al Participante.</w:t>
      </w:r>
      <w:r>
        <w:br/>
      </w:r>
      <w:r>
        <w:br/>
      </w:r>
      <w:r w:rsidR="393A1DD5">
        <w:rPr/>
        <w:t>Flujos</w:t>
      </w:r>
      <w:r w:rsidR="393A1DD5">
        <w:rPr/>
        <w:t xml:space="preserve"> alternativos, </w:t>
      </w:r>
      <w:r w:rsidR="393A1DD5">
        <w:rPr/>
        <w:t>excepciones</w:t>
      </w:r>
      <w:r w:rsidR="393A1DD5">
        <w:rPr/>
        <w:t xml:space="preserve"> y </w:t>
      </w:r>
      <w:r w:rsidR="393A1DD5">
        <w:rPr/>
        <w:t>manejo</w:t>
      </w:r>
      <w:r w:rsidR="393A1DD5">
        <w:rPr/>
        <w:t xml:space="preserve"> de </w:t>
      </w:r>
      <w:r w:rsidR="393A1DD5">
        <w:rPr/>
        <w:t>errores</w:t>
      </w:r>
      <w:r w:rsidR="393A1DD5">
        <w:rPr/>
        <w:t>:</w:t>
      </w:r>
      <w:r>
        <w:br/>
      </w:r>
      <w:r>
        <w:br/>
      </w:r>
      <w:r w:rsidR="393A1DD5">
        <w:rPr/>
        <w:t>3.a. Inscripción inexistente</w:t>
      </w:r>
    </w:p>
    <w:p w:rsidR="004C4A69" w:rsidRDefault="007B2DC6" w14:paraId="47B5D563" w14:textId="3DBBA105">
      <w:pPr>
        <w:pStyle w:val="rv-text"/>
        <w:divId w:val="531261596"/>
      </w:pPr>
      <w:r w:rsidR="393A1DD5">
        <w:rPr/>
        <w:t>- El sistema niega la operación sin exponer datos de la inscripción ni de terceros.</w:t>
      </w:r>
      <w:r>
        <w:br/>
      </w:r>
      <w:r w:rsidR="393A1DD5">
        <w:rPr/>
        <w:t>- El flujo finaliza.</w:t>
      </w:r>
    </w:p>
    <w:p w:rsidR="004C4A69" w:rsidRDefault="007B2DC6" w14:paraId="58FFA70D" w14:textId="5772D5E1">
      <w:pPr>
        <w:pStyle w:val="rv-text"/>
        <w:divId w:val="531261596"/>
      </w:pPr>
      <w:r w:rsidR="393A1DD5">
        <w:rPr/>
        <w:t>4.a. Error durante la generación del documento</w:t>
      </w:r>
    </w:p>
    <w:p w:rsidR="004C4A69" w:rsidRDefault="007B2DC6" w14:paraId="019BF478" w14:textId="314B181C">
      <w:pPr>
        <w:pStyle w:val="rv-text"/>
        <w:divId w:val="531261596"/>
      </w:pPr>
      <w:r w:rsidR="393A1DD5">
        <w:rPr/>
        <w:t>- El sistema informa el error sin entregar un documento incompleto.</w:t>
      </w:r>
      <w:r>
        <w:br/>
      </w:r>
      <w:r w:rsidR="393A1DD5">
        <w:rPr/>
        <w:t>- El sistema permite reintentar la generación.</w:t>
      </w:r>
      <w:r>
        <w:br/>
      </w:r>
      <w:r w:rsidR="393A1DD5">
        <w:rPr/>
        <w:t>- El flujo regresa al paso 2.</w:t>
      </w:r>
    </w:p>
    <w:p w:rsidR="004C4A69" w:rsidRDefault="007B2DC6" w14:paraId="6305E1AB" w14:textId="16095193">
      <w:pPr>
        <w:pStyle w:val="rv-text"/>
        <w:divId w:val="531261596"/>
      </w:pPr>
      <w:r>
        <w:br/>
      </w:r>
      <w:r w:rsidR="393A1DD5">
        <w:rPr/>
        <w:t>Salidas</w:t>
      </w:r>
      <w:r w:rsidR="393A1DD5">
        <w:rPr/>
        <w:t>:</w:t>
      </w:r>
      <w:r>
        <w:br/>
      </w:r>
      <w:r w:rsidR="393A1DD5">
        <w:rPr/>
        <w:t>Documento PDF con los campos definidos en FMT-11, correspondiente a la inscripción solicitada.</w:t>
      </w:r>
      <w:r>
        <w:br/>
      </w:r>
      <w:r w:rsidR="393A1DD5">
        <w:rPr/>
        <w:t>Criterios</w:t>
      </w:r>
      <w:r w:rsidR="393A1DD5">
        <w:rPr/>
        <w:t xml:space="preserve"> de </w:t>
      </w:r>
      <w:r w:rsidR="393A1DD5">
        <w:rPr/>
        <w:t>aceptación</w:t>
      </w:r>
      <w:r w:rsidR="393A1DD5">
        <w:rPr/>
        <w:t>:</w:t>
      </w:r>
      <w:r>
        <w:br/>
      </w:r>
      <w:r>
        <w:br/>
      </w:r>
      <w:r w:rsidR="393A1DD5">
        <w:rPr/>
        <w:t xml:space="preserve">CA-01. Contenido completo del comprobante </w:t>
      </w:r>
      <w:r>
        <w:br/>
      </w:r>
      <w:r w:rsidRPr="393A1DD5" w:rsidR="393A1DD5">
        <w:rPr>
          <w:noProof w:val="0"/>
          <w:lang w:val="es-419"/>
        </w:rPr>
        <w:t>Dado que la inscripción existe y está asociada al Participante</w:t>
      </w:r>
      <w:r w:rsidR="393A1DD5">
        <w:rPr/>
        <w:t>, cuando solicite el comprobante, entonces el sistema deberá generar un PDF que contenga todos los campos definidos en FMT-11 y que corresponda exactamente a la inscripción solicitada.</w:t>
      </w:r>
    </w:p>
    <w:p w:rsidR="004C4A69" w:rsidRDefault="007B2DC6" w14:paraId="15D0D43E" w14:textId="6A5935B6">
      <w:pPr>
        <w:pStyle w:val="rv-text"/>
        <w:divId w:val="531261596"/>
      </w:pPr>
      <w:r w:rsidR="393A1DD5">
        <w:rPr/>
        <w:t xml:space="preserve">CA-02. Protección de acceso </w:t>
      </w:r>
      <w:r>
        <w:br/>
      </w:r>
      <w:r w:rsidR="393A1DD5">
        <w:rPr/>
        <w:t>Dado que el código de inscripción no existe o no corresponde al Participante, cuando se solicite el comprobante, entonces el sistema deberá negar la operación sin exponer información de la inscripción.</w:t>
      </w:r>
    </w:p>
    <w:p w:rsidR="004C4A69" w:rsidRDefault="007B2DC6" w14:paraId="365AEC84" w14:textId="74A5C8F7">
      <w:pPr>
        <w:pStyle w:val="rv-text"/>
        <w:divId w:val="531261596"/>
      </w:pPr>
      <w:r w:rsidR="393A1DD5">
        <w:rPr/>
        <w:t xml:space="preserve">CA-03. Integridad del documento </w:t>
      </w:r>
      <w:r>
        <w:br/>
      </w:r>
      <w:r w:rsidR="393A1DD5">
        <w:rPr/>
        <w:t>Dado que ocurre un error durante la generación, el sistema no deberá entregar documentos incompletos y deberá permitir un nuevo intento.</w:t>
      </w:r>
    </w:p>
    <w:p w:rsidR="004C4A69" w:rsidRDefault="007B2DC6" w14:paraId="2D1E20DC" w14:textId="3D17E5A4">
      <w:pPr>
        <w:pStyle w:val="rv-text"/>
        <w:divId w:val="531261596"/>
      </w:pPr>
      <w:r>
        <w:br/>
      </w:r>
      <w:r w:rsidR="393A1DD5">
        <w:rPr/>
        <w:t>Riesgos</w:t>
      </w:r>
      <w:r w:rsidR="393A1DD5">
        <w:rPr/>
        <w:t xml:space="preserve"> </w:t>
      </w:r>
      <w:r w:rsidR="393A1DD5">
        <w:rPr/>
        <w:t>relacionados</w:t>
      </w:r>
      <w:r w:rsidR="393A1DD5">
        <w:rPr/>
        <w:t>:</w:t>
      </w:r>
      <w:r>
        <w:br/>
      </w:r>
      <w:r w:rsidR="393A1DD5">
        <w:rPr/>
        <w:t>RSK-01</w:t>
      </w:r>
    </w:p>
    <w:p w:rsidR="004C4A69" w:rsidRDefault="007B2DC6" w14:paraId="77DF688B" w14:textId="77777777">
      <w:pPr>
        <w:pStyle w:val="Ttulo3"/>
        <w:divId w:val="531261596"/>
      </w:pPr>
      <w:bookmarkStart w:name="SRS-53" w:id="69"/>
      <w:bookmarkEnd w:id="69"/>
      <w:r>
        <w:t>Consultar estado de inscripción</w:t>
      </w:r>
    </w:p>
    <w:p w:rsidR="004C4A69" w:rsidRDefault="007B2DC6" w14:paraId="6F7E627C" w14:textId="2AD2F230">
      <w:pPr>
        <w:pStyle w:val="rv-text"/>
        <w:divId w:val="531261596"/>
      </w:pPr>
      <w:r w:rsidRPr="393A1DD5" w:rsidR="393A1DD5">
        <w:rPr>
          <w:rStyle w:val="rv-id"/>
        </w:rPr>
        <w:t>[SRS-53]</w:t>
      </w:r>
      <w:r w:rsidR="393A1DD5">
        <w:rPr/>
        <w:t xml:space="preserve"> Código:</w:t>
      </w:r>
      <w:r>
        <w:br/>
      </w:r>
      <w:r w:rsidR="393A1DD5">
        <w:rPr/>
        <w:t>RF-</w:t>
      </w:r>
      <w:r w:rsidR="393A1DD5">
        <w:rPr/>
        <w:t>21</w:t>
      </w:r>
      <w:r>
        <w:br/>
      </w:r>
      <w:r>
        <w:br/>
      </w:r>
      <w:r w:rsidR="393A1DD5">
        <w:rPr/>
        <w:t>Nombre:</w:t>
      </w:r>
      <w:r>
        <w:br/>
      </w:r>
      <w:r w:rsidR="393A1DD5">
        <w:rPr/>
        <w:t xml:space="preserve">Consultar estado de </w:t>
      </w:r>
      <w:r w:rsidR="393A1DD5">
        <w:rPr/>
        <w:t>inscripción</w:t>
      </w:r>
      <w:r>
        <w:br/>
      </w:r>
      <w:r>
        <w:br/>
      </w:r>
      <w:r w:rsidR="393A1DD5">
        <w:rPr/>
        <w:t>Descripción</w:t>
      </w:r>
      <w:r w:rsidR="393A1DD5">
        <w:rPr/>
        <w:t>:</w:t>
      </w:r>
      <w:r>
        <w:br/>
      </w:r>
      <w:r w:rsidR="393A1DD5">
        <w:rPr/>
        <w:t>El sistema deberá permitir al Participante consultar, de forma separada y sin mezclarse entre sí, los estados de inscripción, pago y beca de sus inscripciones, conforme a los valores definidos en FMT-09</w:t>
      </w:r>
      <w:r>
        <w:br/>
      </w:r>
      <w:r>
        <w:br/>
      </w:r>
      <w:r w:rsidR="393A1DD5">
        <w:rPr/>
        <w:t xml:space="preserve">Prioridad </w:t>
      </w:r>
      <w:r w:rsidR="393A1DD5">
        <w:rPr/>
        <w:t>MoSCoW</w:t>
      </w:r>
      <w:r w:rsidR="393A1DD5">
        <w:rPr/>
        <w:t>:</w:t>
      </w:r>
      <w:r>
        <w:br/>
      </w:r>
      <w:r w:rsidR="393A1DD5">
        <w:rPr/>
        <w:t>Must</w:t>
      </w:r>
      <w:r w:rsidR="393A1DD5">
        <w:rPr/>
        <w:t xml:space="preserve"> </w:t>
      </w:r>
      <w:r w:rsidR="393A1DD5">
        <w:rPr/>
        <w:t>have</w:t>
      </w:r>
      <w:r>
        <w:br/>
      </w:r>
      <w:r>
        <w:br/>
      </w:r>
      <w:r w:rsidR="393A1DD5">
        <w:rPr/>
        <w:t>Actor relacionado:</w:t>
      </w:r>
      <w:r>
        <w:br/>
      </w:r>
      <w:r w:rsidR="393A1DD5">
        <w:rPr/>
        <w:t>Participante</w:t>
      </w:r>
      <w:r>
        <w:br/>
      </w:r>
      <w:r>
        <w:br/>
      </w:r>
      <w:r w:rsidR="393A1DD5">
        <w:rPr/>
        <w:t>Caso de uso de origen:</w:t>
      </w:r>
      <w:r>
        <w:br/>
      </w:r>
      <w:r w:rsidR="393A1DD5">
        <w:rPr/>
        <w:t>CU-</w:t>
      </w:r>
      <w:r w:rsidR="393A1DD5">
        <w:rPr/>
        <w:t>05 Completar inscripción en línea</w:t>
      </w:r>
    </w:p>
    <w:p w:rsidR="004C4A69" w:rsidRDefault="007B2DC6" w14:paraId="0BE8E99E" w14:textId="3F43A725">
      <w:pPr>
        <w:pStyle w:val="rv-text"/>
        <w:divId w:val="531261596"/>
      </w:pPr>
      <w:r>
        <w:br/>
      </w:r>
      <w:r>
        <w:br/>
      </w:r>
      <w:r w:rsidR="393A1DD5">
        <w:rPr/>
        <w:t>Referencias</w:t>
      </w:r>
      <w:r w:rsidR="393A1DD5">
        <w:rPr/>
        <w:t>:</w:t>
      </w:r>
      <w:r>
        <w:br/>
      </w:r>
      <w:r w:rsidR="393A1DD5">
        <w:rPr/>
        <w:t xml:space="preserve">FMT-09 </w:t>
      </w:r>
      <w:r w:rsidRPr="393A1DD5" w:rsidR="393A1DD5">
        <w:rPr>
          <w:noProof w:val="0"/>
          <w:lang w:val="es-419"/>
        </w:rPr>
        <w:t>Estados de inscripción</w:t>
      </w:r>
      <w:r>
        <w:br/>
      </w:r>
      <w:r>
        <w:br/>
      </w:r>
      <w:r w:rsidR="393A1DD5">
        <w:rPr/>
        <w:t>Entradas:</w:t>
      </w:r>
      <w:r>
        <w:br/>
      </w:r>
      <w:r w:rsidR="393A1DD5">
        <w:rPr/>
        <w:t>- Código de inscripción: código alfanumérico único generado al registrar la inscripción.</w:t>
      </w:r>
      <w:r>
        <w:br/>
      </w:r>
      <w:r w:rsidR="393A1DD5">
        <w:rPr/>
        <w:t>- Número de identificación del Participante: cédula ecuatoriana de 10 dígitos o pasaporte de 5 a 20 caracteres alfanuméricos, conforme a FMT-03, utilizado para verificar que la inscripción le pertenece.</w:t>
      </w:r>
    </w:p>
    <w:p w:rsidR="004C4A69" w:rsidRDefault="007B2DC6" w14:paraId="0580B115" w14:textId="6E0C5304">
      <w:pPr>
        <w:pStyle w:val="rv-text"/>
        <w:divId w:val="531261596"/>
      </w:pPr>
      <w:r>
        <w:br/>
      </w:r>
    </w:p>
    <w:p w:rsidR="004C4A69" w:rsidRDefault="007B2DC6" w14:paraId="36EFAEB3" w14:textId="055C6B2B">
      <w:pPr>
        <w:pStyle w:val="rv-text"/>
        <w:divId w:val="531261596"/>
      </w:pPr>
      <w:r>
        <w:br/>
      </w:r>
      <w:r>
        <w:br/>
      </w:r>
      <w:r w:rsidR="393A1DD5">
        <w:rPr/>
        <w:t>Validaciones</w:t>
      </w:r>
      <w:r w:rsidR="393A1DD5">
        <w:rPr/>
        <w:t xml:space="preserve"> de entrada:</w:t>
      </w:r>
      <w:r>
        <w:br/>
      </w:r>
      <w:r>
        <w:br/>
      </w:r>
      <w:r w:rsidR="393A1DD5">
        <w:rPr/>
        <w:t>- El código de inscripción deberá existir en el sistema.</w:t>
      </w:r>
      <w:r>
        <w:br/>
      </w:r>
      <w:r w:rsidR="393A1DD5">
        <w:rPr/>
        <w:t>- El número de identificación ingresado deberá coincidir con el registrado en la inscripción consultada.</w:t>
      </w:r>
      <w:r>
        <w:br/>
      </w:r>
      <w:r w:rsidR="393A1DD5">
        <w:rPr/>
        <w:t>- Los estados presentados deberán corresponder únicamente a los valores definidos en FMT-09: para inscripción, Registrada, Confirmada, Rechazada, Cancelada o Afectada por cancelación; para pago, Pendiente de carga, Pendiente de validación, Aprobado, Rechazado o Revisión financiera; para beca, No aplica, Pendiente, Aprobada o Rechazada.</w:t>
      </w:r>
      <w:r>
        <w:br/>
      </w:r>
      <w:r>
        <w:br/>
      </w:r>
      <w:r w:rsidR="393A1DD5">
        <w:rPr/>
        <w:t>Flujo</w:t>
      </w:r>
      <w:r w:rsidR="393A1DD5">
        <w:rPr/>
        <w:t xml:space="preserve"> </w:t>
      </w:r>
      <w:r w:rsidR="393A1DD5">
        <w:rPr/>
        <w:t>funcional</w:t>
      </w:r>
      <w:r w:rsidR="393A1DD5">
        <w:rPr/>
        <w:t>:</w:t>
      </w:r>
      <w:r>
        <w:br/>
      </w:r>
      <w:r>
        <w:br/>
      </w:r>
      <w:r w:rsidR="393A1DD5">
        <w:rPr/>
        <w:t xml:space="preserve">1. </w:t>
      </w:r>
      <w:r w:rsidRPr="393A1DD5" w:rsidR="393A1DD5">
        <w:rPr>
          <w:noProof w:val="0"/>
          <w:lang w:val="es-419"/>
        </w:rPr>
        <w:t>El Participante accede a la opción Consultar estado de inscripción.</w:t>
      </w:r>
      <w:r>
        <w:br/>
      </w:r>
      <w:r w:rsidR="393A1DD5">
        <w:rPr/>
        <w:t xml:space="preserve">2. </w:t>
      </w:r>
      <w:r w:rsidRPr="393A1DD5" w:rsidR="393A1DD5">
        <w:rPr>
          <w:noProof w:val="0"/>
          <w:lang w:val="es-419"/>
        </w:rPr>
        <w:t>El Participante ingresa el código de inscripción y su número de identificación.</w:t>
      </w:r>
      <w:r>
        <w:br/>
      </w:r>
      <w:r w:rsidR="393A1DD5">
        <w:rPr/>
        <w:t xml:space="preserve">3. </w:t>
      </w:r>
      <w:r w:rsidRPr="393A1DD5" w:rsidR="393A1DD5">
        <w:rPr>
          <w:noProof w:val="0"/>
          <w:lang w:val="es-419"/>
        </w:rPr>
        <w:t>El sistema verifica que la inscripción exista y que el número de identificación coincida con el registrado en ella.</w:t>
      </w:r>
      <w:r>
        <w:br/>
      </w:r>
      <w:r w:rsidR="393A1DD5">
        <w:rPr/>
        <w:t xml:space="preserve">4. </w:t>
      </w:r>
      <w:r w:rsidRPr="393A1DD5" w:rsidR="393A1DD5">
        <w:rPr>
          <w:noProof w:val="0"/>
          <w:lang w:val="es-419"/>
        </w:rPr>
        <w:t>El sistema consulta los estados de inscripción, pago y beca almacenados.</w:t>
      </w:r>
      <w:r>
        <w:br/>
      </w:r>
      <w:r w:rsidR="393A1DD5">
        <w:rPr/>
        <w:t xml:space="preserve">5. </w:t>
      </w:r>
      <w:r w:rsidRPr="393A1DD5" w:rsidR="393A1DD5">
        <w:rPr>
          <w:noProof w:val="0"/>
          <w:lang w:val="es-419"/>
        </w:rPr>
        <w:t>El sistema muestra el detalle presentando los tres estados de forma separada, junto con las observaciones visibles para el Participante.</w:t>
      </w:r>
      <w:r>
        <w:br/>
      </w:r>
      <w:r>
        <w:br/>
      </w:r>
      <w:r w:rsidR="393A1DD5">
        <w:rPr/>
        <w:t>Flujos</w:t>
      </w:r>
      <w:r w:rsidR="393A1DD5">
        <w:rPr/>
        <w:t xml:space="preserve"> alternativos, </w:t>
      </w:r>
      <w:r w:rsidR="393A1DD5">
        <w:rPr/>
        <w:t>excepciones</w:t>
      </w:r>
      <w:r w:rsidR="393A1DD5">
        <w:rPr/>
        <w:t xml:space="preserve"> y </w:t>
      </w:r>
      <w:r w:rsidR="393A1DD5">
        <w:rPr/>
        <w:t>manejo</w:t>
      </w:r>
      <w:r w:rsidR="393A1DD5">
        <w:rPr/>
        <w:t xml:space="preserve"> de </w:t>
      </w:r>
      <w:r w:rsidR="393A1DD5">
        <w:rPr/>
        <w:t>errores</w:t>
      </w:r>
      <w:r w:rsidR="393A1DD5">
        <w:rPr/>
        <w:t>:</w:t>
      </w:r>
      <w:r>
        <w:br/>
      </w:r>
      <w:r>
        <w:br/>
      </w:r>
      <w:r w:rsidR="393A1DD5">
        <w:rPr/>
        <w:t>3.a. Código de inscripción inexistente o identificación que no coincide</w:t>
      </w:r>
    </w:p>
    <w:p w:rsidR="004C4A69" w:rsidRDefault="007B2DC6" w14:paraId="42A1F155" w14:textId="30929E94">
      <w:pPr>
        <w:pStyle w:val="rv-text"/>
        <w:divId w:val="531261596"/>
      </w:pPr>
      <w:r w:rsidR="393A1DD5">
        <w:rPr/>
        <w:t>- El sistema niega la consulta sin exponer datos de la inscripción ni de terceros.</w:t>
      </w:r>
      <w:r>
        <w:br/>
      </w:r>
      <w:r w:rsidR="393A1DD5">
        <w:rPr/>
        <w:t>- El sistema informa que los datos ingresados no corresponden a una inscripción registrada.</w:t>
      </w:r>
      <w:r>
        <w:br/>
      </w:r>
      <w:r w:rsidR="393A1DD5">
        <w:rPr/>
        <w:t>- El flujo regresa al paso 2 para permitir un nuevo intento.</w:t>
      </w:r>
    </w:p>
    <w:p w:rsidR="004C4A69" w:rsidRDefault="007B2DC6" w14:paraId="7167F6DE" w14:textId="2D059361">
      <w:pPr>
        <w:pStyle w:val="rv-text"/>
        <w:divId w:val="531261596"/>
      </w:pPr>
      <w:r w:rsidR="393A1DD5">
        <w:rPr/>
        <w:t>4.a. Error durante la consulta de los estados</w:t>
      </w:r>
    </w:p>
    <w:p w:rsidR="004C4A69" w:rsidRDefault="007B2DC6" w14:paraId="02A5CB74" w14:textId="57465FBA">
      <w:pPr>
        <w:pStyle w:val="rv-text"/>
        <w:divId w:val="531261596"/>
      </w:pPr>
      <w:r w:rsidR="393A1DD5">
        <w:rPr/>
        <w:t>- El sistema informa que no fue posible completar la consulta.</w:t>
      </w:r>
      <w:r>
        <w:br/>
      </w:r>
      <w:r w:rsidR="393A1DD5">
        <w:rPr/>
        <w:t>- El sistema no muestra información parcial ni incorrecta.</w:t>
      </w:r>
      <w:r>
        <w:br/>
      </w:r>
      <w:r w:rsidR="393A1DD5">
        <w:rPr/>
        <w:t>- El flujo regresa al paso 2 para permitir un nuevo intento.</w:t>
      </w:r>
      <w:r>
        <w:br/>
      </w:r>
      <w:r>
        <w:br/>
      </w:r>
      <w:r w:rsidR="393A1DD5">
        <w:rPr/>
        <w:t>Salidas</w:t>
      </w:r>
      <w:r w:rsidR="393A1DD5">
        <w:rPr/>
        <w:t>:</w:t>
      </w:r>
      <w:r>
        <w:br/>
      </w:r>
      <w:r w:rsidR="393A1DD5">
        <w:rPr/>
        <w:t>- Estados de inscripción, pago y beca presentados de forma separada conforme a FMT-09.</w:t>
      </w:r>
      <w:r>
        <w:br/>
      </w:r>
      <w:r w:rsidR="393A1DD5">
        <w:rPr/>
        <w:t>- Observaciones visibles para el Participante asociadas a la inscripción.</w:t>
      </w:r>
      <w:r>
        <w:br/>
      </w:r>
      <w:r>
        <w:br/>
      </w:r>
      <w:r w:rsidR="393A1DD5">
        <w:rPr/>
        <w:t>Criterios</w:t>
      </w:r>
      <w:r w:rsidR="393A1DD5">
        <w:rPr/>
        <w:t xml:space="preserve"> de </w:t>
      </w:r>
      <w:r w:rsidR="393A1DD5">
        <w:rPr/>
        <w:t>aceptación</w:t>
      </w:r>
      <w:r w:rsidR="393A1DD5">
        <w:rPr/>
        <w:t>:</w:t>
      </w:r>
      <w:r>
        <w:br/>
      </w:r>
      <w:r>
        <w:br/>
      </w:r>
      <w:r w:rsidR="393A1DD5">
        <w:rPr/>
        <w:t>CA-01. Acceso restringido a inscripciones propias</w:t>
      </w:r>
      <w:r>
        <w:br/>
      </w:r>
      <w:r w:rsidR="393A1DD5">
        <w:rPr/>
        <w:t xml:space="preserve"> Dado que el Participante ingresa un código de inscripción y un número de identificación que coinciden con una inscripción registrada, cuando solicite la consulta, entonces el sistema deberá mostrar únicamente la información de esa inscripción.</w:t>
      </w:r>
    </w:p>
    <w:p w:rsidR="004C4A69" w:rsidRDefault="007B2DC6" w14:paraId="02B3BA63" w14:textId="2FB56131">
      <w:pPr>
        <w:pStyle w:val="rv-text"/>
        <w:divId w:val="531261596"/>
      </w:pPr>
      <w:r w:rsidR="393A1DD5">
        <w:rPr/>
        <w:t>CA-02. Separación de estados</w:t>
      </w:r>
      <w:r>
        <w:br/>
      </w:r>
      <w:r w:rsidR="393A1DD5">
        <w:rPr/>
        <w:t xml:space="preserve"> Dado que una inscripción posee estados de inscripción, pago y beca, cuando se muestre el detalle, entonces los tres estados deberán presentarse de forma separada, sin combinarse ni derivarse uno de otro, con valores exclusivamente de FMT-09.</w:t>
      </w:r>
    </w:p>
    <w:p w:rsidR="004C4A69" w:rsidRDefault="007B2DC6" w14:paraId="50BA876B" w14:textId="4CDC2DEB">
      <w:pPr>
        <w:pStyle w:val="rv-text"/>
        <w:divId w:val="531261596"/>
      </w:pPr>
      <w:r w:rsidR="393A1DD5">
        <w:rPr/>
        <w:t>CA-03. Protección ante consultas inválidas</w:t>
      </w:r>
      <w:r>
        <w:br/>
      </w:r>
      <w:r w:rsidR="393A1DD5">
        <w:rPr/>
        <w:t xml:space="preserve"> Dado que el código de inscripción no existe o el número de identificación no coincide con el registrado, cuando se solicite la consulta, entonces el sistema deberá negar el acceso sin exponer información de la inscripción ni de terceros.</w:t>
      </w:r>
      <w:r>
        <w:br/>
      </w:r>
      <w:r>
        <w:br/>
      </w:r>
      <w:r w:rsidR="393A1DD5">
        <w:rPr/>
        <w:t>Riesgos</w:t>
      </w:r>
      <w:r w:rsidR="393A1DD5">
        <w:rPr/>
        <w:t xml:space="preserve"> </w:t>
      </w:r>
      <w:r w:rsidR="393A1DD5">
        <w:rPr/>
        <w:t>relacionados</w:t>
      </w:r>
      <w:r w:rsidR="393A1DD5">
        <w:rPr/>
        <w:t>:</w:t>
      </w:r>
      <w:r>
        <w:br/>
      </w:r>
      <w:r w:rsidR="393A1DD5">
        <w:rPr/>
        <w:t>RSK-01; RSK-02</w:t>
      </w:r>
    </w:p>
    <w:p w:rsidR="004C4A69" w:rsidRDefault="007B2DC6" w14:paraId="1EE9F581" w14:textId="77777777">
      <w:pPr>
        <w:pStyle w:val="Ttulo3"/>
        <w:divId w:val="531261596"/>
      </w:pPr>
      <w:bookmarkStart w:name="SRS-55" w:id="70"/>
      <w:bookmarkEnd w:id="70"/>
      <w:r>
        <w:t>Consultar participantes inscritos</w:t>
      </w:r>
    </w:p>
    <w:p w:rsidR="004C4A69" w:rsidRDefault="007B2DC6" w14:paraId="107C2358" w14:textId="181973D6">
      <w:pPr>
        <w:pStyle w:val="rv-text"/>
        <w:divId w:val="531261596"/>
      </w:pPr>
      <w:r w:rsidRPr="7C45759E">
        <w:rPr>
          <w:rStyle w:val="rv-id"/>
        </w:rPr>
        <w:t>[SRS-55]</w:t>
      </w:r>
      <w:r>
        <w:t xml:space="preserve"> Código:</w:t>
      </w:r>
      <w:r>
        <w:br/>
      </w:r>
      <w:r>
        <w:t>RF-</w:t>
      </w:r>
      <w:r w:rsidR="7C45759E">
        <w:t>22</w:t>
      </w:r>
      <w:r>
        <w:br/>
      </w:r>
      <w:r>
        <w:br/>
      </w:r>
      <w:r>
        <w:t>Nombre:</w:t>
      </w:r>
      <w:r>
        <w:br/>
      </w:r>
      <w:r>
        <w:t>Consultar participantes inscritos</w:t>
      </w:r>
      <w:r>
        <w:br/>
      </w:r>
      <w:r>
        <w:br/>
      </w:r>
      <w:r>
        <w:t>Descripción:</w:t>
      </w:r>
      <w:r>
        <w:br/>
      </w:r>
      <w:r>
        <w:t>El sistema deberá permitir listar inscritos por curso con filtros y columnas académicas</w:t>
      </w:r>
      <w:r>
        <w:br/>
      </w:r>
      <w:r>
        <w:t>autorizadas.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>
        <w:t>CU-</w:t>
      </w:r>
      <w:r w:rsidR="7C45759E">
        <w:t>07 Consultar reportes académicos / CU-07</w:t>
      </w:r>
      <w:r>
        <w:t>.1 Consultar participantes inscritos</w:t>
      </w:r>
      <w:r>
        <w:br/>
      </w:r>
      <w:r>
        <w:br/>
      </w:r>
      <w:r>
        <w:t>Referencias:</w:t>
      </w:r>
      <w:r>
        <w:br/>
      </w:r>
      <w:r>
        <w:t>FMT-12 Catálogo de reportes</w:t>
      </w:r>
      <w:r>
        <w:br/>
      </w:r>
      <w:r>
        <w:br/>
      </w:r>
      <w:r>
        <w:t>Entradas:</w:t>
      </w:r>
      <w:r>
        <w:br/>
      </w:r>
      <w:r>
        <w:t>- Curso seleccionado.</w:t>
      </w:r>
      <w:r>
        <w:br/>
      </w:r>
      <w:r>
        <w:t>- Filtros opcionales por participante, estado o fecha.</w:t>
      </w:r>
      <w:r>
        <w:br/>
      </w:r>
      <w:r>
        <w:br/>
      </w:r>
      <w:r>
        <w:t>Validaciones de entrada:</w:t>
      </w:r>
      <w:r>
        <w:br/>
      </w:r>
      <w:r>
        <w:t>- El curso deberá existir.</w:t>
      </w:r>
      <w:r>
        <w:br/>
      </w:r>
      <w:r>
        <w:t>- El actor deberá disponer del permiso requerido para ejecutar la operación.</w:t>
      </w:r>
      <w:r>
        <w:br/>
      </w:r>
      <w:r>
        <w:t>- Los filtros deberán corresponder a valores y rangos admitidos por el reporte.</w:t>
      </w:r>
      <w:r>
        <w:br/>
      </w:r>
      <w:r>
        <w:br/>
      </w:r>
      <w:r>
        <w:t>Flujo funcional:</w:t>
      </w:r>
      <w:r>
        <w:br/>
      </w:r>
      <w:r>
        <w:t>1. La Jefa Académica selecciona la opción Consultar participantes inscritos.</w:t>
      </w:r>
      <w:r>
        <w:br/>
      </w:r>
      <w:r>
        <w:t>2. El sistema presenta los criterios de consulta: curso seleccionado y filtros opcionales por</w:t>
      </w:r>
      <w:r>
        <w:br/>
      </w:r>
      <w:r>
        <w:t>participante, estado o fecha.</w:t>
      </w:r>
      <w:r>
        <w:br/>
      </w:r>
      <w:r>
        <w:t>3. La Jefa Académica selecciona los criterios que necesita aplicar.</w:t>
      </w:r>
      <w:r>
        <w:br/>
      </w:r>
      <w:r>
        <w:t>4. La Jefa Académica solicita ejecutar la consulta.</w:t>
      </w:r>
      <w:r>
        <w:br/>
      </w:r>
      <w:r>
        <w:t>5. El sistema verifica la autorización del actor y la validez de los filtros.</w:t>
      </w:r>
      <w:r>
        <w:br/>
      </w:r>
      <w:r>
        <w:t>6. El sistema recupera únicamente los registros que cumplen los criterios autorizados.</w:t>
      </w:r>
      <w:r>
        <w:br/>
      </w:r>
      <w:r>
        <w:t>7. El sistema presenta los resultados, los filtros aplicados y la cantidad de registros encontrados.</w:t>
      </w:r>
      <w:r>
        <w:br/>
      </w:r>
      <w:r>
        <w:br/>
      </w:r>
      <w:r>
        <w:t>Flujos alternativos, excepciones y manejo de errores:</w:t>
      </w:r>
      <w:r>
        <w:br/>
      </w:r>
      <w:r>
        <w:t>5.a. Acceso no autorizado o filtros inválidos</w:t>
      </w:r>
      <w:r>
        <w:br/>
      </w:r>
      <w:r>
        <w:t>- El sistema no ejecuta la consulta ni expone información restringida.</w:t>
      </w:r>
      <w:r>
        <w:br/>
      </w:r>
      <w:r>
        <w:t>- El sistema indica el filtro que debe corregirse o informa que el acceso no está permitido.</w:t>
      </w:r>
      <w:r>
        <w:br/>
      </w:r>
      <w:r>
        <w:t>- El flujo regresa al paso 3 cuando sea posible corregir los filtros.</w:t>
      </w:r>
      <w:r>
        <w:br/>
      </w:r>
      <w:r>
        <w:br/>
      </w:r>
      <w:r>
        <w:t>6.a. No existen registros coincidentes</w:t>
      </w:r>
      <w:r>
        <w:br/>
      </w:r>
      <w:r>
        <w:t>- El sistema presenta una lista vacía y conserva visibles los filtros aplicados.</w:t>
      </w:r>
      <w:r>
        <w:br/>
      </w:r>
      <w:r>
        <w:t>- El sistema no interpreta la ausencia de resultados como un error.</w:t>
      </w:r>
      <w:r>
        <w:br/>
      </w:r>
      <w:r>
        <w:br/>
      </w:r>
      <w:r>
        <w:t>6.b. Error durante la consulta</w:t>
      </w:r>
      <w:r>
        <w:br/>
      </w:r>
      <w:r>
        <w:br/>
      </w:r>
      <w:r>
        <w:t>- El sistema informa que no fue posible recuperar la información.</w:t>
      </w:r>
      <w:r>
        <w:br/>
      </w:r>
      <w:r>
        <w:t>- El sistema no presenta totales parciales como resultados definitivos.</w:t>
      </w:r>
      <w:r>
        <w:br/>
      </w:r>
      <w:r>
        <w:t>- El flujo regresa al paso 4.</w:t>
      </w:r>
      <w:r>
        <w:br/>
      </w:r>
      <w:r>
        <w:br/>
      </w:r>
      <w:r>
        <w:t>Salidas:</w:t>
      </w:r>
      <w:r>
        <w:br/>
      </w:r>
      <w:r>
        <w:t>- Listado paginado.</w:t>
      </w:r>
      <w:r>
        <w:br/>
      </w:r>
      <w:r>
        <w:br/>
      </w:r>
      <w:r>
        <w:t>Criterios de aceptación:</w:t>
      </w:r>
      <w:r>
        <w:br/>
      </w:r>
      <w:r>
        <w:t>CA-01. Resultados de la consulta</w:t>
      </w:r>
      <w:r>
        <w:br/>
      </w:r>
      <w:r>
        <w:t>Dado que el actor dispone de autorización y los filtros son válidos, cuando solicita ejecutar la</w:t>
      </w:r>
      <w:r>
        <w:br/>
      </w:r>
      <w:r>
        <w:t>consulta, entonces el sistema deberá presentar únicamente los registros coincidentes y los filtros</w:t>
      </w:r>
      <w:r>
        <w:br/>
      </w:r>
      <w:r>
        <w:t>aplicados.</w:t>
      </w:r>
      <w:r>
        <w:br/>
      </w:r>
      <w:r>
        <w:br/>
      </w:r>
      <w:r>
        <w:t>CA-02. Protección de la información</w:t>
      </w:r>
      <w:r>
        <w:br/>
      </w:r>
      <w:r>
        <w:t>Dado que el actor no dispone de autorización, cuando intenta ejecutar la consulta, entonces el</w:t>
      </w:r>
      <w:r>
        <w:br/>
      </w:r>
      <w:r>
        <w:t>sistema deberá rechazar el acceso sin exponer registros ni totales.</w:t>
      </w:r>
      <w:r>
        <w:br/>
      </w:r>
      <w:r>
        <w:br/>
      </w:r>
      <w:r>
        <w:t>CA-03. Integridad de resultados</w:t>
      </w:r>
      <w:r>
        <w:br/>
      </w:r>
      <w:r>
        <w:t>Dado que ocurre un error durante la recuperación de datos, el sistema no deberá presentar</w:t>
      </w:r>
      <w:r>
        <w:br/>
      </w:r>
      <w:r>
        <w:t>resultados o totales parciales como información definitiva.</w:t>
      </w:r>
      <w:r>
        <w:br/>
      </w:r>
      <w:r>
        <w:br/>
      </w:r>
      <w:r>
        <w:t>Riesgos relacionados:</w:t>
      </w:r>
      <w:r>
        <w:br/>
      </w:r>
      <w:r>
        <w:t>RSK-06</w:t>
      </w:r>
    </w:p>
    <w:p w:rsidR="004C4A69" w:rsidRDefault="007B2DC6" w14:paraId="05649368" w14:textId="77777777">
      <w:pPr>
        <w:pStyle w:val="Ttulo3"/>
        <w:divId w:val="531261596"/>
      </w:pPr>
      <w:bookmarkStart w:name="SRS-56" w:id="71"/>
      <w:bookmarkEnd w:id="71"/>
      <w:r>
        <w:t>Consultar participantes con pago registrado</w:t>
      </w:r>
    </w:p>
    <w:p w:rsidR="004C4A69" w:rsidRDefault="007B2DC6" w14:paraId="7E77A53D" w14:textId="523D6F70">
      <w:pPr>
        <w:pStyle w:val="rv-text"/>
        <w:divId w:val="531261596"/>
      </w:pPr>
      <w:r w:rsidRPr="7C45759E">
        <w:rPr>
          <w:rStyle w:val="rv-id"/>
        </w:rPr>
        <w:t>[SRS-56]</w:t>
      </w:r>
      <w:r>
        <w:t xml:space="preserve"> Código:</w:t>
      </w:r>
      <w:r>
        <w:br/>
      </w:r>
      <w:r>
        <w:t>RF-</w:t>
      </w:r>
      <w:r w:rsidR="7C45759E">
        <w:t>23</w:t>
      </w:r>
      <w:r>
        <w:br/>
      </w:r>
      <w:r>
        <w:br/>
      </w:r>
      <w:r>
        <w:t>Nombre:</w:t>
      </w:r>
      <w:r>
        <w:br/>
      </w:r>
      <w:r>
        <w:t>Consultar participantes con pago registrado</w:t>
      </w:r>
      <w:r>
        <w:br/>
      </w:r>
      <w:r>
        <w:br/>
      </w:r>
      <w:r>
        <w:t>Descripción:</w:t>
      </w:r>
      <w:r>
        <w:br/>
      </w:r>
      <w:r>
        <w:t>El sistema deberá permitir listar participantes cuyo comprobante haya sido validado</w:t>
      </w:r>
      <w:r>
        <w:br/>
      </w:r>
      <w:r>
        <w:t>financieramente.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Jefe Financiero</w:t>
      </w:r>
      <w:r>
        <w:br/>
      </w:r>
      <w:r>
        <w:br/>
      </w:r>
      <w:r>
        <w:t>Caso de uso de origen:</w:t>
      </w:r>
      <w:r>
        <w:br/>
      </w:r>
      <w:r>
        <w:t>CU-08</w:t>
      </w:r>
      <w:r w:rsidR="7C45759E">
        <w:t xml:space="preserve"> Consultar reportes financieros / CU-08</w:t>
      </w:r>
      <w:r>
        <w:t>.1 Consultar participantes con pago registrado</w:t>
      </w:r>
      <w:r>
        <w:br/>
      </w:r>
      <w:r>
        <w:br/>
      </w:r>
      <w:r>
        <w:t>Referencias:</w:t>
      </w:r>
      <w:r>
        <w:br/>
      </w:r>
      <w:r>
        <w:t>FMT-12; FMT-09 Estados de inscripción, pago y beca</w:t>
      </w:r>
      <w:r>
        <w:br/>
      </w:r>
      <w:r>
        <w:br/>
      </w:r>
      <w:r>
        <w:t>Entradas:</w:t>
      </w:r>
      <w:r>
        <w:br/>
      </w:r>
      <w:r>
        <w:t>- Curso seleccionado.</w:t>
      </w:r>
      <w:r>
        <w:br/>
      </w:r>
      <w:r>
        <w:t>- Rango de fechas y filtros opcionales.</w:t>
      </w:r>
      <w:r>
        <w:br/>
      </w:r>
      <w:r>
        <w:br/>
      </w:r>
      <w:r>
        <w:t>Validaciones de entrada:</w:t>
      </w:r>
      <w:r>
        <w:br/>
      </w:r>
      <w:r>
        <w:t>- El actor deberá disponer del permiso requerido para ejecutar la operación.</w:t>
      </w:r>
      <w:r>
        <w:br/>
      </w:r>
      <w:r>
        <w:t>- Los registros incluidos deberán tener el estado de pago Aprobado definido en FMT-09.</w:t>
      </w:r>
      <w:r>
        <w:br/>
      </w:r>
      <w:r>
        <w:t>- Los filtros deberán corresponder a valores y rangos admitidos por el reporte.</w:t>
      </w:r>
      <w:r>
        <w:br/>
      </w:r>
      <w:r>
        <w:br/>
      </w:r>
      <w:r>
        <w:t>Flujo funcional:</w:t>
      </w:r>
      <w:r>
        <w:br/>
      </w:r>
      <w:r>
        <w:t>1. El Jefe Financiero selecciona la opción Consultar participantes con pago registrado.</w:t>
      </w:r>
      <w:r>
        <w:br/>
      </w:r>
      <w:r>
        <w:t>2. El sistema presenta los criterios de consulta: curso seleccionado y rango de fechas y filtros</w:t>
      </w:r>
      <w:r>
        <w:br/>
      </w:r>
      <w:r>
        <w:t>opcionales.</w:t>
      </w:r>
      <w:r>
        <w:br/>
      </w:r>
      <w:r>
        <w:t>3. El Jefe Financiero selecciona los criterios que necesita aplicar.</w:t>
      </w:r>
      <w:r>
        <w:br/>
      </w:r>
      <w:r>
        <w:t>4. El Jefe Financiero solicita ejecutar la consulta.</w:t>
      </w:r>
      <w:r>
        <w:br/>
      </w:r>
      <w:r>
        <w:t>5. El sistema verifica la autorización del actor y la validez de los filtros.</w:t>
      </w:r>
      <w:r>
        <w:br/>
      </w:r>
      <w:r>
        <w:t>6. El sistema recupera únicamente los registros que cumplen los criterios autorizados.</w:t>
      </w:r>
      <w:r>
        <w:br/>
      </w:r>
      <w:r>
        <w:t>7. El sistema presenta los resultados, los filtros aplicados y la cantidad de registros encontrados.</w:t>
      </w:r>
      <w:r>
        <w:br/>
      </w:r>
      <w:r>
        <w:br/>
      </w:r>
      <w:r>
        <w:t>Flujos alternativos, excepciones y manejo de errores:</w:t>
      </w:r>
      <w:r>
        <w:br/>
      </w:r>
      <w:r>
        <w:t>5.a. Acceso no autorizado o filtros inválidos</w:t>
      </w:r>
      <w:r>
        <w:br/>
      </w:r>
      <w:r>
        <w:t>- El sistema no ejecuta la consulta ni expone información restringida.</w:t>
      </w:r>
      <w:r>
        <w:br/>
      </w:r>
      <w:r>
        <w:t>- El sistema indica el filtro que debe corregirse o informa que el acceso no está permitido.</w:t>
      </w:r>
      <w:r>
        <w:br/>
      </w:r>
      <w:r>
        <w:t>- El flujo regresa al paso 3 cuando sea posible corregir los filtros.</w:t>
      </w:r>
      <w:r>
        <w:br/>
      </w:r>
      <w:r>
        <w:br/>
      </w:r>
      <w:r>
        <w:t>6.a. No existen registros coincidentes</w:t>
      </w:r>
      <w:r>
        <w:br/>
      </w:r>
      <w:r>
        <w:t>- El sistema presenta una lista vacía y conserva visibles los filtros aplicados.</w:t>
      </w:r>
      <w:r>
        <w:br/>
      </w:r>
      <w:r>
        <w:t>- El sistema no interpreta la ausencia de resultados como un error.</w:t>
      </w:r>
      <w:r>
        <w:br/>
      </w:r>
      <w:r>
        <w:br/>
      </w:r>
      <w:r>
        <w:t>6.b. Error durante la consulta</w:t>
      </w:r>
      <w:r>
        <w:br/>
      </w:r>
      <w:r>
        <w:t>- El sistema informa que no fue posible recuperar la información.</w:t>
      </w:r>
      <w:r>
        <w:br/>
      </w:r>
      <w:r>
        <w:t>- El sistema no presenta totales parciales como resultados definitivos.</w:t>
      </w:r>
      <w:r>
        <w:br/>
      </w:r>
      <w:r>
        <w:t>- El flujo regresa al paso 4.</w:t>
      </w:r>
      <w:r>
        <w:br/>
      </w:r>
      <w:r>
        <w:br/>
      </w:r>
      <w:r>
        <w:t>Salidas:</w:t>
      </w:r>
      <w:r>
        <w:br/>
      </w:r>
      <w:r>
        <w:t>- Listado y total de pagos validados.</w:t>
      </w:r>
      <w:r>
        <w:br/>
      </w:r>
      <w:r>
        <w:br/>
      </w:r>
      <w:r>
        <w:t>Criterios de aceptación:</w:t>
      </w:r>
      <w:r>
        <w:br/>
      </w:r>
      <w:r>
        <w:t>CA-01. Resultados de la consulta</w:t>
      </w:r>
      <w:r>
        <w:br/>
      </w:r>
      <w:r>
        <w:t>Dado que el actor dispone de autorización y los filtros son válidos, cuando solicita ejecutar la</w:t>
      </w:r>
      <w:r>
        <w:br/>
      </w:r>
      <w:r>
        <w:t>consulta, entonces el sistema deberá presentar únicamente los registros coincidentes y los filtros</w:t>
      </w:r>
      <w:r>
        <w:br/>
      </w:r>
      <w:r>
        <w:t>aplicados.</w:t>
      </w:r>
      <w:r>
        <w:br/>
      </w:r>
      <w:r>
        <w:br/>
      </w:r>
      <w:r>
        <w:t>CA-02. Protección de la información</w:t>
      </w:r>
      <w:r>
        <w:br/>
      </w:r>
      <w:r>
        <w:t>Dado que el actor no dispone de autorización, cuando intenta ejecutar la consulta, entonces el</w:t>
      </w:r>
      <w:r>
        <w:br/>
      </w:r>
      <w:r>
        <w:t>sistema deberá rechazar el acceso sin exponer registros ni totales.</w:t>
      </w:r>
      <w:r>
        <w:br/>
      </w:r>
      <w:r>
        <w:br/>
      </w:r>
      <w:r>
        <w:t>CA-03. Integridad de resultados</w:t>
      </w:r>
      <w:r>
        <w:br/>
      </w:r>
      <w:r>
        <w:t>Dado que ocurre un error durante la recuperación de datos, el sistema no deberá presentar</w:t>
      </w:r>
      <w:r>
        <w:br/>
      </w:r>
      <w:r>
        <w:t>resultados o totales parciales como información definitiva.</w:t>
      </w:r>
      <w:r>
        <w:br/>
      </w:r>
      <w:r>
        <w:br/>
      </w:r>
      <w:r>
        <w:t>Riesgos relacionados:</w:t>
      </w:r>
      <w:r>
        <w:br/>
      </w:r>
      <w:r>
        <w:t>RSK-06</w:t>
      </w:r>
    </w:p>
    <w:p w:rsidR="004C4A69" w:rsidRDefault="007B2DC6" w14:paraId="4F0B18A9" w14:textId="77777777">
      <w:pPr>
        <w:pStyle w:val="Ttulo3"/>
        <w:divId w:val="531261596"/>
      </w:pPr>
      <w:bookmarkStart w:name="SRS-57" w:id="72"/>
      <w:bookmarkEnd w:id="72"/>
      <w:r>
        <w:t>Consultar participantes con pago pendiente</w:t>
      </w:r>
    </w:p>
    <w:p w:rsidR="004C4A69" w:rsidRDefault="007B2DC6" w14:paraId="77BDDCD7" w14:textId="6C79D200">
      <w:pPr>
        <w:pStyle w:val="rv-text"/>
        <w:divId w:val="531261596"/>
      </w:pPr>
      <w:r w:rsidRPr="7C45759E">
        <w:rPr>
          <w:rStyle w:val="rv-id"/>
        </w:rPr>
        <w:t>[SRS-57]</w:t>
      </w:r>
      <w:r>
        <w:t xml:space="preserve"> Código:</w:t>
      </w:r>
      <w:r>
        <w:br/>
      </w:r>
      <w:r>
        <w:t>RF-</w:t>
      </w:r>
      <w:r w:rsidR="7C45759E">
        <w:t>24</w:t>
      </w:r>
      <w:r>
        <w:br/>
      </w:r>
      <w:r>
        <w:br/>
      </w:r>
      <w:r>
        <w:t>Nombre:</w:t>
      </w:r>
      <w:r>
        <w:br/>
      </w:r>
      <w:r>
        <w:t>Consultar participantes con pago pendiente</w:t>
      </w:r>
      <w:r>
        <w:br/>
      </w:r>
      <w:r>
        <w:br/>
      </w:r>
      <w:r>
        <w:t>Descripción:</w:t>
      </w:r>
      <w:r>
        <w:br/>
      </w:r>
      <w:r>
        <w:t>El sistema deberá permitir listar inscripciones con obligación de pago pendiente o comprobante</w:t>
      </w:r>
      <w:r>
        <w:br/>
      </w:r>
      <w:r>
        <w:t>pendiente de validación, distinguiendo ambos estados.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Jefe Financiero</w:t>
      </w:r>
      <w:r>
        <w:br/>
      </w:r>
      <w:r>
        <w:br/>
      </w:r>
      <w:r>
        <w:t>Caso de uso de origen:</w:t>
      </w:r>
      <w:r>
        <w:br/>
      </w:r>
      <w:r w:rsidRPr="7C45759E">
        <w:t>CU-08</w:t>
      </w:r>
      <w:r w:rsidRPr="7C45759E" w:rsidR="7C45759E">
        <w:t xml:space="preserve"> Consultar reportes financieros / CU-08</w:t>
      </w:r>
      <w:r w:rsidRPr="7C45759E">
        <w:t>.2 Consultar participantes con pago pendiente</w:t>
      </w:r>
      <w:r>
        <w:br/>
      </w:r>
      <w:r>
        <w:br/>
      </w:r>
      <w:r>
        <w:t>Referencias:</w:t>
      </w:r>
      <w:r>
        <w:br/>
      </w:r>
      <w:r>
        <w:t>FMT-09; FMT-12</w:t>
      </w:r>
      <w:r>
        <w:br/>
      </w:r>
      <w:r>
        <w:br/>
      </w:r>
      <w:r>
        <w:t>Entradas:</w:t>
      </w:r>
      <w:r>
        <w:br/>
      </w:r>
      <w:r>
        <w:t>- Curso seleccionado.</w:t>
      </w:r>
      <w:r>
        <w:br/>
      </w:r>
      <w:r>
        <w:t>- Filtros opcionales por participante o fecha.</w:t>
      </w:r>
      <w:r>
        <w:br/>
      </w:r>
      <w:r>
        <w:br/>
      </w:r>
      <w:r>
        <w:t>Validaciones de entrada:</w:t>
      </w:r>
      <w:r>
        <w:br/>
      </w:r>
      <w:r>
        <w:t>- El actor deberá disponer del permiso requerido para ejecutar la operación.</w:t>
      </w:r>
      <w:r>
        <w:br/>
      </w:r>
      <w:r>
        <w:t>- Los estados utilizados por la consulta deberán corresponder a FMT-09.</w:t>
      </w:r>
      <w:r>
        <w:br/>
      </w:r>
      <w:r>
        <w:br/>
      </w:r>
      <w:r>
        <w:t>Flujo funcional:</w:t>
      </w:r>
      <w:r>
        <w:br/>
      </w:r>
      <w:r>
        <w:t>1. El Jefe Financiero selecciona la opción Consultar participantes con pago pendiente.</w:t>
      </w:r>
      <w:r>
        <w:br/>
      </w:r>
      <w:r>
        <w:t>2. El sistema presenta los criterios de consulta: curso seleccionado y filtros opcionales por</w:t>
      </w:r>
      <w:r>
        <w:br/>
      </w:r>
      <w:r>
        <w:t>participante o fecha.</w:t>
      </w:r>
      <w:r>
        <w:br/>
      </w:r>
      <w:r>
        <w:t>3. El Jefe Financiero selecciona los criterios que necesita aplicar.</w:t>
      </w:r>
      <w:r>
        <w:br/>
      </w:r>
      <w:r>
        <w:t>4. El Jefe Financiero solicita ejecutar la consulta.</w:t>
      </w:r>
      <w:r>
        <w:br/>
      </w:r>
      <w:r>
        <w:t>5. El sistema verifica la autorización del actor y la validez de los filtros.</w:t>
      </w:r>
      <w:r>
        <w:br/>
      </w:r>
      <w:r>
        <w:t>6. El sistema recupera únicamente los registros que cumplen los criterios autorizados.</w:t>
      </w:r>
      <w:r>
        <w:br/>
      </w:r>
      <w:r>
        <w:br/>
      </w:r>
      <w:r>
        <w:t>7. El sistema presenta los resultados, los filtros aplicados y la cantidad de registros encontrados.</w:t>
      </w:r>
      <w:r>
        <w:br/>
      </w:r>
      <w:r>
        <w:br/>
      </w:r>
      <w:r>
        <w:t>Flujos alternativos, excepciones y manejo de errores:</w:t>
      </w:r>
      <w:r>
        <w:br/>
      </w:r>
      <w:r>
        <w:t>5.a. Acceso no autorizado o filtros inválidos</w:t>
      </w:r>
      <w:r>
        <w:br/>
      </w:r>
      <w:r>
        <w:t>- El sistema no ejecuta la consulta ni expone información restringida.</w:t>
      </w:r>
      <w:r>
        <w:br/>
      </w:r>
      <w:r>
        <w:t>- El sistema indica el filtro que debe corregirse o informa que el acceso no está permitido.</w:t>
      </w:r>
      <w:r>
        <w:br/>
      </w:r>
      <w:r>
        <w:t>- El flujo regresa al paso 3 cuando sea posible corregir los filtros.</w:t>
      </w:r>
      <w:r>
        <w:br/>
      </w:r>
      <w:r>
        <w:br/>
      </w:r>
      <w:r>
        <w:t>6.a. No existen registros coincidentes</w:t>
      </w:r>
      <w:r>
        <w:br/>
      </w:r>
      <w:r>
        <w:t>- El sistema presenta una lista vacía y conserva visibles los filtros aplicados.</w:t>
      </w:r>
      <w:r>
        <w:br/>
      </w:r>
      <w:r>
        <w:t>- El sistema no interpreta la ausencia de resultados como un error.</w:t>
      </w:r>
      <w:r>
        <w:br/>
      </w:r>
      <w:r>
        <w:br/>
      </w:r>
      <w:r>
        <w:t>6.b. Error durante la consulta</w:t>
      </w:r>
      <w:r>
        <w:br/>
      </w:r>
      <w:r>
        <w:t>- El sistema informa que no fue posible recuperar la información.</w:t>
      </w:r>
      <w:r>
        <w:br/>
      </w:r>
      <w:r>
        <w:t>- El sistema no presenta totales parciales como resultados definitivos.</w:t>
      </w:r>
      <w:r>
        <w:br/>
      </w:r>
      <w:r>
        <w:t>- El flujo regresa al paso 4.</w:t>
      </w:r>
      <w:r>
        <w:br/>
      </w:r>
      <w:r>
        <w:br/>
      </w:r>
      <w:r>
        <w:t>Salidas:</w:t>
      </w:r>
      <w:r>
        <w:br/>
      </w:r>
      <w:r>
        <w:t>- Listado clasificado.</w:t>
      </w:r>
      <w:r>
        <w:br/>
      </w:r>
      <w:r>
        <w:br/>
      </w:r>
      <w:r>
        <w:t>Criterios de aceptación:</w:t>
      </w:r>
      <w:r>
        <w:br/>
      </w:r>
      <w:r>
        <w:t>CA-01. Resultados de la consulta</w:t>
      </w:r>
      <w:r>
        <w:br/>
      </w:r>
      <w:r>
        <w:t>Dado que el actor dispone de autorización y los filtros son válidos, cuando solicita ejecutar la</w:t>
      </w:r>
      <w:r>
        <w:br/>
      </w:r>
      <w:r>
        <w:t>consulta, entonces el sistema deberá presentar únicamente los registros coincidentes y los filtros</w:t>
      </w:r>
      <w:r>
        <w:br/>
      </w:r>
      <w:r>
        <w:t>aplicados.</w:t>
      </w:r>
      <w:r>
        <w:br/>
      </w:r>
      <w:r>
        <w:br/>
      </w:r>
      <w:r>
        <w:t>CA-02. Protección de la información</w:t>
      </w:r>
      <w:r>
        <w:br/>
      </w:r>
      <w:r>
        <w:t>Dado que el actor no dispone de autorización, cuando intenta ejecutar la consulta, entonces el</w:t>
      </w:r>
      <w:r>
        <w:br/>
      </w:r>
      <w:r>
        <w:t>sistema deberá rechazar el acceso sin exponer registros ni totales.</w:t>
      </w:r>
      <w:r>
        <w:br/>
      </w:r>
      <w:r>
        <w:br/>
      </w:r>
      <w:r>
        <w:t>CA-03. Integridad de resultados</w:t>
      </w:r>
      <w:r>
        <w:br/>
      </w:r>
      <w:r>
        <w:t>Dado que ocurre un error durante la recuperación de datos, el sistema no deberá presentar</w:t>
      </w:r>
      <w:r>
        <w:br/>
      </w:r>
      <w:r>
        <w:t>resultados o totales parciales como información definitiva.</w:t>
      </w:r>
      <w:r>
        <w:br/>
      </w:r>
      <w:r>
        <w:br/>
      </w:r>
      <w:r>
        <w:t>Riesgos relacionados:</w:t>
      </w:r>
      <w:r>
        <w:br/>
      </w:r>
      <w:r>
        <w:t>RSK-06</w:t>
      </w:r>
    </w:p>
    <w:p w:rsidR="004C4A69" w:rsidRDefault="007B2DC6" w14:paraId="49CE0EF4" w14:textId="77777777">
      <w:pPr>
        <w:pStyle w:val="Ttulo3"/>
        <w:divId w:val="531261596"/>
      </w:pPr>
      <w:bookmarkStart w:name="SRS-58" w:id="73"/>
      <w:bookmarkEnd w:id="73"/>
      <w:r>
        <w:t>Consultar pagos por curso</w:t>
      </w:r>
    </w:p>
    <w:p w:rsidR="004C4A69" w:rsidRDefault="007B2DC6" w14:paraId="01208162" w14:textId="1A5294E4">
      <w:pPr>
        <w:pStyle w:val="rv-text"/>
        <w:divId w:val="531261596"/>
      </w:pPr>
      <w:r w:rsidRPr="7C45759E">
        <w:rPr>
          <w:rStyle w:val="rv-id"/>
        </w:rPr>
        <w:t>[SRS-58]</w:t>
      </w:r>
      <w:r>
        <w:t xml:space="preserve"> Código:</w:t>
      </w:r>
      <w:r>
        <w:br/>
      </w:r>
      <w:r>
        <w:t>RF-</w:t>
      </w:r>
      <w:r w:rsidR="7C45759E">
        <w:t>25</w:t>
      </w:r>
      <w:r>
        <w:br/>
      </w:r>
      <w:r>
        <w:br/>
      </w:r>
      <w:r>
        <w:t>Nombre:</w:t>
      </w:r>
      <w:r>
        <w:br/>
      </w:r>
      <w:r>
        <w:t>Consultar pagos por curso</w:t>
      </w:r>
      <w:r>
        <w:br/>
      </w:r>
      <w:r>
        <w:br/>
      </w:r>
      <w:r>
        <w:t>Descripción:</w:t>
      </w:r>
      <w:r>
        <w:br/>
      </w:r>
      <w:r>
        <w:t>El sistema deberá permitir calcular para un curso los montos esperados, beneficios aplicados,</w:t>
      </w:r>
      <w:r>
        <w:br/>
      </w:r>
      <w:r>
        <w:t>pagos validados y saldo pendiente.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Jefe Financiero</w:t>
      </w:r>
      <w:r>
        <w:br/>
      </w:r>
      <w:r>
        <w:br/>
      </w:r>
      <w:r>
        <w:t>Caso de uso de origen:</w:t>
      </w:r>
      <w:r>
        <w:br/>
      </w:r>
      <w:r>
        <w:t>CU-08</w:t>
      </w:r>
      <w:r w:rsidR="7C45759E">
        <w:t xml:space="preserve"> Consultar reportes financieros / CU-08</w:t>
      </w:r>
      <w:r>
        <w:t>.3 Consultar pagos por curso</w:t>
      </w:r>
      <w:r>
        <w:br/>
      </w:r>
      <w:r>
        <w:br/>
      </w:r>
      <w:r>
        <w:t>Referencias:</w:t>
      </w:r>
      <w:r>
        <w:br/>
      </w:r>
      <w:r>
        <w:t>FMT-12 Fórmulas del reporte</w:t>
      </w:r>
      <w:r>
        <w:br/>
      </w:r>
      <w:r>
        <w:br/>
      </w:r>
      <w:r>
        <w:t>Entradas:</w:t>
      </w:r>
      <w:r>
        <w:br/>
      </w:r>
      <w:r>
        <w:t>- Curso seleccionado.</w:t>
      </w:r>
      <w:r>
        <w:br/>
      </w:r>
      <w:r>
        <w:t>- Rango de fechas opcional.</w:t>
      </w:r>
      <w:r>
        <w:br/>
      </w:r>
      <w:r>
        <w:br/>
      </w:r>
      <w:r>
        <w:t>Validaciones de entrada:</w:t>
      </w:r>
      <w:r>
        <w:br/>
      </w:r>
      <w:r>
        <w:t>- El curso deberá existir.</w:t>
      </w:r>
      <w:r>
        <w:br/>
      </w:r>
      <w:r>
        <w:t>- Los totales deberán incluir únicamente pagos con estado Aprobado.</w:t>
      </w:r>
      <w:r>
        <w:br/>
      </w:r>
      <w:r>
        <w:t>- Los cálculos deberán considerar únicamente becas vigentes.</w:t>
      </w:r>
      <w:r>
        <w:br/>
      </w:r>
      <w:r>
        <w:br/>
      </w:r>
      <w:r>
        <w:t>Flujo funcional:</w:t>
      </w:r>
      <w:r>
        <w:br/>
      </w:r>
      <w:r>
        <w:t>1. El Jefe Financiero selecciona la opción Consultar pagos por curso.</w:t>
      </w:r>
      <w:r>
        <w:br/>
      </w:r>
      <w:r>
        <w:t>2. El sistema presenta los criterios de consulta: curso seleccionado y rango de fechas opcional.</w:t>
      </w:r>
      <w:r>
        <w:br/>
      </w:r>
      <w:r>
        <w:t>3. El Jefe Financiero selecciona los criterios que necesita aplicar.</w:t>
      </w:r>
      <w:r>
        <w:br/>
      </w:r>
      <w:r>
        <w:t>4. El Jefe Financiero solicita ejecutar la consulta.</w:t>
      </w:r>
      <w:r>
        <w:br/>
      </w:r>
      <w:r>
        <w:t>5. El sistema verifica la autorización del actor y la validez de los filtros.</w:t>
      </w:r>
      <w:r>
        <w:br/>
      </w:r>
      <w:r>
        <w:t>6. El sistema recupera únicamente los registros que cumplen los criterios autorizados.</w:t>
      </w:r>
      <w:r>
        <w:br/>
      </w:r>
      <w:r>
        <w:t>7. El sistema presenta los resultados, los filtros aplicados y la cantidad de registros encontrados.</w:t>
      </w:r>
      <w:r>
        <w:br/>
      </w:r>
      <w:r>
        <w:br/>
      </w:r>
      <w:r>
        <w:t>Flujos alternativos, excepciones y manejo de errores:</w:t>
      </w:r>
      <w:r>
        <w:br/>
      </w:r>
      <w:r>
        <w:t>5.a. Acceso no autorizado o filtros inválidos</w:t>
      </w:r>
      <w:r>
        <w:br/>
      </w:r>
      <w:r>
        <w:t>- El sistema no ejecuta la consulta ni expone información restringida.</w:t>
      </w:r>
      <w:r>
        <w:br/>
      </w:r>
      <w:r>
        <w:t>- El sistema indica el filtro que debe corregirse o informa que el acceso no está permitido.</w:t>
      </w:r>
      <w:r>
        <w:br/>
      </w:r>
      <w:r>
        <w:t>- El flujo regresa al paso 3 cuando sea posible corregir los filtros.</w:t>
      </w:r>
      <w:r>
        <w:br/>
      </w:r>
      <w:r>
        <w:br/>
      </w:r>
      <w:r>
        <w:t>6.a. No existen registros coincidentes</w:t>
      </w:r>
      <w:r>
        <w:br/>
      </w:r>
      <w:r>
        <w:t>- El sistema presenta una lista vacía y conserva visibles los filtros aplicados.</w:t>
      </w:r>
      <w:r>
        <w:br/>
      </w:r>
      <w:r>
        <w:t>- El sistema no interpreta la ausencia de resultados como un error.</w:t>
      </w:r>
      <w:r>
        <w:br/>
      </w:r>
      <w:r>
        <w:br/>
      </w:r>
      <w:r>
        <w:t>6.b. Error durante la consulta</w:t>
      </w:r>
      <w:r>
        <w:br/>
      </w:r>
      <w:r>
        <w:t>- El sistema informa que no fue posible recuperar la información.</w:t>
      </w:r>
      <w:r>
        <w:br/>
      </w:r>
      <w:r>
        <w:t>- El sistema no presenta totales parciales como resultados definitivos.</w:t>
      </w:r>
      <w:r>
        <w:br/>
      </w:r>
      <w:r>
        <w:t>- El flujo regresa al paso 4.</w:t>
      </w:r>
      <w:r>
        <w:br/>
      </w:r>
      <w:r>
        <w:br/>
      </w:r>
      <w:r>
        <w:t>Salidas:</w:t>
      </w:r>
      <w:r>
        <w:br/>
      </w:r>
      <w:r>
        <w:t>- Desglose y total financiero.</w:t>
      </w:r>
      <w:r>
        <w:br/>
      </w:r>
      <w:r>
        <w:br/>
      </w:r>
      <w:r>
        <w:t>Criterios de aceptación:</w:t>
      </w:r>
      <w:r>
        <w:br/>
      </w:r>
      <w:r>
        <w:t>CA-01. Resultados de la consulta</w:t>
      </w:r>
      <w:r>
        <w:br/>
      </w:r>
      <w:r>
        <w:t>Dado que el actor dispone de autorización y los filtros son válidos, cuando solicita ejecutar la</w:t>
      </w:r>
      <w:r>
        <w:br/>
      </w:r>
      <w:r>
        <w:t>consulta, entonces el sistema deberá presentar únicamente los registros coincidentes y los filtros</w:t>
      </w:r>
      <w:r>
        <w:br/>
      </w:r>
      <w:r>
        <w:t>aplicados.</w:t>
      </w:r>
      <w:r>
        <w:br/>
      </w:r>
      <w:r>
        <w:br/>
      </w:r>
      <w:r>
        <w:t>CA-02. Protección de la información</w:t>
      </w:r>
      <w:r>
        <w:br/>
      </w:r>
      <w:r>
        <w:t>Dado que el actor no dispone de autorización, cuando intenta ejecutar la consulta, entonces el</w:t>
      </w:r>
      <w:r>
        <w:br/>
      </w:r>
      <w:r>
        <w:t>sistema deberá rechazar el acceso sin exponer registros ni totales.</w:t>
      </w:r>
      <w:r>
        <w:br/>
      </w:r>
      <w:r>
        <w:br/>
      </w:r>
      <w:r>
        <w:t>CA-03. Integridad de resultados</w:t>
      </w:r>
      <w:r>
        <w:br/>
      </w:r>
      <w:r>
        <w:t>Dado que ocurre un error durante la recuperación de datos, el sistema no deberá presentar</w:t>
      </w:r>
      <w:r>
        <w:br/>
      </w:r>
      <w:r>
        <w:t>resultados o totales parciales como información definitiva.</w:t>
      </w:r>
      <w:r>
        <w:br/>
      </w:r>
      <w:r>
        <w:br/>
      </w:r>
      <w:r>
        <w:t>Riesgos relacionados:</w:t>
      </w:r>
      <w:r>
        <w:br/>
      </w:r>
      <w:r>
        <w:t>RSK-06</w:t>
      </w:r>
    </w:p>
    <w:p w:rsidR="004C4A69" w:rsidRDefault="007B2DC6" w14:paraId="57103ECD" w14:textId="77777777">
      <w:pPr>
        <w:pStyle w:val="Ttulo3"/>
        <w:divId w:val="531261596"/>
      </w:pPr>
      <w:bookmarkStart w:name="SRS-59" w:id="74"/>
      <w:bookmarkEnd w:id="74"/>
      <w:r>
        <w:t>Notificar reprogramación de curso</w:t>
      </w:r>
    </w:p>
    <w:p w:rsidR="004C4A69" w:rsidRDefault="007B2DC6" w14:paraId="25463324" w14:textId="7E7B7A6D">
      <w:pPr>
        <w:pStyle w:val="rv-text"/>
        <w:divId w:val="531261596"/>
      </w:pPr>
      <w:r>
        <w:rPr>
          <w:rStyle w:val="rv-id"/>
        </w:rPr>
        <w:t>[SRS-59]</w:t>
      </w:r>
      <w:r>
        <w:t xml:space="preserve"> Código:</w:t>
      </w:r>
      <w:r>
        <w:br/>
      </w:r>
      <w:r>
        <w:t>RF-</w:t>
      </w:r>
      <w:r w:rsidR="7C45759E">
        <w:t>26</w:t>
      </w:r>
      <w:r>
        <w:br/>
      </w:r>
      <w:r>
        <w:br/>
      </w:r>
      <w:r>
        <w:t>Nombre:</w:t>
      </w:r>
      <w:r>
        <w:br/>
      </w:r>
      <w:r>
        <w:t xml:space="preserve">Notificar reprogramación de </w:t>
      </w:r>
      <w:proofErr w:type="spellStart"/>
      <w:r>
        <w:t>curso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participantes</w:t>
      </w:r>
      <w:proofErr w:type="spellEnd"/>
      <w:r>
        <w:br/>
      </w:r>
      <w:proofErr w:type="spellStart"/>
      <w:r>
        <w:t>inscritos</w:t>
      </w:r>
      <w:proofErr w:type="spellEnd"/>
      <w:r>
        <w:t>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Sistema; Canales de comunicación</w:t>
      </w:r>
      <w:r>
        <w:br/>
      </w:r>
      <w:r>
        <w:br/>
      </w:r>
      <w:r>
        <w:t>Caso de uso de origen:</w:t>
      </w:r>
      <w:r>
        <w:br/>
      </w:r>
      <w:r>
        <w:t>CU-</w:t>
      </w:r>
      <w:r w:rsidR="7C45759E">
        <w:t>10 Gestionar notificaciones / CU-10</w:t>
      </w:r>
      <w:r>
        <w:t xml:space="preserve">.3 Notificar reprogramación de </w:t>
      </w:r>
      <w:proofErr w:type="spellStart"/>
      <w:r>
        <w:t>curso</w:t>
      </w:r>
      <w:proofErr w:type="spellEnd"/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>FMT-13</w:t>
      </w:r>
      <w:r>
        <w:br/>
      </w:r>
      <w:r>
        <w:br/>
      </w:r>
      <w:r>
        <w:t>Entradas:</w:t>
      </w:r>
      <w:r>
        <w:br/>
      </w:r>
      <w:r>
        <w:t xml:space="preserve">-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reprogramación</w:t>
      </w:r>
      <w:proofErr w:type="spellEnd"/>
      <w:r>
        <w:t>.</w:t>
      </w:r>
      <w:r>
        <w:br/>
      </w:r>
      <w:r>
        <w:t xml:space="preserve">-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y </w:t>
      </w:r>
      <w:proofErr w:type="spellStart"/>
      <w:r>
        <w:t>nuevas</w:t>
      </w:r>
      <w:proofErr w:type="spellEnd"/>
      <w:r>
        <w:t>.</w:t>
      </w:r>
      <w:r>
        <w:br/>
      </w:r>
      <w:r>
        <w:t xml:space="preserve">- </w:t>
      </w:r>
      <w:proofErr w:type="spellStart"/>
      <w:r>
        <w:t>Motivo</w:t>
      </w:r>
      <w:proofErr w:type="spellEnd"/>
      <w:r>
        <w:t>.</w:t>
      </w:r>
      <w:r>
        <w:br/>
      </w:r>
      <w:r>
        <w:br/>
      </w:r>
      <w:r>
        <w:t xml:space="preserve">-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inscritos</w:t>
      </w:r>
      <w:proofErr w:type="spellEnd"/>
      <w:r>
        <w:t>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- La </w:t>
      </w:r>
      <w:proofErr w:type="spellStart"/>
      <w:r>
        <w:t>reprogramación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encontrarse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 xml:space="preserve"> y </w:t>
      </w:r>
      <w:proofErr w:type="spellStart"/>
      <w:r>
        <w:t>registrada</w:t>
      </w:r>
      <w:proofErr w:type="spellEnd"/>
      <w:r>
        <w:t>.</w:t>
      </w:r>
      <w:r>
        <w:br/>
      </w:r>
      <w:r>
        <w:t xml:space="preserve">- Los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inscritos</w:t>
      </w:r>
      <w:proofErr w:type="spellEnd"/>
      <w:r>
        <w:t xml:space="preserve"> </w:t>
      </w:r>
      <w:proofErr w:type="spellStart"/>
      <w:r>
        <w:t>afectados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encontrarse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>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t xml:space="preserve">1.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que </w:t>
      </w:r>
      <w:proofErr w:type="spellStart"/>
      <w:r>
        <w:t>origina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reprogramación</w:t>
      </w:r>
      <w:proofErr w:type="spellEnd"/>
      <w:r>
        <w:t xml:space="preserve"> de </w:t>
      </w:r>
      <w:proofErr w:type="spellStart"/>
      <w:r>
        <w:t>curso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los </w:t>
      </w:r>
      <w:proofErr w:type="spellStart"/>
      <w:r>
        <w:t>destinatarios</w:t>
      </w:r>
      <w:proofErr w:type="spellEnd"/>
      <w:r>
        <w:t xml:space="preserve"> </w:t>
      </w:r>
      <w:proofErr w:type="spellStart"/>
      <w:r>
        <w:t>afectados</w:t>
      </w:r>
      <w:proofErr w:type="spellEnd"/>
      <w:r>
        <w:t xml:space="preserve"> y sus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  <w:r>
        <w:br/>
      </w:r>
      <w:r>
        <w:t xml:space="preserve">3.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con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 xml:space="preserve"> y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FMT-13.</w:t>
      </w:r>
      <w:r>
        <w:br/>
      </w:r>
      <w:r>
        <w:t xml:space="preserve">4.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 xml:space="preserve">, canal 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obligatorios</w:t>
      </w:r>
      <w:proofErr w:type="spellEnd"/>
      <w:r>
        <w:t>.</w:t>
      </w:r>
      <w:r>
        <w:br/>
      </w:r>
      <w:r>
        <w:t xml:space="preserve">5.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configurado</w:t>
      </w:r>
      <w:proofErr w:type="spellEnd"/>
      <w:r>
        <w:t>.</w:t>
      </w:r>
      <w:r>
        <w:br/>
      </w:r>
      <w:r>
        <w:t xml:space="preserve">6.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por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canal, la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</w:t>
      </w:r>
      <w:proofErr w:type="spellStart"/>
      <w:r>
        <w:t>envío</w:t>
      </w:r>
      <w:proofErr w:type="spellEnd"/>
      <w:r>
        <w:t>.</w:t>
      </w:r>
      <w:r>
        <w:br/>
      </w:r>
      <w:r>
        <w:t xml:space="preserve">7.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o </w:t>
      </w:r>
      <w:proofErr w:type="spellStart"/>
      <w:r>
        <w:t>Pendiente</w:t>
      </w:r>
      <w:proofErr w:type="spellEnd"/>
      <w:r>
        <w:t xml:space="preserve"> de </w:t>
      </w:r>
      <w:proofErr w:type="spellStart"/>
      <w:r>
        <w:t>reintento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su</w:t>
      </w:r>
      <w:proofErr w:type="spellEnd"/>
      <w:r>
        <w:br/>
      </w:r>
      <w:proofErr w:type="spellStart"/>
      <w:r>
        <w:t>procesamiento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t xml:space="preserve">4.a. </w:t>
      </w:r>
      <w:proofErr w:type="spellStart"/>
      <w:r>
        <w:t>Destinatario</w:t>
      </w:r>
      <w:proofErr w:type="spellEnd"/>
      <w:r>
        <w:t xml:space="preserve"> o canal </w:t>
      </w:r>
      <w:proofErr w:type="spellStart"/>
      <w:r>
        <w:t>inválido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la </w:t>
      </w:r>
      <w:proofErr w:type="spellStart"/>
      <w:r>
        <w:t>incidencia</w:t>
      </w:r>
      <w:proofErr w:type="spellEnd"/>
      <w:r>
        <w:t xml:space="preserve"> sin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destinatarios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disponible para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>.</w:t>
      </w:r>
      <w:r>
        <w:br/>
      </w:r>
      <w:r>
        <w:br/>
      </w:r>
      <w:r>
        <w:t xml:space="preserve">5.a. </w:t>
      </w:r>
      <w:proofErr w:type="spellStart"/>
      <w:r>
        <w:t>Falla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los </w:t>
      </w:r>
      <w:proofErr w:type="spellStart"/>
      <w:r>
        <w:t>reintentos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canal alternativo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FMT-13.</w:t>
      </w:r>
      <w:r>
        <w:br/>
      </w:r>
      <w:r>
        <w:t xml:space="preserve">- La </w:t>
      </w:r>
      <w:proofErr w:type="spellStart"/>
      <w:r>
        <w:t>operación</w:t>
      </w:r>
      <w:proofErr w:type="spellEnd"/>
      <w:r>
        <w:t xml:space="preserve"> que </w:t>
      </w:r>
      <w:proofErr w:type="spellStart"/>
      <w:r>
        <w:t>originó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aviso no se </w:t>
      </w:r>
      <w:proofErr w:type="spellStart"/>
      <w:r>
        <w:t>revierte</w:t>
      </w:r>
      <w:proofErr w:type="spellEnd"/>
      <w:r>
        <w:t>.</w:t>
      </w:r>
      <w:r>
        <w:br/>
      </w:r>
      <w:r>
        <w:br/>
      </w:r>
      <w:r>
        <w:t xml:space="preserve">6.a. Error al registrar la </w:t>
      </w:r>
      <w:proofErr w:type="spellStart"/>
      <w:r>
        <w:t>bitácora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aviso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sin </w:t>
      </w:r>
      <w:proofErr w:type="spellStart"/>
      <w:r>
        <w:t>evidencia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evento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 xml:space="preserve"> para </w:t>
      </w:r>
      <w:proofErr w:type="spellStart"/>
      <w:r>
        <w:t>reprocesamiento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r>
        <w:t xml:space="preserve">- </w:t>
      </w:r>
      <w:proofErr w:type="spellStart"/>
      <w:r>
        <w:t>Avisos</w:t>
      </w:r>
      <w:proofErr w:type="spellEnd"/>
      <w:r>
        <w:t>.</w:t>
      </w:r>
      <w:r>
        <w:br/>
      </w:r>
      <w:r>
        <w:t xml:space="preserve">- </w:t>
      </w:r>
      <w:proofErr w:type="spellStart"/>
      <w:r>
        <w:t>Bitácora</w:t>
      </w:r>
      <w:proofErr w:type="spellEnd"/>
      <w:r>
        <w:t>.</w:t>
      </w:r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t xml:space="preserve">CA-01. </w:t>
      </w:r>
      <w:proofErr w:type="spellStart"/>
      <w:r>
        <w:t>Procesamiento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br/>
      </w:r>
      <w:r>
        <w:t xml:space="preserve">Dado que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y </w:t>
      </w:r>
      <w:proofErr w:type="spellStart"/>
      <w:r>
        <w:t>destinatarios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la</w:t>
      </w:r>
      <w:r>
        <w:br/>
      </w:r>
      <w:proofErr w:type="spellStart"/>
      <w:r>
        <w:t>notificación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 xml:space="preserve"> por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>.</w:t>
      </w:r>
      <w:r>
        <w:br/>
      </w:r>
      <w:r>
        <w:br/>
      </w:r>
      <w:r>
        <w:t xml:space="preserve">CA-02. </w:t>
      </w:r>
      <w:proofErr w:type="spellStart"/>
      <w:r>
        <w:t>Recuperación</w:t>
      </w:r>
      <w:proofErr w:type="spellEnd"/>
      <w:r>
        <w:t xml:space="preserve"> ante una </w:t>
      </w:r>
      <w:proofErr w:type="spellStart"/>
      <w:r>
        <w:t>falla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br/>
      </w:r>
      <w:r>
        <w:t xml:space="preserve">Dado que un canal de </w:t>
      </w:r>
      <w:proofErr w:type="spellStart"/>
      <w:r>
        <w:t>comunicación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disponible,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br/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los </w:t>
      </w:r>
      <w:proofErr w:type="spellStart"/>
      <w:r>
        <w:t>reintentos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FMT-13</w:t>
      </w:r>
      <w:r>
        <w:br/>
      </w:r>
      <w:r>
        <w:t xml:space="preserve">sin </w:t>
      </w:r>
      <w:proofErr w:type="spellStart"/>
      <w:r>
        <w:t>revertir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.</w:t>
      </w:r>
      <w:r>
        <w:br/>
      </w:r>
      <w:r>
        <w:br/>
      </w:r>
      <w:r>
        <w:t xml:space="preserve">CA-03. </w:t>
      </w:r>
      <w:proofErr w:type="spellStart"/>
      <w:r>
        <w:t>Trazabilidad</w:t>
      </w:r>
      <w:proofErr w:type="spellEnd"/>
      <w:r>
        <w:br/>
      </w:r>
      <w:r>
        <w:t xml:space="preserve">Dado que se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registrar </w:t>
      </w:r>
      <w:proofErr w:type="spellStart"/>
      <w:r>
        <w:t>destinatario</w:t>
      </w:r>
      <w:proofErr w:type="spellEnd"/>
      <w:r>
        <w:t xml:space="preserve">, canal, </w:t>
      </w:r>
      <w:proofErr w:type="spellStart"/>
      <w:r>
        <w:t>fecha</w:t>
      </w:r>
      <w:proofErr w:type="spellEnd"/>
      <w:r>
        <w:t>,</w:t>
      </w:r>
      <w:r>
        <w:br/>
      </w:r>
      <w:r>
        <w:br/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intento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y error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RSK-07</w:t>
      </w:r>
    </w:p>
    <w:p w:rsidR="004C4A69" w:rsidRDefault="007B2DC6" w14:paraId="1124A3E7" w14:textId="77777777">
      <w:pPr>
        <w:pStyle w:val="Ttulo3"/>
        <w:divId w:val="531261596"/>
      </w:pPr>
      <w:bookmarkStart w:name="SRS-60" w:id="75"/>
      <w:bookmarkEnd w:id="75"/>
      <w:r>
        <w:t>Recuperar contraseña</w:t>
      </w:r>
    </w:p>
    <w:p w:rsidR="004C4A69" w:rsidRDefault="007B2DC6" w14:paraId="5E2033B4" w14:textId="0B10AD3B">
      <w:pPr>
        <w:pStyle w:val="rv-text"/>
        <w:divId w:val="531261596"/>
      </w:pPr>
      <w:r>
        <w:rPr>
          <w:rStyle w:val="rv-id"/>
        </w:rPr>
        <w:t>[SRS-60]</w:t>
      </w:r>
      <w:r>
        <w:t xml:space="preserve"> Código:</w:t>
      </w:r>
      <w:r>
        <w:br/>
      </w:r>
      <w:r>
        <w:t>RF-</w:t>
      </w:r>
      <w:r w:rsidR="7C45759E">
        <w:t>27</w:t>
      </w:r>
      <w:r>
        <w:br/>
      </w:r>
      <w:r>
        <w:br/>
      </w:r>
      <w:r>
        <w:t>Nombre:</w:t>
      </w:r>
      <w:r>
        <w:br/>
      </w:r>
      <w:r>
        <w:t>Recuperar contraseña</w:t>
      </w:r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restablecer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enlace de un solo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al</w:t>
      </w:r>
      <w:r>
        <w:br/>
      </w:r>
      <w:proofErr w:type="spellStart"/>
      <w:r>
        <w:t>correo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Usuarios registrados</w:t>
      </w:r>
      <w:r>
        <w:br/>
      </w:r>
      <w:r>
        <w:br/>
      </w:r>
      <w:r>
        <w:t>Caso de uso de origen:</w:t>
      </w:r>
      <w:r>
        <w:br/>
      </w:r>
      <w:r>
        <w:t>CU-01</w:t>
      </w:r>
      <w:r w:rsidR="7C45759E">
        <w:t xml:space="preserve"> Acceder al sistema / CU-01</w:t>
      </w:r>
      <w:r>
        <w:t>.3 Recuperar contraseña</w:t>
      </w:r>
    </w:p>
    <w:p w:rsidR="004C4A69" w:rsidRDefault="007B2DC6" w14:paraId="45B094C2" w14:textId="1735ECED">
      <w:pPr>
        <w:pStyle w:val="rv-text"/>
        <w:divId w:val="531261596"/>
      </w:pPr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>FMT-02</w:t>
      </w:r>
      <w:r>
        <w:br/>
      </w:r>
      <w:r>
        <w:br/>
      </w:r>
      <w:r>
        <w:t>Entradas:</w:t>
      </w:r>
      <w:r>
        <w:br/>
      </w:r>
      <w:r>
        <w:t xml:space="preserve">-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- El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FMT-03.</w:t>
      </w:r>
      <w:r>
        <w:br/>
      </w:r>
      <w:r>
        <w:t xml:space="preserve">- La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  <w:r>
        <w:br/>
      </w:r>
      <w:r>
        <w:t xml:space="preserve">- El enlace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un token </w:t>
      </w:r>
      <w:proofErr w:type="spellStart"/>
      <w:r>
        <w:t>único</w:t>
      </w:r>
      <w:proofErr w:type="spellEnd"/>
      <w:r>
        <w:t xml:space="preserve"> con la </w:t>
      </w:r>
      <w:proofErr w:type="spellStart"/>
      <w:r>
        <w:t>caducidad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FMT-02.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t xml:space="preserve">1.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>.</w:t>
      </w:r>
      <w:r>
        <w:br/>
      </w:r>
      <w:r>
        <w:t xml:space="preserve">3.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y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>.</w:t>
      </w:r>
      <w:r>
        <w:br/>
      </w:r>
      <w:r>
        <w:t xml:space="preserve">4.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sin </w:t>
      </w:r>
      <w:proofErr w:type="spellStart"/>
      <w:r>
        <w:t>revelar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existe</w:t>
      </w:r>
      <w:proofErr w:type="spellEnd"/>
      <w:r>
        <w:t>.</w:t>
      </w:r>
      <w:r>
        <w:br/>
      </w:r>
      <w:r>
        <w:t xml:space="preserve">5.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genera un enlace de un solo </w:t>
      </w:r>
      <w:proofErr w:type="spellStart"/>
      <w:r>
        <w:t>uso</w:t>
      </w:r>
      <w:proofErr w:type="spellEnd"/>
      <w:r>
        <w:t xml:space="preserve"> con </w:t>
      </w:r>
      <w:proofErr w:type="spellStart"/>
      <w:r>
        <w:t>vigencia</w:t>
      </w:r>
      <w:proofErr w:type="spellEnd"/>
      <w:r>
        <w:t xml:space="preserve"> de 30</w:t>
      </w:r>
      <w:r>
        <w:br/>
      </w:r>
      <w:proofErr w:type="spellStart"/>
      <w:r>
        <w:t>minutos</w:t>
      </w:r>
      <w:proofErr w:type="spellEnd"/>
      <w:r>
        <w:t xml:space="preserve"> y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envío</w:t>
      </w:r>
      <w:proofErr w:type="spellEnd"/>
      <w:r>
        <w:t>.</w:t>
      </w:r>
      <w:r>
        <w:br/>
      </w:r>
      <w:r>
        <w:t xml:space="preserve">6. El </w:t>
      </w:r>
      <w:proofErr w:type="spellStart"/>
      <w:r>
        <w:t>usuario</w:t>
      </w:r>
      <w:proofErr w:type="spellEnd"/>
      <w:r>
        <w:t xml:space="preserve"> accede al enlace e </w:t>
      </w:r>
      <w:proofErr w:type="spellStart"/>
      <w:r>
        <w:t>ingresa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FMT-02.</w:t>
      </w:r>
      <w:r>
        <w:br/>
      </w:r>
      <w:r>
        <w:t xml:space="preserve">7.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almacena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, </w:t>
      </w:r>
      <w:proofErr w:type="spellStart"/>
      <w:r>
        <w:t>invalida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enlace y </w:t>
      </w:r>
      <w:proofErr w:type="spellStart"/>
      <w:r>
        <w:t>confirma</w:t>
      </w:r>
      <w:proofErr w:type="spellEnd"/>
      <w:r>
        <w:t xml:space="preserve"> la </w:t>
      </w:r>
      <w:proofErr w:type="spellStart"/>
      <w:r>
        <w:t>recuperación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br/>
      </w:r>
      <w:r>
        <w:t xml:space="preserve">5.a.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obligatoria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o </w:t>
      </w:r>
      <w:proofErr w:type="spellStart"/>
      <w:r>
        <w:t>inválida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ingresada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3.</w:t>
      </w:r>
      <w:r>
        <w:br/>
      </w:r>
      <w:r>
        <w:br/>
      </w:r>
      <w:r>
        <w:t xml:space="preserve">5.b. </w:t>
      </w:r>
      <w:proofErr w:type="spellStart"/>
      <w:r>
        <w:t>Incumplimiento</w:t>
      </w:r>
      <w:proofErr w:type="spellEnd"/>
      <w:r>
        <w:t xml:space="preserve"> de una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que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modifica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6.a.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o </w:t>
      </w:r>
      <w:proofErr w:type="spellStart"/>
      <w:r>
        <w:t>procesamiento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cancela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anterior.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o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4 para </w:t>
      </w:r>
      <w:proofErr w:type="spellStart"/>
      <w:r>
        <w:t>permitir</w:t>
      </w:r>
      <w:proofErr w:type="spellEnd"/>
      <w:r>
        <w:t xml:space="preserve"> un nuevo </w:t>
      </w:r>
      <w:proofErr w:type="spellStart"/>
      <w:r>
        <w:t>intento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r>
        <w:t xml:space="preserve">-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restablecida</w:t>
      </w:r>
      <w:proofErr w:type="spellEnd"/>
      <w:r>
        <w:t>.</w:t>
      </w:r>
      <w:r>
        <w:br/>
      </w:r>
      <w:r>
        <w:t xml:space="preserve">- Token </w:t>
      </w:r>
      <w:proofErr w:type="spellStart"/>
      <w:r>
        <w:t>invalidado</w:t>
      </w:r>
      <w:proofErr w:type="spellEnd"/>
      <w:r>
        <w:t>.</w:t>
      </w:r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t xml:space="preserve">CA-01.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 de entrada,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br/>
      </w:r>
      <w:proofErr w:type="spellStart"/>
      <w:r>
        <w:t>solicite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producir</w:t>
      </w:r>
      <w:proofErr w:type="spellEnd"/>
      <w:r>
        <w:br/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restablecida</w:t>
      </w:r>
      <w:proofErr w:type="spellEnd"/>
      <w:r>
        <w:t xml:space="preserve">, token </w:t>
      </w:r>
      <w:proofErr w:type="spellStart"/>
      <w:r>
        <w:t>invalidado</w:t>
      </w:r>
      <w:proofErr w:type="spellEnd"/>
      <w:r>
        <w:t>.</w:t>
      </w:r>
      <w:r>
        <w:br/>
      </w:r>
      <w:r>
        <w:br/>
      </w:r>
      <w:r>
        <w:t xml:space="preserve">CA-02. </w:t>
      </w:r>
      <w:proofErr w:type="spellStart"/>
      <w:r>
        <w:t>Protección</w:t>
      </w:r>
      <w:proofErr w:type="spellEnd"/>
      <w:r>
        <w:t xml:space="preserve"> ante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inválida</w:t>
      </w:r>
      <w:proofErr w:type="spellEnd"/>
      <w:r>
        <w:br/>
      </w:r>
      <w:r>
        <w:t xml:space="preserve">Dado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incumple</w:t>
      </w:r>
      <w:proofErr w:type="spellEnd"/>
      <w:r>
        <w:t xml:space="preserve"> una </w:t>
      </w:r>
      <w:proofErr w:type="spellStart"/>
      <w:r>
        <w:t>validación</w:t>
      </w:r>
      <w:proofErr w:type="spellEnd"/>
      <w:r>
        <w:t xml:space="preserve"> o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br/>
      </w:r>
      <w:r>
        <w:t xml:space="preserve">la </w:t>
      </w:r>
      <w:proofErr w:type="spellStart"/>
      <w:r>
        <w:t>operación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que</w:t>
      </w:r>
      <w:r>
        <w:br/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corregirse</w:t>
      </w:r>
      <w:proofErr w:type="spellEnd"/>
      <w:r>
        <w:t>.</w:t>
      </w:r>
      <w:r>
        <w:br/>
      </w:r>
      <w:r>
        <w:br/>
      </w:r>
      <w:r>
        <w:t xml:space="preserve">CA-03. </w:t>
      </w:r>
      <w:proofErr w:type="spellStart"/>
      <w:r>
        <w:t>Integridad</w:t>
      </w:r>
      <w:proofErr w:type="spellEnd"/>
      <w:r>
        <w:t xml:space="preserve"> de la </w:t>
      </w:r>
      <w:proofErr w:type="spellStart"/>
      <w:r>
        <w:t>operación</w:t>
      </w:r>
      <w:proofErr w:type="spellEnd"/>
      <w:r>
        <w:br/>
      </w:r>
      <w:r>
        <w:t xml:space="preserve">Dado que </w:t>
      </w:r>
      <w:proofErr w:type="spellStart"/>
      <w:r>
        <w:t>ocurre</w:t>
      </w:r>
      <w:proofErr w:type="spellEnd"/>
      <w:r>
        <w:t xml:space="preserve"> un error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br/>
      </w:r>
      <w:r>
        <w:t xml:space="preserve">anterior y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huérfanas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RSK-02; RSK-07</w:t>
      </w:r>
    </w:p>
    <w:p w:rsidR="004C4A69" w:rsidRDefault="007B2DC6" w14:paraId="2247A707" w14:textId="77777777">
      <w:pPr>
        <w:pStyle w:val="Ttulo3"/>
        <w:divId w:val="531261596"/>
      </w:pPr>
      <w:bookmarkStart w:name="SRS-61" w:id="76"/>
      <w:bookmarkEnd w:id="76"/>
      <w:r>
        <w:t>Modificar perfil</w:t>
      </w:r>
    </w:p>
    <w:p w:rsidRPr="00D83BAA" w:rsidR="002864AF" w:rsidP="7C45759E" w:rsidRDefault="007B2DC6" w14:paraId="68EAA811" w14:textId="320376AB">
      <w:pPr>
        <w:pStyle w:val="TDC3"/>
        <w:ind w:left="0"/>
        <w:divId w:val="531261596"/>
      </w:pPr>
      <w:r w:rsidRPr="7C45759E">
        <w:rPr>
          <w:rStyle w:val="rv-id"/>
        </w:rPr>
        <w:t>[SRS-61]</w:t>
      </w:r>
      <w:r>
        <w:t xml:space="preserve"> Código:</w:t>
      </w:r>
      <w:r>
        <w:br/>
      </w:r>
      <w:r>
        <w:t>RF-</w:t>
      </w:r>
      <w:r w:rsidR="7C45759E">
        <w:t>28</w:t>
      </w:r>
      <w:r>
        <w:br/>
      </w:r>
      <w:r>
        <w:br/>
      </w:r>
      <w:r>
        <w:t>Nombre:</w:t>
      </w:r>
      <w:r>
        <w:br/>
      </w:r>
      <w:r>
        <w:t>Modificar perfil</w:t>
      </w:r>
      <w:r>
        <w:br/>
      </w:r>
      <w:r>
        <w:br/>
      </w:r>
      <w:r>
        <w:t>Descripción:</w:t>
      </w:r>
      <w:r>
        <w:br/>
      </w:r>
      <w:r>
        <w:t>El sistema deberá permitir modificar el nombre, descripción o permisos de un perfil y actualizar</w:t>
      </w:r>
      <w:r>
        <w:br/>
      </w:r>
      <w:r>
        <w:br/>
      </w:r>
      <w:r>
        <w:t>los permisos efectivos de sus usuarios.</w:t>
      </w:r>
      <w:r>
        <w:br/>
      </w:r>
      <w:r>
        <w:br/>
      </w:r>
      <w:r>
        <w:t>Prioridad MoSCoW:</w:t>
      </w:r>
      <w:r>
        <w:br/>
      </w:r>
      <w:r>
        <w:t>Should have</w:t>
      </w:r>
      <w:r>
        <w:br/>
      </w:r>
      <w:r>
        <w:br/>
      </w:r>
      <w:r>
        <w:t>Actor relacionado:</w:t>
      </w:r>
      <w:r>
        <w:br/>
      </w:r>
      <w:r>
        <w:t>Jefe TICS</w:t>
      </w:r>
      <w:r>
        <w:br/>
      </w:r>
      <w:r>
        <w:br/>
      </w:r>
      <w:r>
        <w:t>Caso de uso de origen:</w:t>
      </w:r>
      <w:r>
        <w:br/>
      </w:r>
      <w:r>
        <w:t>CU-02</w:t>
      </w:r>
      <w:r w:rsidR="7C45759E">
        <w:t xml:space="preserve"> Gestionar perfiles / CU-02.4 Modificar perfil</w:t>
      </w:r>
      <w:r w:rsidR="73FFBF85">
        <w:br/>
      </w:r>
      <w:r w:rsidR="73FFBF85">
        <w:br/>
      </w:r>
      <w:r w:rsidR="7C45759E">
        <w:t>Referencias:</w:t>
      </w:r>
      <w:r w:rsidR="73FFBF85">
        <w:br/>
      </w:r>
      <w:hyperlink w:history="1" w:anchor="SRS-119">
        <w:r w:rsidRPr="7C45759E" w:rsidR="7C45759E">
          <w:rPr>
            <w:rStyle w:val="Hipervnculo"/>
            <w:color w:val="auto"/>
            <w:u w:val="none"/>
          </w:rPr>
          <w:t>FMT-01 Matriz de permisos por perfil</w:t>
        </w:r>
      </w:hyperlink>
    </w:p>
    <w:p w:rsidR="004C4A69" w:rsidRDefault="007B2DC6" w14:paraId="31DF7523" w14:textId="0D3E7835">
      <w:pPr>
        <w:pStyle w:val="rv-text"/>
        <w:divId w:val="531261596"/>
      </w:pPr>
      <w:r>
        <w:br/>
      </w:r>
      <w:r>
        <w:br/>
      </w:r>
      <w:r>
        <w:t>Entradas:</w:t>
      </w:r>
      <w:r>
        <w:br/>
      </w:r>
      <w:r>
        <w:t>- Perfil seleccionado.</w:t>
      </w:r>
      <w:r>
        <w:br/>
      </w:r>
      <w:r>
        <w:t>- Nuevo nombre, descripción o conjunto de permisos.</w:t>
      </w:r>
      <w:r>
        <w:br/>
      </w:r>
      <w:r>
        <w:br/>
      </w:r>
      <w:r>
        <w:t>Validaciones de entrada:</w:t>
      </w:r>
      <w:r>
        <w:br/>
      </w:r>
      <w:r>
        <w:t>- El perfil deberá existir.</w:t>
      </w:r>
      <w:r>
        <w:br/>
      </w:r>
      <w:r>
        <w:t>- El nombre del perfil deberá ser único.</w:t>
      </w:r>
      <w:r>
        <w:br/>
      </w:r>
      <w:r>
        <w:t>- Los permisos deberán corresponder a combinaciones admitidas en FMT-01.</w:t>
      </w:r>
      <w:r>
        <w:br/>
      </w:r>
      <w:r>
        <w:t>- La modificación no deberá dejar al sistema sin un perfil administrativo operativo.</w:t>
      </w:r>
      <w:r>
        <w:br/>
      </w:r>
      <w:r>
        <w:br/>
      </w:r>
      <w:r>
        <w:t>Flujo funcional:</w:t>
      </w:r>
      <w:r>
        <w:br/>
      </w:r>
      <w:r>
        <w:t>1. El Jefe TICS selecciona la opción Modificar perfil.</w:t>
      </w:r>
      <w:r>
        <w:br/>
      </w:r>
      <w:r>
        <w:t>2. El sistema presenta el formulario con perfil seleccionado y nuevo nombre, descripción o</w:t>
      </w:r>
      <w:r>
        <w:br/>
      </w:r>
      <w:r>
        <w:t>conjunto de permisos.</w:t>
      </w:r>
      <w:r>
        <w:br/>
      </w:r>
      <w:r>
        <w:t>3. El Jefe TICS completa el formulario con los datos solicitados.</w:t>
      </w:r>
      <w:r>
        <w:br/>
      </w:r>
      <w:r>
        <w:t>4. El Jefe TICS solicita confirmar la operación.</w:t>
      </w:r>
      <w:r>
        <w:br/>
      </w:r>
      <w:r>
        <w:t>5. El sistema verifica que la información cumpla las validaciones de entrada definidas.</w:t>
      </w:r>
      <w:r>
        <w:br/>
      </w:r>
      <w:r>
        <w:t>6. El sistema registra cambios del perfil, permisos efectivos y trazabilidad de la modificación.</w:t>
      </w:r>
      <w:r>
        <w:br/>
      </w:r>
      <w:r>
        <w:t>7. El sistema confirma que la operación se completó correctamente.</w:t>
      </w:r>
      <w:r>
        <w:br/>
      </w:r>
      <w:r>
        <w:br/>
      </w:r>
      <w:r>
        <w:t>Flujos alternativos, excepciones y manejo de errores:</w:t>
      </w:r>
      <w:r>
        <w:br/>
      </w:r>
      <w:r>
        <w:t>5.a. Información obligatoria incompleta o inválida</w:t>
      </w:r>
      <w:r>
        <w:br/>
      </w:r>
      <w:r>
        <w:t>- El sistema identifica los datos que necesitan corregirse.</w:t>
      </w:r>
      <w:r>
        <w:br/>
      </w:r>
      <w:r>
        <w:t>- El sistema conserva la información válida ingresada.</w:t>
      </w:r>
      <w:r>
        <w:br/>
      </w:r>
      <w:r>
        <w:t>- El flujo regresa al paso 3.</w:t>
      </w:r>
      <w:r>
        <w:br/>
      </w:r>
      <w:r>
        <w:br/>
      </w:r>
      <w:r>
        <w:t>5.b. Incumplimiento de una regla de negocio</w:t>
      </w:r>
      <w:r>
        <w:br/>
      </w:r>
      <w:r>
        <w:t>- El sistema informa la regla que impide continuar.</w:t>
      </w:r>
      <w:r>
        <w:br/>
      </w:r>
      <w:r>
        <w:t>- El sistema no modifica la información existente.</w:t>
      </w:r>
      <w:r>
        <w:br/>
      </w:r>
      <w:r>
        <w:t>- El flujo regresa al paso 3 cuando la condición pueda corregirse.</w:t>
      </w:r>
      <w:r>
        <w:br/>
      </w:r>
      <w:r>
        <w:br/>
      </w:r>
      <w:r>
        <w:t>6.a. Error durante el almacenamiento o procesamiento</w:t>
      </w:r>
      <w:r>
        <w:br/>
      </w:r>
      <w:r>
        <w:br/>
      </w:r>
      <w:r>
        <w:t>- El sistema cancela la operación y conserva el estado anterior.</w:t>
      </w:r>
      <w:r>
        <w:br/>
      </w:r>
      <w:r>
        <w:t>- El sistema evita registros parciales o relaciones huérfanas.</w:t>
      </w:r>
      <w:r>
        <w:br/>
      </w:r>
      <w:r>
        <w:t>- El sistema conserva los datos ingresados cuando sea seguro hacerlo.</w:t>
      </w:r>
      <w:r>
        <w:br/>
      </w:r>
      <w:r>
        <w:t>- El flujo regresa al paso 4 para permitir un nuevo intento.</w:t>
      </w:r>
      <w:r>
        <w:br/>
      </w:r>
      <w:r>
        <w:br/>
      </w:r>
      <w:r>
        <w:t>Salidas:</w:t>
      </w:r>
      <w:r>
        <w:br/>
      </w:r>
      <w:r>
        <w:t>- Perfil y permisos actualizados.</w:t>
      </w:r>
      <w:r>
        <w:br/>
      </w:r>
      <w:r>
        <w:br/>
      </w:r>
      <w:r>
        <w:t>Criterios de aceptación:</w:t>
      </w:r>
      <w:r>
        <w:br/>
      </w:r>
      <w:r>
        <w:t>CA-01. Operación correcta</w:t>
      </w:r>
      <w:r>
        <w:br/>
      </w:r>
      <w:r>
        <w:t>Dado que la información cumple las validaciones de entrada, cuando el Jefe TICS solicite</w:t>
      </w:r>
      <w:r>
        <w:br/>
      </w:r>
      <w:r>
        <w:t>modificar perfil, entonces el sistema deberá completar la operación y producir perfil y permisos</w:t>
      </w:r>
      <w:r>
        <w:br/>
      </w:r>
      <w:r>
        <w:t>actualizados.</w:t>
      </w:r>
      <w:r>
        <w:br/>
      </w:r>
      <w:r>
        <w:br/>
      </w:r>
      <w:r>
        <w:t>CA-02. Protección ante información inválida</w:t>
      </w:r>
      <w:r>
        <w:br/>
      </w:r>
      <w:r>
        <w:t>Dado que la información incumple una validación o regla de negocio, cuando se solicita ejecutar</w:t>
      </w:r>
      <w:r>
        <w:br/>
      </w:r>
      <w:r>
        <w:t>la operación, entonces el sistema no deberá modificar los datos y deberá indicar la condición que</w:t>
      </w:r>
      <w:r>
        <w:br/>
      </w:r>
      <w:r>
        <w:t>necesita corregirse.</w:t>
      </w:r>
      <w:r>
        <w:br/>
      </w:r>
      <w:r>
        <w:br/>
      </w:r>
      <w:r>
        <w:t>CA-03. Integridad de la operación</w:t>
      </w:r>
      <w:r>
        <w:br/>
      </w:r>
      <w:r>
        <w:t>Dado que ocurre un error durante el procesamiento, el sistema deberá conservar el estado</w:t>
      </w:r>
      <w:r>
        <w:br/>
      </w:r>
      <w:r>
        <w:t>anterior y no deberá generar registros parciales ni relaciones huérfanas.</w:t>
      </w:r>
      <w:r>
        <w:br/>
      </w:r>
      <w:r>
        <w:br/>
      </w:r>
      <w:r>
        <w:t>Riesgos relacionados:</w:t>
      </w:r>
      <w:r>
        <w:br/>
      </w:r>
      <w:r>
        <w:t>RSK-03</w:t>
      </w:r>
    </w:p>
    <w:p w:rsidR="004C4A69" w:rsidRDefault="007B2DC6" w14:paraId="649D7F07" w14:textId="77777777">
      <w:pPr>
        <w:pStyle w:val="Ttulo3"/>
        <w:divId w:val="531261596"/>
      </w:pPr>
      <w:bookmarkStart w:name="SRS-62" w:id="77"/>
      <w:bookmarkEnd w:id="77"/>
      <w:r>
        <w:t>Consultar perfiles</w:t>
      </w:r>
    </w:p>
    <w:p w:rsidR="006B25E8" w:rsidP="006B25E8" w:rsidRDefault="007B2DC6" w14:paraId="5CD2C5B5" w14:textId="29448A81">
      <w:pPr>
        <w:pStyle w:val="TDC3"/>
        <w:ind w:left="0"/>
        <w:divId w:val="531261596"/>
        <w:rPr>
          <w:rStyle w:val="Hipervnculo"/>
          <w:color w:val="auto"/>
          <w:u w:val="none"/>
        </w:rPr>
      </w:pPr>
      <w:r w:rsidRPr="7C45759E">
        <w:rPr>
          <w:rStyle w:val="rv-id"/>
        </w:rPr>
        <w:t>[SRS-62]</w:t>
      </w:r>
      <w:r>
        <w:t xml:space="preserve"> Código:</w:t>
      </w:r>
      <w:r>
        <w:br/>
      </w:r>
      <w:r>
        <w:t>RF-</w:t>
      </w:r>
      <w:r w:rsidR="7C45759E">
        <w:t>29</w:t>
      </w:r>
      <w:r>
        <w:br/>
      </w:r>
      <w:r>
        <w:br/>
      </w:r>
      <w:r>
        <w:t>Nombre:</w:t>
      </w:r>
      <w:r>
        <w:br/>
      </w:r>
      <w:r>
        <w:t>Consultar perfiles</w:t>
      </w:r>
      <w:r>
        <w:br/>
      </w:r>
      <w:r>
        <w:br/>
      </w:r>
      <w:r>
        <w:t>Descripción:</w:t>
      </w:r>
      <w:r>
        <w:br/>
      </w:r>
      <w:r>
        <w:t>El sistema deberá permitir listar perfiles con nombre, estado, permisos y cantidad de usuarios</w:t>
      </w:r>
      <w:r>
        <w:br/>
      </w:r>
      <w:r>
        <w:t>asignados.</w:t>
      </w:r>
      <w:r>
        <w:br/>
      </w:r>
      <w:r>
        <w:br/>
      </w:r>
      <w:r>
        <w:t>Prioridad MoSCoW:</w:t>
      </w:r>
      <w:r>
        <w:br/>
      </w:r>
      <w:r>
        <w:t>Should have</w:t>
      </w:r>
      <w:r>
        <w:br/>
      </w:r>
      <w:r>
        <w:br/>
      </w:r>
      <w:r>
        <w:t>Actor relacionado:</w:t>
      </w:r>
      <w:r>
        <w:br/>
      </w:r>
      <w:r>
        <w:t>Jefe TICS</w:t>
      </w:r>
      <w:r>
        <w:br/>
      </w:r>
      <w:r>
        <w:br/>
      </w:r>
      <w:r>
        <w:t>Caso de uso de origen:</w:t>
      </w:r>
      <w:r>
        <w:br/>
      </w:r>
      <w:r>
        <w:t>CU-02</w:t>
      </w:r>
      <w:r w:rsidR="7C45759E">
        <w:t xml:space="preserve"> Gestionar perfiles / CU-02.5 Consultar perfiles</w:t>
      </w:r>
      <w:r w:rsidR="73FFBF85">
        <w:br/>
      </w:r>
      <w:r w:rsidR="73FFBF85">
        <w:br/>
      </w:r>
      <w:r w:rsidR="7C45759E">
        <w:t>Referencias:</w:t>
      </w:r>
      <w:r w:rsidR="73FFBF85">
        <w:br/>
      </w:r>
      <w:hyperlink w:history="1" w:anchor="SRS-119">
        <w:r w:rsidRPr="7C45759E" w:rsidR="7C45759E">
          <w:rPr>
            <w:rStyle w:val="Hipervnculo"/>
            <w:color w:val="auto"/>
            <w:u w:val="none"/>
          </w:rPr>
          <w:t>FMT-01 Matriz de permisos por perfil</w:t>
        </w:r>
      </w:hyperlink>
    </w:p>
    <w:p w:rsidRPr="006B25E8" w:rsidR="004C4A69" w:rsidP="006B25E8" w:rsidRDefault="007B2DC6" w14:paraId="091F1C0B" w14:textId="3FA5F5C8">
      <w:pPr>
        <w:pStyle w:val="TDC3"/>
        <w:ind w:left="0"/>
        <w:divId w:val="531261596"/>
      </w:pPr>
      <w:r>
        <w:br/>
      </w:r>
      <w:r>
        <w:t>Entradas:</w:t>
      </w:r>
      <w:r>
        <w:br/>
      </w:r>
      <w:r>
        <w:t>- Filtros opcionales por nombre, estado o permiso.</w:t>
      </w:r>
      <w:r>
        <w:br/>
      </w:r>
      <w:r>
        <w:br/>
      </w:r>
      <w:r>
        <w:t>Validaciones de entrada:</w:t>
      </w:r>
      <w:r>
        <w:br/>
      </w:r>
      <w:r>
        <w:t>- El actor deberá disponer del permiso requerido para ejecutar la operación.</w:t>
      </w:r>
      <w:r>
        <w:br/>
      </w:r>
      <w:r>
        <w:t>- Los filtros deberán corresponder a valores y rangos admitidos por el reporte.</w:t>
      </w:r>
      <w:r>
        <w:br/>
      </w:r>
      <w:r>
        <w:br/>
      </w:r>
      <w:r>
        <w:t>Flujo funcional:</w:t>
      </w:r>
      <w:r>
        <w:br/>
      </w:r>
      <w:r>
        <w:t>1. El Jefe TICS selecciona la opción Consultar perfiles.</w:t>
      </w:r>
      <w:r>
        <w:br/>
      </w:r>
      <w:r>
        <w:t>2. El sistema presenta los criterios de consulta: filtros opcionales por nombre, estado o permiso.</w:t>
      </w:r>
      <w:r>
        <w:br/>
      </w:r>
      <w:r>
        <w:t>3. El Jefe TICS selecciona los criterios que necesita aplicar.</w:t>
      </w:r>
      <w:r>
        <w:br/>
      </w:r>
      <w:r>
        <w:t>4. El Jefe TICS solicita ejecutar la consulta.</w:t>
      </w:r>
      <w:r>
        <w:br/>
      </w:r>
      <w:r>
        <w:t>5. El sistema verifica la autorización del actor y la validez de los filtros.</w:t>
      </w:r>
      <w:r>
        <w:br/>
      </w:r>
      <w:r>
        <w:t>6. El sistema recupera únicamente los registros que cumplen los criterios autorizados.</w:t>
      </w:r>
      <w:r>
        <w:br/>
      </w:r>
      <w:r>
        <w:t>7. El sistema presenta los resultados, los filtros aplicados y la cantidad de registros encontrados.</w:t>
      </w:r>
      <w:r>
        <w:br/>
      </w:r>
      <w:r>
        <w:br/>
      </w:r>
      <w:r>
        <w:t>Flujos alternativos, excepciones y manejo de errores:</w:t>
      </w:r>
      <w:r>
        <w:br/>
      </w:r>
      <w:r>
        <w:t>5.a. Acceso no autorizado o filtros inválidos</w:t>
      </w:r>
      <w:r>
        <w:br/>
      </w:r>
      <w:r>
        <w:t>- El sistema no ejecuta la consulta ni expone información restringida.</w:t>
      </w:r>
      <w:r>
        <w:br/>
      </w:r>
      <w:r>
        <w:t>- El sistema indica el filtro que debe corregirse o informa que el acceso no está permitido.</w:t>
      </w:r>
      <w:r>
        <w:br/>
      </w:r>
      <w:r>
        <w:t>- El flujo regresa al paso 3 cuando sea posible corregir los filtros.</w:t>
      </w:r>
      <w:r>
        <w:br/>
      </w:r>
      <w:r>
        <w:br/>
      </w:r>
      <w:r>
        <w:t>6.a. No existen registros coincidentes</w:t>
      </w:r>
      <w:r>
        <w:br/>
      </w:r>
      <w:r>
        <w:t>- El sistema presenta una lista vacía y conserva visibles los filtros aplicados.</w:t>
      </w:r>
      <w:r>
        <w:br/>
      </w:r>
      <w:r>
        <w:t>- El sistema no interpreta la ausencia de resultados como un error.</w:t>
      </w:r>
      <w:r>
        <w:br/>
      </w:r>
      <w:r>
        <w:br/>
      </w:r>
      <w:r>
        <w:t>6.b. Error durante la consulta</w:t>
      </w:r>
      <w:r>
        <w:br/>
      </w:r>
      <w:r>
        <w:t>- El sistema informa que no fue posible recuperar la información.</w:t>
      </w:r>
      <w:r>
        <w:br/>
      </w:r>
      <w:r>
        <w:t>- El sistema no presenta totales parciales como resultados definitivos.</w:t>
      </w:r>
      <w:r>
        <w:br/>
      </w:r>
      <w:r>
        <w:t>- El flujo regresa al paso 4.</w:t>
      </w:r>
      <w:r>
        <w:br/>
      </w:r>
      <w:r>
        <w:br/>
      </w:r>
      <w:r>
        <w:t>Salidas:</w:t>
      </w:r>
      <w:r>
        <w:br/>
      </w:r>
      <w:r>
        <w:t>- Listado paginado de perfiles.</w:t>
      </w:r>
      <w:r>
        <w:br/>
      </w:r>
      <w:r>
        <w:br/>
      </w:r>
      <w:r>
        <w:t>Criterios de aceptación:</w:t>
      </w:r>
      <w:r>
        <w:br/>
      </w:r>
      <w:r>
        <w:t>CA-01. Resultados de la consulta</w:t>
      </w:r>
      <w:r>
        <w:br/>
      </w:r>
      <w:r>
        <w:t>Dado que el actor dispone de autorización y los filtros son válidos, cuando solicita ejecutar la</w:t>
      </w:r>
      <w:r>
        <w:br/>
      </w:r>
      <w:r>
        <w:t>consulta, entonces el sistema deberá presentar únicamente los registros coincidentes y los filtros</w:t>
      </w:r>
      <w:r>
        <w:br/>
      </w:r>
      <w:r>
        <w:t>aplicados.</w:t>
      </w:r>
      <w:r>
        <w:br/>
      </w:r>
      <w:r>
        <w:br/>
      </w:r>
      <w:r>
        <w:t>CA-02. Protección de la información</w:t>
      </w:r>
      <w:r>
        <w:br/>
      </w:r>
      <w:r>
        <w:t>Dado que el actor no dispone de autorización, cuando intenta ejecutar la consulta, entonces el</w:t>
      </w:r>
      <w:r>
        <w:br/>
      </w:r>
      <w:r>
        <w:t>sistema deberá rechazar el acceso sin exponer registros ni totales.</w:t>
      </w:r>
      <w:r>
        <w:br/>
      </w:r>
      <w:r>
        <w:br/>
      </w:r>
      <w:r>
        <w:t>CA-03. Integridad de resultados</w:t>
      </w:r>
      <w:r>
        <w:br/>
      </w:r>
      <w:r>
        <w:t>Dado que ocurre un error durante la recuperación de datos, el sistema no deberá presentar</w:t>
      </w:r>
      <w:r>
        <w:br/>
      </w:r>
      <w:r>
        <w:t>resultados o totales parciales como información definitiva.</w:t>
      </w:r>
      <w:r>
        <w:br/>
      </w:r>
      <w:r>
        <w:br/>
      </w:r>
      <w:r>
        <w:t>Riesgos relacionados:</w:t>
      </w:r>
      <w:r>
        <w:br/>
      </w:r>
      <w:r>
        <w:t>RSK-03</w:t>
      </w:r>
    </w:p>
    <w:p w:rsidR="004C4A69" w:rsidRDefault="007B2DC6" w14:paraId="09838613" w14:textId="77777777">
      <w:pPr>
        <w:pStyle w:val="Ttulo3"/>
        <w:divId w:val="531261596"/>
      </w:pPr>
      <w:bookmarkStart w:name="SRS-63" w:id="78"/>
      <w:bookmarkEnd w:id="78"/>
      <w:r>
        <w:t>Desactivar acceso</w:t>
      </w:r>
    </w:p>
    <w:p w:rsidR="004C4A69" w:rsidRDefault="007B2DC6" w14:paraId="15BB4399" w14:textId="01781C29">
      <w:pPr>
        <w:pStyle w:val="rv-text"/>
        <w:divId w:val="531261596"/>
      </w:pPr>
      <w:r w:rsidRPr="7C45759E">
        <w:rPr>
          <w:rStyle w:val="rv-id"/>
        </w:rPr>
        <w:t>[SRS-63]</w:t>
      </w:r>
      <w:r>
        <w:t xml:space="preserve"> Código:</w:t>
      </w:r>
      <w:r>
        <w:br/>
      </w:r>
      <w:r>
        <w:t>RF-</w:t>
      </w:r>
      <w:r w:rsidR="79961799">
        <w:t>31</w:t>
      </w:r>
      <w:r>
        <w:br/>
      </w:r>
      <w:r>
        <w:br/>
      </w:r>
      <w:r>
        <w:t>Nombre:</w:t>
      </w:r>
      <w:r>
        <w:br/>
      </w:r>
      <w:r>
        <w:t>Desactivar acceso</w:t>
      </w:r>
      <w:r>
        <w:br/>
      </w:r>
      <w:r>
        <w:br/>
      </w:r>
      <w:r>
        <w:t>Descripción:</w:t>
      </w:r>
      <w:r>
        <w:br/>
      </w:r>
      <w:r>
        <w:t>El sistema deberá permitir desactivar el acceso de un usuario o perfil, registrar el motivo e</w:t>
      </w:r>
      <w:r>
        <w:br/>
      </w:r>
      <w:r>
        <w:t>invalidar las sesiones afectadas.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Jefe TICS</w:t>
      </w:r>
      <w:r>
        <w:br/>
      </w:r>
      <w:r>
        <w:br/>
      </w:r>
      <w:r>
        <w:t>Caso de uso de origen:</w:t>
      </w:r>
      <w:r>
        <w:br/>
      </w:r>
      <w:r>
        <w:t>CU-02</w:t>
      </w:r>
      <w:r w:rsidR="7C45759E">
        <w:t xml:space="preserve"> Gestionar perfiles / CU-02</w:t>
      </w:r>
      <w:r>
        <w:t>.6 Desactivar acceso</w:t>
      </w:r>
      <w:r>
        <w:br/>
      </w:r>
      <w:r>
        <w:br/>
      </w:r>
      <w:r>
        <w:t>Referencias:</w:t>
      </w:r>
      <w:r>
        <w:br/>
      </w:r>
      <w:hyperlink w:history="1" w:anchor="SRS-119">
        <w:r w:rsidRPr="7C45759E" w:rsidR="7C45759E">
          <w:rPr>
            <w:rStyle w:val="Hipervnculo"/>
            <w:color w:val="auto"/>
            <w:u w:val="none"/>
          </w:rPr>
          <w:t>FMT-01 Matriz de permisos por perfil</w:t>
        </w:r>
      </w:hyperlink>
      <w:r>
        <w:br/>
      </w:r>
      <w:r>
        <w:br/>
      </w:r>
      <w:r>
        <w:t>Entradas:</w:t>
      </w:r>
      <w:r>
        <w:br/>
      </w:r>
      <w:r>
        <w:t>- Usuario o perfil seleccionado.</w:t>
      </w:r>
      <w:r>
        <w:br/>
      </w:r>
      <w:r>
        <w:t>- Motivo de la desactivación.</w:t>
      </w:r>
      <w:r>
        <w:br/>
      </w:r>
      <w:r>
        <w:br/>
      </w:r>
      <w:r>
        <w:t>Validaciones de entrada:</w:t>
      </w:r>
      <w:r>
        <w:br/>
      </w:r>
      <w:r>
        <w:t>- El usuario o perfil seleccionado deberá tener estado Activo.</w:t>
      </w:r>
      <w:r>
        <w:br/>
      </w:r>
      <w:r>
        <w:t>- La desactivación no deberá dejar al sistema sin un administrador activo.</w:t>
      </w:r>
      <w:r>
        <w:br/>
      </w:r>
      <w:r>
        <w:t>- El motivo deberá ser obligatorio.</w:t>
      </w:r>
      <w:r>
        <w:br/>
      </w:r>
      <w:r>
        <w:br/>
      </w:r>
      <w:r>
        <w:t>Flujo funcional:</w:t>
      </w:r>
      <w:r>
        <w:br/>
      </w:r>
      <w:r>
        <w:t>1. El Jefe TICS selecciona la opción Desactivar acceso.</w:t>
      </w:r>
      <w:r>
        <w:br/>
      </w:r>
      <w:r>
        <w:t>2. El sistema presenta el formulario con usuario o perfil seleccionado y motivo de la</w:t>
      </w:r>
      <w:r>
        <w:br/>
      </w:r>
      <w:r>
        <w:t>desactivación.</w:t>
      </w:r>
      <w:r>
        <w:br/>
      </w:r>
      <w:r>
        <w:t>3. El Jefe TICS completa el formulario con los datos solicitados.</w:t>
      </w:r>
      <w:r>
        <w:br/>
      </w:r>
      <w:r>
        <w:t>4. El Jefe TICS solicita confirmar la operación.</w:t>
      </w:r>
      <w:r>
        <w:br/>
      </w:r>
      <w:r>
        <w:t>5. El sistema verifica que la información cumpla las validaciones de entrada definidas.</w:t>
      </w:r>
      <w:r>
        <w:br/>
      </w:r>
      <w:r>
        <w:t>6. El sistema registra estado Inactivo e invalidación de las sesiones afectadas.</w:t>
      </w:r>
      <w:r>
        <w:br/>
      </w:r>
      <w:r>
        <w:br/>
      </w:r>
      <w:r>
        <w:t>7. El sistema confirma que la operación se completó correctamente.</w:t>
      </w:r>
      <w:r>
        <w:br/>
      </w:r>
      <w:r>
        <w:br/>
      </w:r>
      <w:r>
        <w:t>Flujos alternativos, excepciones y manejo de errores:</w:t>
      </w:r>
      <w:r>
        <w:br/>
      </w:r>
      <w:r>
        <w:t>5.a. Información obligatoria incompleta o inválida</w:t>
      </w:r>
      <w:r>
        <w:br/>
      </w:r>
      <w:r>
        <w:t>- El sistema identifica los datos que necesitan corregirse.</w:t>
      </w:r>
      <w:r>
        <w:br/>
      </w:r>
      <w:r>
        <w:t>- El sistema conserva la información válida ingresada.</w:t>
      </w:r>
      <w:r>
        <w:br/>
      </w:r>
      <w:r>
        <w:t>- El flujo regresa al paso 3.</w:t>
      </w:r>
      <w:r>
        <w:br/>
      </w:r>
      <w:r>
        <w:br/>
      </w:r>
      <w:r>
        <w:t>5.b. Incumplimiento de una regla de negocio</w:t>
      </w:r>
      <w:r>
        <w:br/>
      </w:r>
      <w:r>
        <w:t>- El sistema informa la regla que impide continuar.</w:t>
      </w:r>
      <w:r>
        <w:br/>
      </w:r>
      <w:r>
        <w:t>- El sistema no modifica la información existente.</w:t>
      </w:r>
      <w:r>
        <w:br/>
      </w:r>
      <w:r>
        <w:t>- El flujo regresa al paso 3 cuando la condición pueda corregirse.</w:t>
      </w:r>
      <w:r>
        <w:br/>
      </w:r>
      <w:r>
        <w:br/>
      </w:r>
      <w:r>
        <w:t>6.a. Error durante el almacenamiento o procesamiento</w:t>
      </w:r>
      <w:r>
        <w:br/>
      </w:r>
      <w:r>
        <w:t>- El sistema cancela la operación y conserva el estado anterior.</w:t>
      </w:r>
      <w:r>
        <w:br/>
      </w:r>
      <w:r>
        <w:t>- El sistema evita registros parciales o relaciones huérfanas.</w:t>
      </w:r>
      <w:r>
        <w:br/>
      </w:r>
      <w:r>
        <w:t>- El sistema conserva los datos ingresados cuando sea seguro hacerlo.</w:t>
      </w:r>
      <w:r>
        <w:br/>
      </w:r>
      <w:r>
        <w:t>- El flujo regresa al paso 4 para permitir un nuevo intento.</w:t>
      </w:r>
      <w:r>
        <w:br/>
      </w:r>
      <w:r>
        <w:br/>
      </w:r>
      <w:r>
        <w:t>Salidas:</w:t>
      </w:r>
      <w:r>
        <w:br/>
      </w:r>
      <w:r>
        <w:t>- Acceso inactivo.</w:t>
      </w:r>
      <w:r>
        <w:br/>
      </w:r>
      <w:r>
        <w:t>- Sesiones cerradas.</w:t>
      </w:r>
      <w:r>
        <w:br/>
      </w:r>
      <w:r>
        <w:t>- Registro.</w:t>
      </w:r>
      <w:r>
        <w:br/>
      </w:r>
      <w:r>
        <w:br/>
      </w:r>
      <w:r>
        <w:t>Criterios de aceptación:</w:t>
      </w:r>
      <w:r>
        <w:br/>
      </w:r>
      <w:r>
        <w:t>CA-01. Operación correcta</w:t>
      </w:r>
      <w:r>
        <w:br/>
      </w:r>
      <w:r>
        <w:t>Dado que la información cumple las validaciones de entrada, cuando el Jefe TICS solicite</w:t>
      </w:r>
      <w:r>
        <w:br/>
      </w:r>
      <w:r>
        <w:t>desactivar acceso, entonces el sistema deberá completar la operación y producir acceso inactivo,</w:t>
      </w:r>
      <w:r>
        <w:br/>
      </w:r>
      <w:r>
        <w:t>sesiones cerradas, registro.</w:t>
      </w:r>
      <w:r>
        <w:br/>
      </w:r>
      <w:r>
        <w:br/>
      </w:r>
      <w:r>
        <w:t>CA-02. Protección ante información inválida</w:t>
      </w:r>
      <w:r>
        <w:br/>
      </w:r>
      <w:r>
        <w:t>Dado que la información incumple una validación o regla de negocio, cuando se solicita ejecutar</w:t>
      </w:r>
      <w:r>
        <w:br/>
      </w:r>
      <w:r>
        <w:t>la operación, entonces el sistema no deberá modificar los datos y deberá indicar la condición que</w:t>
      </w:r>
      <w:r>
        <w:br/>
      </w:r>
      <w:r>
        <w:t>necesita corregirse.</w:t>
      </w:r>
      <w:r>
        <w:br/>
      </w:r>
      <w:r>
        <w:br/>
      </w:r>
      <w:r>
        <w:t>CA-03. Integridad de la operación</w:t>
      </w:r>
      <w:r>
        <w:br/>
      </w:r>
      <w:r>
        <w:t>Dado que ocurre un error durante el procesamiento, el sistema deberá conservar el estado</w:t>
      </w:r>
      <w:r>
        <w:br/>
      </w:r>
      <w:r>
        <w:t>anterior y no deberá generar registros parciales ni relaciones huérfanas.</w:t>
      </w:r>
      <w:r>
        <w:br/>
      </w:r>
      <w:r>
        <w:br/>
      </w:r>
      <w:r>
        <w:t>Riesgos relacionados:</w:t>
      </w:r>
      <w:r>
        <w:br/>
      </w:r>
      <w:r>
        <w:t>RSK-02; RSK-03</w:t>
      </w:r>
    </w:p>
    <w:p w:rsidR="004C4A69" w:rsidRDefault="007B2DC6" w14:paraId="4C1CFD01" w14:textId="77777777">
      <w:pPr>
        <w:pStyle w:val="Ttulo3"/>
        <w:divId w:val="531261596"/>
      </w:pPr>
      <w:bookmarkStart w:name="SRS-51" w:id="79"/>
      <w:bookmarkEnd w:id="79"/>
      <w:r>
        <w:t>Actualizar información del docente</w:t>
      </w:r>
    </w:p>
    <w:p w:rsidR="004C4A69" w:rsidRDefault="007B2DC6" w14:paraId="0F22E097" w14:textId="77777777">
      <w:pPr>
        <w:pStyle w:val="rv-text"/>
        <w:divId w:val="531261596"/>
      </w:pPr>
      <w:r>
        <w:rPr>
          <w:rStyle w:val="rv-id"/>
        </w:rPr>
        <w:t>[SRS-51]</w:t>
      </w:r>
      <w:r>
        <w:t xml:space="preserve"> Código:</w:t>
      </w:r>
    </w:p>
    <w:p w:rsidR="004C4A69" w:rsidRDefault="007B2DC6" w14:paraId="480EB06F" w14:textId="103D85CC">
      <w:pPr>
        <w:pStyle w:val="rv-text"/>
        <w:divId w:val="531261596"/>
      </w:pPr>
      <w:r>
        <w:t>RF-</w:t>
      </w:r>
      <w:r w:rsidR="5E975BA5">
        <w:t>32</w:t>
      </w:r>
    </w:p>
    <w:p w:rsidR="004C4A69" w:rsidRDefault="004C4A69" w14:paraId="76937946" w14:textId="77777777">
      <w:pPr>
        <w:pStyle w:val="rv-text"/>
        <w:divId w:val="531261596"/>
      </w:pPr>
    </w:p>
    <w:p w:rsidR="004C4A69" w:rsidRDefault="007B2DC6" w14:paraId="12A0624D" w14:textId="77777777">
      <w:pPr>
        <w:pStyle w:val="rv-text"/>
        <w:divId w:val="531261596"/>
      </w:pPr>
      <w:r>
        <w:t>Nombre:</w:t>
      </w:r>
    </w:p>
    <w:p w:rsidR="004C4A69" w:rsidRDefault="007B2DC6" w14:paraId="2DE7DECB" w14:textId="77777777">
      <w:pPr>
        <w:pStyle w:val="rv-text"/>
        <w:divId w:val="531261596"/>
      </w:pPr>
      <w:r>
        <w:t>Actualizar información del docente</w:t>
      </w:r>
    </w:p>
    <w:p w:rsidR="004C4A69" w:rsidRDefault="004C4A69" w14:paraId="335ADBC7" w14:textId="77777777">
      <w:pPr>
        <w:pStyle w:val="rv-text"/>
        <w:divId w:val="531261596"/>
      </w:pPr>
    </w:p>
    <w:p w:rsidR="004C4A69" w:rsidRDefault="007B2DC6" w14:paraId="3FAE2674" w14:textId="77777777">
      <w:pPr>
        <w:pStyle w:val="rv-text"/>
        <w:divId w:val="531261596"/>
      </w:pPr>
      <w:r>
        <w:t>Descripción:</w:t>
      </w:r>
    </w:p>
    <w:p w:rsidR="004C4A69" w:rsidRDefault="007B2DC6" w14:paraId="1705FCB8" w14:textId="77777777">
      <w:pPr>
        <w:pStyle w:val="rv-text"/>
        <w:divId w:val="531261596"/>
      </w:pPr>
      <w:r>
        <w:t>El sistema deberá permitir que la Jefa Académica actualice los datos personales, de contacto y académicos de un docente registrado, sin modificar su número de identificación, su estado ni las asignaciones históricas relacionadas con cursos.</w:t>
      </w:r>
    </w:p>
    <w:p w:rsidR="004C4A69" w:rsidRDefault="004C4A69" w14:paraId="5BBCEABF" w14:textId="77777777">
      <w:pPr>
        <w:pStyle w:val="rv-text"/>
        <w:divId w:val="531261596"/>
      </w:pPr>
    </w:p>
    <w:p w:rsidR="004C4A69" w:rsidRDefault="007B2DC6" w14:paraId="79867B4C" w14:textId="77777777">
      <w:pPr>
        <w:pStyle w:val="rv-text"/>
        <w:divId w:val="531261596"/>
      </w:pPr>
      <w:r>
        <w:t>Prioridad MoSCoW:</w:t>
      </w:r>
    </w:p>
    <w:p w:rsidR="004C4A69" w:rsidRDefault="007B2DC6" w14:paraId="3735119D" w14:textId="77777777">
      <w:pPr>
        <w:pStyle w:val="rv-text"/>
        <w:divId w:val="531261596"/>
      </w:pPr>
      <w:r>
        <w:t>Should have</w:t>
      </w:r>
    </w:p>
    <w:p w:rsidR="004C4A69" w:rsidRDefault="004C4A69" w14:paraId="09F18962" w14:textId="77777777">
      <w:pPr>
        <w:pStyle w:val="rv-text"/>
        <w:divId w:val="531261596"/>
      </w:pPr>
    </w:p>
    <w:p w:rsidR="004C4A69" w:rsidRDefault="007B2DC6" w14:paraId="123023CF" w14:textId="77777777">
      <w:pPr>
        <w:pStyle w:val="rv-text"/>
        <w:divId w:val="531261596"/>
      </w:pPr>
      <w:r>
        <w:t>Actor relacionado:</w:t>
      </w:r>
    </w:p>
    <w:p w:rsidR="004C4A69" w:rsidRDefault="007B2DC6" w14:paraId="5BDA804F" w14:textId="77777777">
      <w:pPr>
        <w:pStyle w:val="rv-text"/>
        <w:divId w:val="531261596"/>
      </w:pPr>
      <w:r>
        <w:t>Jefa Académica</w:t>
      </w:r>
    </w:p>
    <w:p w:rsidR="004C4A69" w:rsidRDefault="004C4A69" w14:paraId="687934CF" w14:textId="77777777">
      <w:pPr>
        <w:pStyle w:val="rv-text"/>
        <w:divId w:val="531261596"/>
      </w:pPr>
    </w:p>
    <w:p w:rsidR="004C4A69" w:rsidRDefault="007B2DC6" w14:paraId="0CEBC870" w14:textId="77777777">
      <w:pPr>
        <w:pStyle w:val="rv-text"/>
        <w:divId w:val="531261596"/>
      </w:pPr>
      <w:r>
        <w:t>Caso de uso de origen:</w:t>
      </w:r>
    </w:p>
    <w:p w:rsidR="7C45759E" w:rsidP="7C45759E" w:rsidRDefault="7C45759E" w14:paraId="10F44A89" w14:textId="3563B79E">
      <w:pPr>
        <w:pStyle w:val="rv-text"/>
      </w:pPr>
      <w:r w:rsidRPr="7C45759E">
        <w:t>CU-03 Gestionar docentes / CU-03.3 Actualizar información del docente</w:t>
      </w:r>
    </w:p>
    <w:p w:rsidR="004C4A69" w:rsidRDefault="004C4A69" w14:paraId="4432D9DA" w14:textId="77777777">
      <w:pPr>
        <w:pStyle w:val="rv-text"/>
        <w:divId w:val="531261596"/>
      </w:pPr>
    </w:p>
    <w:p w:rsidR="004C4A69" w:rsidRDefault="007B2DC6" w14:paraId="6DDC6964" w14:textId="77777777">
      <w:pPr>
        <w:pStyle w:val="rv-text"/>
        <w:divId w:val="531261596"/>
      </w:pPr>
      <w:r>
        <w:t>Referencias:</w:t>
      </w:r>
    </w:p>
    <w:p w:rsidR="004C4A69" w:rsidRDefault="007B2DC6" w14:paraId="3BC4226E" w14:textId="77777777">
      <w:pPr>
        <w:pStyle w:val="rv-text"/>
        <w:divId w:val="531261596"/>
      </w:pPr>
      <w:r>
        <w:t>RF-07 Consultar docentes.</w:t>
      </w:r>
    </w:p>
    <w:p w:rsidR="004C4A69" w:rsidRDefault="007B2DC6" w14:paraId="6E69AE99" w14:textId="77777777">
      <w:pPr>
        <w:pStyle w:val="rv-text"/>
        <w:divId w:val="531261596"/>
      </w:pPr>
      <w:r>
        <w:t>FMT-05 Datos del docente.</w:t>
      </w:r>
    </w:p>
    <w:p w:rsidR="004C4A69" w:rsidRDefault="004C4A69" w14:paraId="675C1F36" w14:textId="77777777">
      <w:pPr>
        <w:pStyle w:val="rv-text"/>
        <w:divId w:val="531261596"/>
      </w:pPr>
    </w:p>
    <w:p w:rsidR="004C4A69" w:rsidRDefault="007B2DC6" w14:paraId="54264FBB" w14:textId="77777777">
      <w:pPr>
        <w:pStyle w:val="rv-text"/>
        <w:divId w:val="531261596"/>
      </w:pPr>
      <w:r>
        <w:t>Entradas:</w:t>
      </w:r>
    </w:p>
    <w:p w:rsidR="004C4A69" w:rsidP="00F55720" w:rsidRDefault="007B2DC6" w14:paraId="5CCD8F1A" w14:textId="77777777">
      <w:pPr>
        <w:numPr>
          <w:ilvl w:val="0"/>
          <w:numId w:val="63"/>
        </w:numPr>
        <w:spacing w:line="240" w:lineRule="auto"/>
        <w:divId w:val="531261596"/>
      </w:pPr>
      <w:r>
        <w:t>Docente seleccionado.</w:t>
      </w:r>
    </w:p>
    <w:p w:rsidR="004C4A69" w:rsidP="00F55720" w:rsidRDefault="007B2DC6" w14:paraId="54F7ADF0" w14:textId="77777777">
      <w:pPr>
        <w:numPr>
          <w:ilvl w:val="0"/>
          <w:numId w:val="63"/>
        </w:numPr>
        <w:spacing w:line="240" w:lineRule="auto"/>
        <w:divId w:val="531261596"/>
      </w:pPr>
      <w:r>
        <w:t>Nombres.</w:t>
      </w:r>
    </w:p>
    <w:p w:rsidR="004C4A69" w:rsidP="00F55720" w:rsidRDefault="007B2DC6" w14:paraId="3CD8B3B1" w14:textId="77777777">
      <w:pPr>
        <w:numPr>
          <w:ilvl w:val="0"/>
          <w:numId w:val="63"/>
        </w:numPr>
        <w:spacing w:line="240" w:lineRule="auto"/>
        <w:divId w:val="531261596"/>
      </w:pPr>
      <w:r>
        <w:t>Apellidos.</w:t>
      </w:r>
    </w:p>
    <w:p w:rsidR="004C4A69" w:rsidP="00F55720" w:rsidRDefault="007B2DC6" w14:paraId="60726F88" w14:textId="77777777">
      <w:pPr>
        <w:numPr>
          <w:ilvl w:val="0"/>
          <w:numId w:val="63"/>
        </w:numPr>
        <w:spacing w:line="240" w:lineRule="auto"/>
        <w:divId w:val="531261596"/>
      </w:pPr>
      <w:r>
        <w:t>Correo electrónico.</w:t>
      </w:r>
    </w:p>
    <w:p w:rsidR="004C4A69" w:rsidP="00F55720" w:rsidRDefault="007B2DC6" w14:paraId="212D9345" w14:textId="77777777">
      <w:pPr>
        <w:numPr>
          <w:ilvl w:val="0"/>
          <w:numId w:val="63"/>
        </w:numPr>
        <w:spacing w:line="240" w:lineRule="auto"/>
        <w:divId w:val="531261596"/>
      </w:pPr>
      <w:r>
        <w:t>Número de teléfono, cuando se disponga.</w:t>
      </w:r>
    </w:p>
    <w:p w:rsidR="004C4A69" w:rsidP="00F55720" w:rsidRDefault="007B2DC6" w14:paraId="6C776FE4" w14:textId="77777777">
      <w:pPr>
        <w:numPr>
          <w:ilvl w:val="0"/>
          <w:numId w:val="63"/>
        </w:numPr>
        <w:spacing w:line="240" w:lineRule="auto"/>
        <w:divId w:val="531261596"/>
      </w:pPr>
      <w:r>
        <w:t>Área de conocimiento.</w:t>
      </w:r>
    </w:p>
    <w:p w:rsidR="004C4A69" w:rsidRDefault="004C4A69" w14:paraId="3D0C7603" w14:textId="77777777">
      <w:pPr>
        <w:pStyle w:val="rv-text"/>
        <w:divId w:val="531261596"/>
      </w:pPr>
    </w:p>
    <w:p w:rsidR="004C4A69" w:rsidRDefault="007B2DC6" w14:paraId="2218386B" w14:textId="77777777">
      <w:pPr>
        <w:pStyle w:val="rv-text"/>
        <w:divId w:val="531261596"/>
      </w:pPr>
      <w:r>
        <w:t>Validaciones de entrada:</w:t>
      </w:r>
    </w:p>
    <w:p w:rsidR="004C4A69" w:rsidP="00F55720" w:rsidRDefault="007B2DC6" w14:paraId="163926DB" w14:textId="77777777">
      <w:pPr>
        <w:numPr>
          <w:ilvl w:val="0"/>
          <w:numId w:val="64"/>
        </w:numPr>
        <w:spacing w:line="240" w:lineRule="auto"/>
        <w:divId w:val="531261596"/>
      </w:pPr>
      <w:r>
        <w:t>El docente seleccionado deberá existir.</w:t>
      </w:r>
    </w:p>
    <w:p w:rsidR="004C4A69" w:rsidP="00F55720" w:rsidRDefault="007B2DC6" w14:paraId="29946C10" w14:textId="77777777">
      <w:pPr>
        <w:numPr>
          <w:ilvl w:val="0"/>
          <w:numId w:val="64"/>
        </w:numPr>
        <w:spacing w:line="240" w:lineRule="auto"/>
        <w:divId w:val="531261596"/>
      </w:pPr>
      <w:r>
        <w:t>Los nombres, apellidos, correo electrónico y área de conocimiento deberán estar completos.</w:t>
      </w:r>
    </w:p>
    <w:p w:rsidR="004C4A69" w:rsidP="00F55720" w:rsidRDefault="007B2DC6" w14:paraId="3E0266BF" w14:textId="77777777">
      <w:pPr>
        <w:numPr>
          <w:ilvl w:val="0"/>
          <w:numId w:val="64"/>
        </w:numPr>
        <w:spacing w:line="240" w:lineRule="auto"/>
        <w:divId w:val="531261596"/>
      </w:pPr>
      <w:r>
        <w:t>Los nombres y apellidos deberán cumplir los formatos establecidos en FMT-05.</w:t>
      </w:r>
    </w:p>
    <w:p w:rsidR="004C4A69" w:rsidP="00F55720" w:rsidRDefault="007B2DC6" w14:paraId="7D2C8B6B" w14:textId="77777777">
      <w:pPr>
        <w:numPr>
          <w:ilvl w:val="0"/>
          <w:numId w:val="64"/>
        </w:numPr>
        <w:spacing w:line="240" w:lineRule="auto"/>
        <w:divId w:val="531261596"/>
      </w:pPr>
      <w:r>
        <w:t>El correo electrónico deberá cumplir el formato establecido en FMT-05.</w:t>
      </w:r>
    </w:p>
    <w:p w:rsidR="004C4A69" w:rsidP="00F55720" w:rsidRDefault="007B2DC6" w14:paraId="30ED8680" w14:textId="77777777">
      <w:pPr>
        <w:numPr>
          <w:ilvl w:val="0"/>
          <w:numId w:val="64"/>
        </w:numPr>
        <w:spacing w:line="240" w:lineRule="auto"/>
        <w:divId w:val="531261596"/>
      </w:pPr>
      <w:r>
        <w:t>El correo electrónico no deberá encontrarse registrado para otro docente.</w:t>
      </w:r>
    </w:p>
    <w:p w:rsidR="004C4A69" w:rsidP="00F55720" w:rsidRDefault="007B2DC6" w14:paraId="234DB571" w14:textId="77777777">
      <w:pPr>
        <w:numPr>
          <w:ilvl w:val="0"/>
          <w:numId w:val="64"/>
        </w:numPr>
        <w:spacing w:line="240" w:lineRule="auto"/>
        <w:divId w:val="531261596"/>
      </w:pPr>
      <w:r>
        <w:t>El número de teléfono, cuando se ingrese, deberá cumplir el formato establecido en FMT-05.</w:t>
      </w:r>
    </w:p>
    <w:p w:rsidR="004C4A69" w:rsidP="00F55720" w:rsidRDefault="007B2DC6" w14:paraId="77367AD4" w14:textId="77777777">
      <w:pPr>
        <w:numPr>
          <w:ilvl w:val="0"/>
          <w:numId w:val="64"/>
        </w:numPr>
        <w:spacing w:line="240" w:lineRule="auto"/>
        <w:divId w:val="531261596"/>
      </w:pPr>
      <w:r>
        <w:t>El tipo y número de identificación no deberán modificarse mediante esta operación.</w:t>
      </w:r>
    </w:p>
    <w:p w:rsidR="004C4A69" w:rsidP="00F55720" w:rsidRDefault="007B2DC6" w14:paraId="0012FB80" w14:textId="77777777">
      <w:pPr>
        <w:numPr>
          <w:ilvl w:val="0"/>
          <w:numId w:val="64"/>
        </w:numPr>
        <w:spacing w:line="240" w:lineRule="auto"/>
        <w:divId w:val="531261596"/>
      </w:pPr>
      <w:r>
        <w:t>El estado del docente no deberá modificarse mediante esta operación.</w:t>
      </w:r>
    </w:p>
    <w:p w:rsidR="004C4A69" w:rsidRDefault="004C4A69" w14:paraId="734700F0" w14:textId="77777777">
      <w:pPr>
        <w:pStyle w:val="rv-text"/>
        <w:divId w:val="531261596"/>
      </w:pPr>
    </w:p>
    <w:p w:rsidR="004C4A69" w:rsidRDefault="007B2DC6" w14:paraId="05FBF42C" w14:textId="77777777">
      <w:pPr>
        <w:pStyle w:val="rv-text"/>
        <w:divId w:val="531261596"/>
      </w:pPr>
      <w:r>
        <w:t>Flujo funcional:</w:t>
      </w:r>
    </w:p>
    <w:p w:rsidR="004C4A69" w:rsidP="00F55720" w:rsidRDefault="007B2DC6" w14:paraId="2DD2FC59" w14:textId="77777777">
      <w:pPr>
        <w:numPr>
          <w:ilvl w:val="0"/>
          <w:numId w:val="65"/>
        </w:numPr>
        <w:spacing w:line="240" w:lineRule="auto"/>
        <w:divId w:val="531261596"/>
      </w:pPr>
      <w:r>
        <w:t>La Jefa Académica consulta los docentes registrados mediante RF-07 Consultar docentes.</w:t>
      </w:r>
    </w:p>
    <w:p w:rsidR="004C4A69" w:rsidP="00F55720" w:rsidRDefault="007B2DC6" w14:paraId="1227BD4C" w14:textId="77777777">
      <w:pPr>
        <w:numPr>
          <w:ilvl w:val="0"/>
          <w:numId w:val="65"/>
        </w:numPr>
        <w:spacing w:line="240" w:lineRule="auto"/>
        <w:divId w:val="531261596"/>
      </w:pPr>
      <w:r>
        <w:t>La Jefa Académica selecciona el docente cuya información requiere actualizar.</w:t>
      </w:r>
    </w:p>
    <w:p w:rsidR="004C4A69" w:rsidP="00F55720" w:rsidRDefault="007B2DC6" w14:paraId="1995D3B8" w14:textId="77777777">
      <w:pPr>
        <w:numPr>
          <w:ilvl w:val="0"/>
          <w:numId w:val="65"/>
        </w:numPr>
        <w:spacing w:line="240" w:lineRule="auto"/>
        <w:divId w:val="531261596"/>
      </w:pPr>
      <w:r>
        <w:t>El sistema presenta la información actual del docente.</w:t>
      </w:r>
    </w:p>
    <w:p w:rsidR="004C4A69" w:rsidP="00F55720" w:rsidRDefault="007B2DC6" w14:paraId="23E7FBC8" w14:textId="77777777">
      <w:pPr>
        <w:numPr>
          <w:ilvl w:val="0"/>
          <w:numId w:val="65"/>
        </w:numPr>
        <w:spacing w:line="240" w:lineRule="auto"/>
        <w:divId w:val="531261596"/>
      </w:pPr>
      <w:r>
        <w:t>La Jefa Académica modifica los datos permitidos.</w:t>
      </w:r>
    </w:p>
    <w:p w:rsidR="004C4A69" w:rsidP="00F55720" w:rsidRDefault="007B2DC6" w14:paraId="15B2FB81" w14:textId="77777777">
      <w:pPr>
        <w:numPr>
          <w:ilvl w:val="0"/>
          <w:numId w:val="65"/>
        </w:numPr>
        <w:spacing w:line="240" w:lineRule="auto"/>
        <w:divId w:val="531261596"/>
      </w:pPr>
      <w:r>
        <w:t>La Jefa Académica solicita confirmar la actualización.</w:t>
      </w:r>
    </w:p>
    <w:p w:rsidR="004C4A69" w:rsidP="00F55720" w:rsidRDefault="007B2DC6" w14:paraId="0E674128" w14:textId="77777777">
      <w:pPr>
        <w:numPr>
          <w:ilvl w:val="0"/>
          <w:numId w:val="65"/>
        </w:numPr>
        <w:spacing w:line="240" w:lineRule="auto"/>
        <w:divId w:val="531261596"/>
      </w:pPr>
      <w:r>
        <w:t>El sistema verifica que la información modificada cumpla las validaciones establecidas.</w:t>
      </w:r>
    </w:p>
    <w:p w:rsidR="004C4A69" w:rsidP="00F55720" w:rsidRDefault="007B2DC6" w14:paraId="2A3B6556" w14:textId="77777777">
      <w:pPr>
        <w:numPr>
          <w:ilvl w:val="0"/>
          <w:numId w:val="65"/>
        </w:numPr>
        <w:spacing w:line="240" w:lineRule="auto"/>
        <w:divId w:val="531261596"/>
      </w:pPr>
      <w:r>
        <w:t>El sistema actualiza la información del docente.</w:t>
      </w:r>
    </w:p>
    <w:p w:rsidR="004C4A69" w:rsidP="00F55720" w:rsidRDefault="007B2DC6" w14:paraId="43AB6ADC" w14:textId="77777777">
      <w:pPr>
        <w:numPr>
          <w:ilvl w:val="0"/>
          <w:numId w:val="65"/>
        </w:numPr>
        <w:spacing w:line="240" w:lineRule="auto"/>
        <w:divId w:val="531261596"/>
      </w:pPr>
      <w:r>
        <w:t>El sistema conserva el número de identificación, el estado y las asignaciones históricas del docente.</w:t>
      </w:r>
    </w:p>
    <w:p w:rsidR="004C4A69" w:rsidP="00F55720" w:rsidRDefault="007B2DC6" w14:paraId="222F52DD" w14:textId="77777777">
      <w:pPr>
        <w:numPr>
          <w:ilvl w:val="0"/>
          <w:numId w:val="65"/>
        </w:numPr>
        <w:spacing w:line="240" w:lineRule="auto"/>
        <w:divId w:val="531261596"/>
      </w:pPr>
      <w:r>
        <w:t>El sistema confirma que la información fue actualizada correctamente.</w:t>
      </w:r>
    </w:p>
    <w:p w:rsidR="004C4A69" w:rsidRDefault="004C4A69" w14:paraId="0C8AB311" w14:textId="77777777">
      <w:pPr>
        <w:pStyle w:val="rv-text"/>
        <w:divId w:val="531261596"/>
      </w:pPr>
    </w:p>
    <w:p w:rsidR="004C4A69" w:rsidRDefault="007B2DC6" w14:paraId="4004514B" w14:textId="77777777">
      <w:pPr>
        <w:pStyle w:val="rv-text"/>
        <w:divId w:val="531261596"/>
      </w:pPr>
      <w:r>
        <w:t>Flujos alternativos, excepciones y manejo de errores:</w:t>
      </w:r>
    </w:p>
    <w:p w:rsidR="004C4A69" w:rsidRDefault="004C4A69" w14:paraId="00AF73FB" w14:textId="77777777">
      <w:pPr>
        <w:pStyle w:val="rv-text"/>
        <w:divId w:val="531261596"/>
      </w:pPr>
    </w:p>
    <w:p w:rsidR="004C4A69" w:rsidRDefault="007B2DC6" w14:paraId="66010D78" w14:textId="77777777">
      <w:pPr>
        <w:pStyle w:val="rv-text"/>
        <w:divId w:val="531261596"/>
      </w:pPr>
      <w:r>
        <w:t>4.a. No se realizaron modificaciones</w:t>
      </w:r>
    </w:p>
    <w:p w:rsidR="004C4A69" w:rsidP="00F55720" w:rsidRDefault="007B2DC6" w14:paraId="516E91A8" w14:textId="77777777">
      <w:pPr>
        <w:numPr>
          <w:ilvl w:val="0"/>
          <w:numId w:val="66"/>
        </w:numPr>
        <w:spacing w:line="240" w:lineRule="auto"/>
        <w:divId w:val="531261596"/>
      </w:pPr>
      <w:r>
        <w:t>El sistema detecta que la información ingresada coincide con la información actual.</w:t>
      </w:r>
    </w:p>
    <w:p w:rsidR="004C4A69" w:rsidP="00F55720" w:rsidRDefault="007B2DC6" w14:paraId="19D6AFE7" w14:textId="77777777">
      <w:pPr>
        <w:numPr>
          <w:ilvl w:val="0"/>
          <w:numId w:val="66"/>
        </w:numPr>
        <w:spacing w:line="240" w:lineRule="auto"/>
        <w:divId w:val="531261596"/>
      </w:pPr>
      <w:r>
        <w:t>El sistema informa que no existen cambios para guardar.</w:t>
      </w:r>
    </w:p>
    <w:p w:rsidR="004C4A69" w:rsidP="00F55720" w:rsidRDefault="007B2DC6" w14:paraId="5C26EA89" w14:textId="77777777">
      <w:pPr>
        <w:numPr>
          <w:ilvl w:val="0"/>
          <w:numId w:val="66"/>
        </w:numPr>
        <w:spacing w:line="240" w:lineRule="auto"/>
        <w:divId w:val="531261596"/>
      </w:pPr>
      <w:r>
        <w:t>El sistema no genera una actualización innecesaria.</w:t>
      </w:r>
    </w:p>
    <w:p w:rsidR="004C4A69" w:rsidP="00F55720" w:rsidRDefault="007B2DC6" w14:paraId="5C007DC2" w14:textId="77777777">
      <w:pPr>
        <w:numPr>
          <w:ilvl w:val="0"/>
          <w:numId w:val="66"/>
        </w:numPr>
        <w:spacing w:line="240" w:lineRule="auto"/>
        <w:divId w:val="531261596"/>
      </w:pPr>
      <w:r>
        <w:t>El flujo regresa al paso 4.</w:t>
      </w:r>
    </w:p>
    <w:p w:rsidR="004C4A69" w:rsidRDefault="004C4A69" w14:paraId="19E55C36" w14:textId="77777777">
      <w:pPr>
        <w:pStyle w:val="rv-text"/>
        <w:divId w:val="531261596"/>
      </w:pPr>
    </w:p>
    <w:p w:rsidR="004C4A69" w:rsidRDefault="007B2DC6" w14:paraId="0F0F4A34" w14:textId="77777777">
      <w:pPr>
        <w:pStyle w:val="rv-text"/>
        <w:divId w:val="531261596"/>
      </w:pPr>
      <w:r>
        <w:t>6.a. Información obligatoria incompleta o inválida</w:t>
      </w:r>
    </w:p>
    <w:p w:rsidR="004C4A69" w:rsidP="00F55720" w:rsidRDefault="007B2DC6" w14:paraId="589E6469" w14:textId="77777777">
      <w:pPr>
        <w:numPr>
          <w:ilvl w:val="0"/>
          <w:numId w:val="67"/>
        </w:numPr>
        <w:spacing w:line="240" w:lineRule="auto"/>
        <w:divId w:val="531261596"/>
      </w:pPr>
      <w:r>
        <w:t>El sistema identifica los datos que deben completarse o corregirse.</w:t>
      </w:r>
    </w:p>
    <w:p w:rsidR="004C4A69" w:rsidP="00F55720" w:rsidRDefault="007B2DC6" w14:paraId="4F7F00D6" w14:textId="77777777">
      <w:pPr>
        <w:numPr>
          <w:ilvl w:val="0"/>
          <w:numId w:val="67"/>
        </w:numPr>
        <w:spacing w:line="240" w:lineRule="auto"/>
        <w:divId w:val="531261596"/>
      </w:pPr>
      <w:r>
        <w:t>El sistema conserva la información válida ingresada.</w:t>
      </w:r>
    </w:p>
    <w:p w:rsidR="004C4A69" w:rsidP="00F55720" w:rsidRDefault="007B2DC6" w14:paraId="564FF2C6" w14:textId="77777777">
      <w:pPr>
        <w:numPr>
          <w:ilvl w:val="0"/>
          <w:numId w:val="67"/>
        </w:numPr>
        <w:spacing w:line="240" w:lineRule="auto"/>
        <w:divId w:val="531261596"/>
      </w:pPr>
      <w:r>
        <w:t>El sistema no modifica la información registrada.</w:t>
      </w:r>
    </w:p>
    <w:p w:rsidR="004C4A69" w:rsidP="00F55720" w:rsidRDefault="007B2DC6" w14:paraId="54217862" w14:textId="77777777">
      <w:pPr>
        <w:numPr>
          <w:ilvl w:val="0"/>
          <w:numId w:val="67"/>
        </w:numPr>
        <w:spacing w:line="240" w:lineRule="auto"/>
        <w:divId w:val="531261596"/>
      </w:pPr>
      <w:r>
        <w:t>El flujo regresa al paso 4.</w:t>
      </w:r>
    </w:p>
    <w:p w:rsidR="004C4A69" w:rsidRDefault="004C4A69" w14:paraId="23143B5E" w14:textId="77777777">
      <w:pPr>
        <w:pStyle w:val="rv-text"/>
        <w:divId w:val="531261596"/>
      </w:pPr>
    </w:p>
    <w:p w:rsidR="004C4A69" w:rsidRDefault="007B2DC6" w14:paraId="5A3650F9" w14:textId="77777777">
      <w:pPr>
        <w:pStyle w:val="rv-text"/>
        <w:divId w:val="531261596"/>
      </w:pPr>
      <w:r>
        <w:t xml:space="preserve">6.b. Correo electrónico perteneciente </w:t>
      </w:r>
      <w:proofErr w:type="gramStart"/>
      <w:r>
        <w:t>a</w:t>
      </w:r>
      <w:proofErr w:type="gramEnd"/>
      <w:r>
        <w:t xml:space="preserve"> otro docente</w:t>
      </w:r>
    </w:p>
    <w:p w:rsidR="004C4A69" w:rsidP="00F55720" w:rsidRDefault="007B2DC6" w14:paraId="70CD59C3" w14:textId="77777777">
      <w:pPr>
        <w:numPr>
          <w:ilvl w:val="0"/>
          <w:numId w:val="68"/>
        </w:numPr>
        <w:spacing w:line="240" w:lineRule="auto"/>
        <w:divId w:val="531261596"/>
      </w:pPr>
      <w:r>
        <w:t>El sistema informa que el correo electrónico ya se encuentra registrado.</w:t>
      </w:r>
    </w:p>
    <w:p w:rsidR="004C4A69" w:rsidP="00F55720" w:rsidRDefault="007B2DC6" w14:paraId="10F990F8" w14:textId="77777777">
      <w:pPr>
        <w:numPr>
          <w:ilvl w:val="0"/>
          <w:numId w:val="68"/>
        </w:numPr>
        <w:spacing w:line="240" w:lineRule="auto"/>
        <w:divId w:val="531261596"/>
      </w:pPr>
      <w:r>
        <w:t>El sistema no actualiza la información.</w:t>
      </w:r>
    </w:p>
    <w:p w:rsidR="004C4A69" w:rsidP="00F55720" w:rsidRDefault="007B2DC6" w14:paraId="513B28C6" w14:textId="77777777">
      <w:pPr>
        <w:numPr>
          <w:ilvl w:val="0"/>
          <w:numId w:val="68"/>
        </w:numPr>
        <w:spacing w:line="240" w:lineRule="auto"/>
        <w:divId w:val="531261596"/>
      </w:pPr>
      <w:r>
        <w:t>El sistema conserva los demás cambios válidos.</w:t>
      </w:r>
    </w:p>
    <w:p w:rsidR="004C4A69" w:rsidP="00F55720" w:rsidRDefault="007B2DC6" w14:paraId="659813FC" w14:textId="77777777">
      <w:pPr>
        <w:numPr>
          <w:ilvl w:val="0"/>
          <w:numId w:val="68"/>
        </w:numPr>
        <w:spacing w:line="240" w:lineRule="auto"/>
        <w:divId w:val="531261596"/>
      </w:pPr>
      <w:r>
        <w:t>El flujo regresa al paso 4.</w:t>
      </w:r>
    </w:p>
    <w:p w:rsidR="004C4A69" w:rsidRDefault="004C4A69" w14:paraId="1643A582" w14:textId="77777777">
      <w:pPr>
        <w:pStyle w:val="rv-text"/>
        <w:divId w:val="531261596"/>
      </w:pPr>
    </w:p>
    <w:p w:rsidR="004C4A69" w:rsidRDefault="007B2DC6" w14:paraId="3C31227A" w14:textId="77777777">
      <w:pPr>
        <w:pStyle w:val="rv-text"/>
        <w:divId w:val="531261596"/>
      </w:pPr>
      <w:r>
        <w:t>6.c. Intento de modificar información restringida</w:t>
      </w:r>
    </w:p>
    <w:p w:rsidR="004C4A69" w:rsidP="00F55720" w:rsidRDefault="007B2DC6" w14:paraId="44046947" w14:textId="77777777">
      <w:pPr>
        <w:numPr>
          <w:ilvl w:val="0"/>
          <w:numId w:val="69"/>
        </w:numPr>
        <w:spacing w:line="240" w:lineRule="auto"/>
        <w:divId w:val="531261596"/>
      </w:pPr>
      <w:r>
        <w:t>El sistema impide modificar el tipo de identificación, número de identificación o estado mediante esta operación.</w:t>
      </w:r>
    </w:p>
    <w:p w:rsidR="004C4A69" w:rsidP="00F55720" w:rsidRDefault="007B2DC6" w14:paraId="7847A327" w14:textId="77777777">
      <w:pPr>
        <w:numPr>
          <w:ilvl w:val="0"/>
          <w:numId w:val="69"/>
        </w:numPr>
        <w:spacing w:line="240" w:lineRule="auto"/>
        <w:divId w:val="531261596"/>
      </w:pPr>
      <w:r>
        <w:t>El sistema conserva los valores registrados.</w:t>
      </w:r>
    </w:p>
    <w:p w:rsidR="004C4A69" w:rsidP="00F55720" w:rsidRDefault="007B2DC6" w14:paraId="6F4B119E" w14:textId="77777777">
      <w:pPr>
        <w:numPr>
          <w:ilvl w:val="0"/>
          <w:numId w:val="69"/>
        </w:numPr>
        <w:spacing w:line="240" w:lineRule="auto"/>
        <w:divId w:val="531261596"/>
      </w:pPr>
      <w:r>
        <w:t>El flujo regresa al paso 4.</w:t>
      </w:r>
    </w:p>
    <w:p w:rsidR="004C4A69" w:rsidRDefault="004C4A69" w14:paraId="2DEFBD61" w14:textId="77777777">
      <w:pPr>
        <w:pStyle w:val="rv-text"/>
        <w:divId w:val="531261596"/>
      </w:pPr>
    </w:p>
    <w:p w:rsidR="004C4A69" w:rsidRDefault="007B2DC6" w14:paraId="61410A21" w14:textId="77777777">
      <w:pPr>
        <w:pStyle w:val="rv-text"/>
        <w:divId w:val="531261596"/>
      </w:pPr>
      <w:r>
        <w:t>Salidas:</w:t>
      </w:r>
    </w:p>
    <w:p w:rsidR="004C4A69" w:rsidP="00F55720" w:rsidRDefault="007B2DC6" w14:paraId="172E704E" w14:textId="77777777">
      <w:pPr>
        <w:numPr>
          <w:ilvl w:val="0"/>
          <w:numId w:val="70"/>
        </w:numPr>
        <w:spacing w:line="240" w:lineRule="auto"/>
        <w:divId w:val="531261596"/>
      </w:pPr>
      <w:r>
        <w:t>Información del docente actualizada.</w:t>
      </w:r>
    </w:p>
    <w:p w:rsidR="004C4A69" w:rsidP="00F55720" w:rsidRDefault="007B2DC6" w14:paraId="6B970B6B" w14:textId="77777777">
      <w:pPr>
        <w:numPr>
          <w:ilvl w:val="0"/>
          <w:numId w:val="70"/>
        </w:numPr>
        <w:spacing w:line="240" w:lineRule="auto"/>
        <w:divId w:val="531261596"/>
      </w:pPr>
      <w:r>
        <w:t>Número de identificación, estado y asignaciones históricas conservados.</w:t>
      </w:r>
    </w:p>
    <w:p w:rsidR="004C4A69" w:rsidP="00F55720" w:rsidRDefault="007B2DC6" w14:paraId="1C9DF2B9" w14:textId="77777777">
      <w:pPr>
        <w:numPr>
          <w:ilvl w:val="0"/>
          <w:numId w:val="70"/>
        </w:numPr>
        <w:spacing w:line="240" w:lineRule="auto"/>
        <w:divId w:val="531261596"/>
      </w:pPr>
      <w:r>
        <w:t>Confirmación de la actualización.</w:t>
      </w:r>
    </w:p>
    <w:p w:rsidR="004C4A69" w:rsidRDefault="004C4A69" w14:paraId="72755794" w14:textId="77777777">
      <w:pPr>
        <w:pStyle w:val="rv-text"/>
        <w:divId w:val="531261596"/>
      </w:pPr>
    </w:p>
    <w:p w:rsidR="004C4A69" w:rsidRDefault="007B2DC6" w14:paraId="1AADC7B2" w14:textId="77777777">
      <w:pPr>
        <w:pStyle w:val="rv-text"/>
        <w:divId w:val="531261596"/>
      </w:pPr>
      <w:r>
        <w:t>Criterios de aceptación:</w:t>
      </w:r>
    </w:p>
    <w:p w:rsidR="004C4A69" w:rsidRDefault="004C4A69" w14:paraId="17D2C61E" w14:textId="77777777">
      <w:pPr>
        <w:pStyle w:val="rv-text"/>
        <w:divId w:val="531261596"/>
      </w:pPr>
    </w:p>
    <w:p w:rsidR="004C4A69" w:rsidRDefault="007B2DC6" w14:paraId="0C072732" w14:textId="77777777">
      <w:pPr>
        <w:pStyle w:val="rv-text"/>
        <w:divId w:val="531261596"/>
      </w:pPr>
      <w:r>
        <w:t>CA-01. Actualización correcta</w:t>
      </w:r>
    </w:p>
    <w:p w:rsidR="004C4A69" w:rsidRDefault="007B2DC6" w14:paraId="097768C8" w14:textId="77777777">
      <w:pPr>
        <w:pStyle w:val="rv-text"/>
        <w:divId w:val="531261596"/>
      </w:pPr>
      <w:r>
        <w:t>Dado que el docente existe y la nueva información cumple las validaciones, cuando la Jefa Académica confirme la actualización, entonces el sistema deberá modificar los datos permitidos y conservar el número de identificación, estado y las asignaciones históricas.</w:t>
      </w:r>
    </w:p>
    <w:p w:rsidR="004C4A69" w:rsidRDefault="004C4A69" w14:paraId="44FB7C4D" w14:textId="77777777">
      <w:pPr>
        <w:pStyle w:val="rv-text"/>
        <w:divId w:val="531261596"/>
      </w:pPr>
    </w:p>
    <w:p w:rsidR="004C4A69" w:rsidRDefault="007B2DC6" w14:paraId="7EDC5FEC" w14:textId="77777777">
      <w:pPr>
        <w:pStyle w:val="rv-text"/>
        <w:divId w:val="531261596"/>
      </w:pPr>
      <w:r>
        <w:t>CA-02. Protección de información restringida</w:t>
      </w:r>
    </w:p>
    <w:p w:rsidR="004C4A69" w:rsidRDefault="007B2DC6" w14:paraId="6758EBA6" w14:textId="77777777">
      <w:pPr>
        <w:pStyle w:val="rv-text"/>
        <w:divId w:val="531261596"/>
      </w:pPr>
      <w:r>
        <w:t>Dado que se intenta modificar el número de identificación o estado del docente mediante esta operación, cuando se solicite guardar los cambios, entonces el sistema deberá impedir dicha modificación y conservar los valores registrados.</w:t>
      </w:r>
    </w:p>
    <w:p w:rsidR="004C4A69" w:rsidRDefault="004C4A69" w14:paraId="59553684" w14:textId="77777777">
      <w:pPr>
        <w:pStyle w:val="rv-text"/>
        <w:divId w:val="531261596"/>
      </w:pPr>
    </w:p>
    <w:p w:rsidR="004C4A69" w:rsidRDefault="007B2DC6" w14:paraId="35193F6B" w14:textId="77777777">
      <w:pPr>
        <w:pStyle w:val="rv-text"/>
        <w:divId w:val="531261596"/>
      </w:pPr>
      <w:r>
        <w:t>CA-03. Prevención de correos duplicados</w:t>
      </w:r>
    </w:p>
    <w:p w:rsidR="004C4A69" w:rsidRDefault="007B2DC6" w14:paraId="24A2C111" w14:textId="77777777">
      <w:pPr>
        <w:pStyle w:val="rv-text"/>
        <w:divId w:val="531261596"/>
      </w:pPr>
      <w:r>
        <w:t xml:space="preserve">Dado que el correo electrónico ingresado pertenece </w:t>
      </w:r>
      <w:proofErr w:type="gramStart"/>
      <w:r>
        <w:t>a</w:t>
      </w:r>
      <w:proofErr w:type="gramEnd"/>
      <w:r>
        <w:t xml:space="preserve"> otro docente, cuando la Jefa Académica solicite guardar los cambios, entonces el sistema no deberá actualizar la información y deberá indicar el dato que necesita corregirse.</w:t>
      </w:r>
    </w:p>
    <w:p w:rsidR="004C4A69" w:rsidRDefault="004C4A69" w14:paraId="12D570CF" w14:textId="77777777">
      <w:pPr>
        <w:pStyle w:val="rv-text"/>
        <w:divId w:val="531261596"/>
      </w:pPr>
    </w:p>
    <w:p w:rsidR="004C4A69" w:rsidRDefault="007B2DC6" w14:paraId="2155818E" w14:textId="77777777">
      <w:pPr>
        <w:pStyle w:val="rv-text"/>
        <w:divId w:val="531261596"/>
      </w:pPr>
      <w:r>
        <w:t>CA-04. Integridad de la actualización</w:t>
      </w:r>
    </w:p>
    <w:p w:rsidR="004C4A69" w:rsidRDefault="007B2DC6" w14:paraId="6857DB95" w14:textId="77777777">
      <w:pPr>
        <w:pStyle w:val="rv-text"/>
        <w:divId w:val="531261596"/>
      </w:pPr>
      <w:r>
        <w:t>Dado que ocurre un error durante el almacenamiento, el sistema deberá conservar la información anterior y no deberá guardar una actualización parcial.</w:t>
      </w:r>
    </w:p>
    <w:p w:rsidR="004C4A69" w:rsidRDefault="004C4A69" w14:paraId="0D8FC969" w14:textId="77777777">
      <w:pPr>
        <w:pStyle w:val="rv-text"/>
        <w:divId w:val="531261596"/>
      </w:pPr>
    </w:p>
    <w:p w:rsidR="004C4A69" w:rsidRDefault="007B2DC6" w14:paraId="602E724C" w14:textId="77777777">
      <w:pPr>
        <w:pStyle w:val="rv-text"/>
        <w:divId w:val="531261596"/>
      </w:pPr>
      <w:r>
        <w:t>Riesgos relacionados:</w:t>
      </w:r>
    </w:p>
    <w:p w:rsidR="004C4A69" w:rsidRDefault="007B2DC6" w14:paraId="70E3AD71" w14:textId="77777777">
      <w:pPr>
        <w:pStyle w:val="rv-text"/>
        <w:divId w:val="531261596"/>
      </w:pPr>
      <w:r>
        <w:t>RSK-04</w:t>
      </w:r>
    </w:p>
    <w:p w:rsidR="004C4A69" w:rsidRDefault="007B2DC6" w14:paraId="6981AE1A" w14:textId="77777777">
      <w:pPr>
        <w:pStyle w:val="Ttulo3"/>
        <w:divId w:val="531261596"/>
      </w:pPr>
      <w:bookmarkStart w:name="SRS-54" w:id="80"/>
      <w:bookmarkEnd w:id="80"/>
      <w:r>
        <w:t>Eliminar docente</w:t>
      </w:r>
    </w:p>
    <w:p w:rsidR="004C4A69" w:rsidRDefault="007B2DC6" w14:paraId="2F010492" w14:textId="77777777">
      <w:pPr>
        <w:pStyle w:val="rv-text"/>
        <w:divId w:val="531261596"/>
      </w:pPr>
      <w:r>
        <w:rPr>
          <w:rStyle w:val="rv-id"/>
        </w:rPr>
        <w:t>[SRS-54]</w:t>
      </w:r>
      <w:r>
        <w:t xml:space="preserve"> Código:</w:t>
      </w:r>
    </w:p>
    <w:p w:rsidR="004C4A69" w:rsidRDefault="007B2DC6" w14:paraId="551928CF" w14:textId="183637E4">
      <w:pPr>
        <w:pStyle w:val="rv-text"/>
        <w:divId w:val="531261596"/>
      </w:pPr>
      <w:r>
        <w:t>RF-</w:t>
      </w:r>
      <w:r w:rsidR="5E975BA5">
        <w:t>33</w:t>
      </w:r>
    </w:p>
    <w:p w:rsidR="004C4A69" w:rsidRDefault="004C4A69" w14:paraId="413F69E3" w14:textId="77777777">
      <w:pPr>
        <w:pStyle w:val="rv-text"/>
        <w:divId w:val="531261596"/>
      </w:pPr>
    </w:p>
    <w:p w:rsidR="004C4A69" w:rsidRDefault="007B2DC6" w14:paraId="38CDF764" w14:textId="77777777">
      <w:pPr>
        <w:pStyle w:val="rv-text"/>
        <w:divId w:val="531261596"/>
      </w:pPr>
      <w:r>
        <w:t>Nombre:</w:t>
      </w:r>
    </w:p>
    <w:p w:rsidR="004C4A69" w:rsidRDefault="007B2DC6" w14:paraId="50988D92" w14:textId="77777777">
      <w:pPr>
        <w:pStyle w:val="rv-text"/>
        <w:divId w:val="531261596"/>
      </w:pPr>
      <w:r>
        <w:t>Eliminar docente</w:t>
      </w:r>
    </w:p>
    <w:p w:rsidR="004C4A69" w:rsidRDefault="004C4A69" w14:paraId="077BF681" w14:textId="77777777">
      <w:pPr>
        <w:pStyle w:val="rv-text"/>
        <w:divId w:val="531261596"/>
      </w:pPr>
    </w:p>
    <w:p w:rsidR="004C4A69" w:rsidRDefault="007B2DC6" w14:paraId="39AC6BE2" w14:textId="77777777">
      <w:pPr>
        <w:pStyle w:val="rv-text"/>
        <w:divId w:val="531261596"/>
      </w:pPr>
      <w:r>
        <w:t>Descripción:</w:t>
      </w:r>
    </w:p>
    <w:p w:rsidR="004C4A69" w:rsidRDefault="007B2DC6" w14:paraId="26B39FB6" w14:textId="77777777">
      <w:pPr>
        <w:pStyle w:val="rv-text"/>
        <w:divId w:val="531261596"/>
      </w:pPr>
      <w:r>
        <w:t>El sistema deberá permitir que la Jefa Académica elimine lógicamente un docente registrado mediante el cambio de su estado a Inactivo, conservando su información, el historial de asignaciones y los registros relacionados. Un docente eliminado lógicamente no deberá estar disponible para nuevas asignaciones ni consultas operativas.</w:t>
      </w:r>
    </w:p>
    <w:p w:rsidR="004C4A69" w:rsidRDefault="004C4A69" w14:paraId="5402BE17" w14:textId="77777777">
      <w:pPr>
        <w:pStyle w:val="rv-text"/>
        <w:divId w:val="531261596"/>
      </w:pPr>
    </w:p>
    <w:p w:rsidR="004C4A69" w:rsidRDefault="007B2DC6" w14:paraId="0843624F" w14:textId="77777777">
      <w:pPr>
        <w:pStyle w:val="rv-text"/>
        <w:divId w:val="531261596"/>
      </w:pPr>
      <w:r>
        <w:t>Prioridad MoSCoW:</w:t>
      </w:r>
    </w:p>
    <w:p w:rsidR="004C4A69" w:rsidRDefault="007B2DC6" w14:paraId="1C1F1E09" w14:textId="77777777">
      <w:pPr>
        <w:pStyle w:val="rv-text"/>
        <w:divId w:val="531261596"/>
      </w:pPr>
      <w:r>
        <w:t>Should have</w:t>
      </w:r>
    </w:p>
    <w:p w:rsidR="004C4A69" w:rsidRDefault="004C4A69" w14:paraId="70CFEE9F" w14:textId="77777777">
      <w:pPr>
        <w:pStyle w:val="rv-text"/>
        <w:divId w:val="531261596"/>
      </w:pPr>
    </w:p>
    <w:p w:rsidR="004C4A69" w:rsidRDefault="007B2DC6" w14:paraId="7402422B" w14:textId="77777777">
      <w:pPr>
        <w:pStyle w:val="rv-text"/>
        <w:divId w:val="531261596"/>
      </w:pPr>
      <w:r>
        <w:t>Actor relacionado:</w:t>
      </w:r>
    </w:p>
    <w:p w:rsidR="004C4A69" w:rsidRDefault="007B2DC6" w14:paraId="15B167EE" w14:textId="77777777">
      <w:pPr>
        <w:pStyle w:val="rv-text"/>
        <w:divId w:val="531261596"/>
      </w:pPr>
      <w:r>
        <w:t>Jefa Académica</w:t>
      </w:r>
    </w:p>
    <w:p w:rsidR="004C4A69" w:rsidRDefault="004C4A69" w14:paraId="51ECD620" w14:textId="77777777">
      <w:pPr>
        <w:pStyle w:val="rv-text"/>
        <w:divId w:val="531261596"/>
      </w:pPr>
    </w:p>
    <w:p w:rsidR="004C4A69" w:rsidRDefault="007B2DC6" w14:paraId="05DF5A1A" w14:textId="001C038D">
      <w:pPr>
        <w:pStyle w:val="rv-text"/>
        <w:divId w:val="531261596"/>
      </w:pPr>
      <w:r>
        <w:t>Caso de uso de origen:</w:t>
      </w:r>
    </w:p>
    <w:p w:rsidR="7C45759E" w:rsidP="7C45759E" w:rsidRDefault="7C45759E" w14:paraId="16AD0C2F" w14:textId="20881596">
      <w:pPr>
        <w:pStyle w:val="rv-text"/>
      </w:pPr>
      <w:r w:rsidRPr="7C45759E">
        <w:t>CU-03 Gestionar docentes / CU-03.4 Eliminar Docente</w:t>
      </w:r>
    </w:p>
    <w:p w:rsidR="004C4A69" w:rsidRDefault="004C4A69" w14:paraId="0F0FCBFA" w14:textId="77777777">
      <w:pPr>
        <w:pStyle w:val="rv-text"/>
        <w:divId w:val="531261596"/>
      </w:pPr>
    </w:p>
    <w:p w:rsidR="004C4A69" w:rsidRDefault="007B2DC6" w14:paraId="6C10FB94" w14:textId="77777777">
      <w:pPr>
        <w:pStyle w:val="rv-text"/>
        <w:divId w:val="531261596"/>
      </w:pPr>
      <w:r>
        <w:t>Referencias:</w:t>
      </w:r>
    </w:p>
    <w:p w:rsidR="004C4A69" w:rsidRDefault="007B2DC6" w14:paraId="62903AB9" w14:textId="77777777">
      <w:pPr>
        <w:pStyle w:val="rv-text"/>
        <w:divId w:val="531261596"/>
      </w:pPr>
      <w:r>
        <w:t>RF-07 Consultar docentes.</w:t>
      </w:r>
    </w:p>
    <w:p w:rsidR="004C4A69" w:rsidRDefault="007B2DC6" w14:paraId="5229C304" w14:textId="77777777">
      <w:pPr>
        <w:pStyle w:val="rv-text"/>
        <w:divId w:val="531261596"/>
      </w:pPr>
      <w:r>
        <w:t>FMT-05 Datos del docente.</w:t>
      </w:r>
    </w:p>
    <w:p w:rsidR="004C4A69" w:rsidRDefault="004C4A69" w14:paraId="272B5B4D" w14:textId="77777777">
      <w:pPr>
        <w:pStyle w:val="rv-text"/>
        <w:divId w:val="531261596"/>
      </w:pPr>
    </w:p>
    <w:p w:rsidR="004C4A69" w:rsidRDefault="007B2DC6" w14:paraId="455A7390" w14:textId="77777777">
      <w:pPr>
        <w:pStyle w:val="rv-text"/>
        <w:divId w:val="531261596"/>
      </w:pPr>
      <w:r>
        <w:t>Entradas:</w:t>
      </w:r>
    </w:p>
    <w:p w:rsidR="004C4A69" w:rsidRDefault="007B2DC6" w14:paraId="3A1025F1" w14:textId="77777777">
      <w:pPr>
        <w:pStyle w:val="rv-text"/>
        <w:divId w:val="531261596"/>
      </w:pPr>
      <w:r>
        <w:t>Docente seleccionado.</w:t>
      </w:r>
    </w:p>
    <w:p w:rsidR="004C4A69" w:rsidRDefault="004C4A69" w14:paraId="188C6518" w14:textId="77777777">
      <w:pPr>
        <w:pStyle w:val="rv-text"/>
        <w:divId w:val="531261596"/>
      </w:pPr>
    </w:p>
    <w:p w:rsidR="004C4A69" w:rsidRDefault="007B2DC6" w14:paraId="5D0F1BB0" w14:textId="77777777">
      <w:pPr>
        <w:pStyle w:val="rv-text"/>
        <w:divId w:val="531261596"/>
      </w:pPr>
      <w:r>
        <w:t>Validaciones de entrada:</w:t>
      </w:r>
    </w:p>
    <w:p w:rsidR="004C4A69" w:rsidP="00F55720" w:rsidRDefault="007B2DC6" w14:paraId="27A62434" w14:textId="77777777">
      <w:pPr>
        <w:numPr>
          <w:ilvl w:val="0"/>
          <w:numId w:val="71"/>
        </w:numPr>
        <w:spacing w:line="240" w:lineRule="auto"/>
        <w:divId w:val="531261596"/>
      </w:pPr>
      <w:r>
        <w:t>El docente seleccionado deberá existir.</w:t>
      </w:r>
    </w:p>
    <w:p w:rsidR="004C4A69" w:rsidP="00F55720" w:rsidRDefault="007B2DC6" w14:paraId="2BC79CA2" w14:textId="77777777">
      <w:pPr>
        <w:numPr>
          <w:ilvl w:val="0"/>
          <w:numId w:val="71"/>
        </w:numPr>
        <w:spacing w:line="240" w:lineRule="auto"/>
        <w:divId w:val="531261596"/>
      </w:pPr>
      <w:r>
        <w:t>El docente deberá encontrarse en estado Activo.</w:t>
      </w:r>
    </w:p>
    <w:p w:rsidR="004C4A69" w:rsidP="00F55720" w:rsidRDefault="007B2DC6" w14:paraId="23D0C01B" w14:textId="77777777">
      <w:pPr>
        <w:numPr>
          <w:ilvl w:val="0"/>
          <w:numId w:val="71"/>
        </w:numPr>
        <w:spacing w:line="240" w:lineRule="auto"/>
        <w:divId w:val="531261596"/>
      </w:pPr>
      <w:r>
        <w:t>El docente no deberá mantener asignaciones a cursos en ejecución o programados para una fecha futura.</w:t>
      </w:r>
    </w:p>
    <w:p w:rsidR="004C4A69" w:rsidP="00F55720" w:rsidRDefault="007B2DC6" w14:paraId="1A6689B4" w14:textId="77777777">
      <w:pPr>
        <w:numPr>
          <w:ilvl w:val="0"/>
          <w:numId w:val="71"/>
        </w:numPr>
        <w:spacing w:line="240" w:lineRule="auto"/>
        <w:divId w:val="531261596"/>
      </w:pPr>
      <w:r>
        <w:t>La eliminación lógica no deberá eliminar la información del docente ni sus asignaciones históricas.</w:t>
      </w:r>
    </w:p>
    <w:p w:rsidR="004C4A69" w:rsidRDefault="004C4A69" w14:paraId="6ABD7336" w14:textId="77777777">
      <w:pPr>
        <w:pStyle w:val="rv-text"/>
        <w:divId w:val="531261596"/>
      </w:pPr>
    </w:p>
    <w:p w:rsidR="004C4A69" w:rsidRDefault="007B2DC6" w14:paraId="00F9E0FF" w14:textId="77777777">
      <w:pPr>
        <w:pStyle w:val="rv-text"/>
        <w:divId w:val="531261596"/>
      </w:pPr>
      <w:r>
        <w:t>Flujo funcional:</w:t>
      </w:r>
    </w:p>
    <w:p w:rsidR="004C4A69" w:rsidRDefault="007B2DC6" w14:paraId="0D394C37" w14:textId="77777777">
      <w:pPr>
        <w:pStyle w:val="rv-text"/>
        <w:divId w:val="531261596"/>
      </w:pPr>
      <w:r>
        <w:t>1. La Jefa Académica consulta los docentes registrados mediante RF-07 Consultar docentes.</w:t>
      </w:r>
    </w:p>
    <w:p w:rsidR="004C4A69" w:rsidRDefault="007B2DC6" w14:paraId="6A2D8896" w14:textId="77777777">
      <w:pPr>
        <w:pStyle w:val="rv-text"/>
        <w:divId w:val="531261596"/>
      </w:pPr>
      <w:r>
        <w:t>2. La Jefa Académica selecciona el docente que desea eliminar.</w:t>
      </w:r>
    </w:p>
    <w:p w:rsidR="004C4A69" w:rsidRDefault="007B2DC6" w14:paraId="6FDDC715" w14:textId="77777777">
      <w:pPr>
        <w:pStyle w:val="rv-text"/>
        <w:divId w:val="531261596"/>
      </w:pPr>
      <w:r>
        <w:t>3. El sistema presenta la información del docente.</w:t>
      </w:r>
    </w:p>
    <w:p w:rsidR="004C4A69" w:rsidRDefault="007B2DC6" w14:paraId="2A2B5808" w14:textId="77777777">
      <w:pPr>
        <w:pStyle w:val="rv-text"/>
        <w:divId w:val="531261596"/>
      </w:pPr>
      <w:r>
        <w:t>4. La Jefa Académica solicita eliminar el docente.</w:t>
      </w:r>
    </w:p>
    <w:p w:rsidR="004C4A69" w:rsidRDefault="007B2DC6" w14:paraId="5BDCF7DB" w14:textId="77777777">
      <w:pPr>
        <w:pStyle w:val="rv-text"/>
        <w:divId w:val="531261596"/>
      </w:pPr>
      <w:r>
        <w:t>5. El sistema solicita la confirmación de la operación.</w:t>
      </w:r>
    </w:p>
    <w:p w:rsidR="004C4A69" w:rsidRDefault="007B2DC6" w14:paraId="471D7B4D" w14:textId="77777777">
      <w:pPr>
        <w:pStyle w:val="rv-text"/>
        <w:divId w:val="531261596"/>
      </w:pPr>
      <w:r>
        <w:t>6. El sistema verifica que el docente cumpla las validaciones establecidas.</w:t>
      </w:r>
    </w:p>
    <w:p w:rsidR="004C4A69" w:rsidRDefault="007B2DC6" w14:paraId="511024A5" w14:textId="77777777">
      <w:pPr>
        <w:pStyle w:val="rv-text"/>
        <w:divId w:val="531261596"/>
      </w:pPr>
      <w:r>
        <w:t>7. El sistema cambia el estado del docente a Inactivo.</w:t>
      </w:r>
    </w:p>
    <w:p w:rsidR="004C4A69" w:rsidRDefault="007B2DC6" w14:paraId="735AA874" w14:textId="77777777">
      <w:pPr>
        <w:pStyle w:val="rv-text"/>
        <w:divId w:val="531261596"/>
      </w:pPr>
      <w:r>
        <w:t>8. El sistema conserva la información y las asignaciones históricas del docente.</w:t>
      </w:r>
    </w:p>
    <w:p w:rsidR="004C4A69" w:rsidRDefault="007B2DC6" w14:paraId="77FD5429" w14:textId="77777777">
      <w:pPr>
        <w:pStyle w:val="rv-text"/>
        <w:divId w:val="531261596"/>
      </w:pPr>
      <w:r>
        <w:t>9. El sistema actualiza la disponibilidad del docente para impedir nuevas asignaciones.</w:t>
      </w:r>
    </w:p>
    <w:p w:rsidR="004C4A69" w:rsidRDefault="007B2DC6" w14:paraId="4C92A9FF" w14:textId="77777777">
      <w:pPr>
        <w:pStyle w:val="rv-text"/>
        <w:divId w:val="531261596"/>
      </w:pPr>
      <w:r>
        <w:t>10. El sistema confirma que la eliminación lógica fue realizada correctamente.</w:t>
      </w:r>
    </w:p>
    <w:p w:rsidR="004C4A69" w:rsidRDefault="004C4A69" w14:paraId="31907447" w14:textId="77777777">
      <w:pPr>
        <w:pStyle w:val="rv-text"/>
        <w:divId w:val="531261596"/>
      </w:pPr>
    </w:p>
    <w:p w:rsidR="004C4A69" w:rsidRDefault="007B2DC6" w14:paraId="0DC99D11" w14:textId="77777777">
      <w:pPr>
        <w:pStyle w:val="rv-text"/>
        <w:divId w:val="531261596"/>
      </w:pPr>
      <w:r>
        <w:t>Flujos alternativos, excepciones y manejo de errores:</w:t>
      </w:r>
    </w:p>
    <w:p w:rsidR="004C4A69" w:rsidRDefault="007B2DC6" w14:paraId="0A9B3D6A" w14:textId="77777777">
      <w:pPr>
        <w:pStyle w:val="rv-text"/>
        <w:divId w:val="531261596"/>
      </w:pPr>
      <w:r>
        <w:t>2.a. Docente inexistente</w:t>
      </w:r>
    </w:p>
    <w:p w:rsidR="004C4A69" w:rsidP="00F55720" w:rsidRDefault="007B2DC6" w14:paraId="008FD3BE" w14:textId="77777777">
      <w:pPr>
        <w:numPr>
          <w:ilvl w:val="0"/>
          <w:numId w:val="72"/>
        </w:numPr>
        <w:spacing w:line="240" w:lineRule="auto"/>
        <w:divId w:val="531261596"/>
      </w:pPr>
      <w:r>
        <w:t>El sistema informa que el docente no se encuentra registrado.</w:t>
      </w:r>
    </w:p>
    <w:p w:rsidR="004C4A69" w:rsidP="00F55720" w:rsidRDefault="007B2DC6" w14:paraId="28BAD766" w14:textId="77777777">
      <w:pPr>
        <w:numPr>
          <w:ilvl w:val="0"/>
          <w:numId w:val="72"/>
        </w:numPr>
        <w:spacing w:line="240" w:lineRule="auto"/>
        <w:divId w:val="531261596"/>
      </w:pPr>
      <w:r>
        <w:t>El flujo finaliza.</w:t>
      </w:r>
    </w:p>
    <w:p w:rsidR="004C4A69" w:rsidRDefault="004C4A69" w14:paraId="22E62073" w14:textId="77777777">
      <w:pPr>
        <w:pStyle w:val="rv-text"/>
        <w:divId w:val="531261596"/>
      </w:pPr>
    </w:p>
    <w:p w:rsidR="004C4A69" w:rsidRDefault="007B2DC6" w14:paraId="7177AA30" w14:textId="77777777">
      <w:pPr>
        <w:pStyle w:val="rv-text"/>
        <w:divId w:val="531261596"/>
      </w:pPr>
      <w:r>
        <w:t>6.a. Docente con asignaciones vigentes</w:t>
      </w:r>
    </w:p>
    <w:p w:rsidR="004C4A69" w:rsidP="00F55720" w:rsidRDefault="007B2DC6" w14:paraId="16C8E3CC" w14:textId="77777777">
      <w:pPr>
        <w:numPr>
          <w:ilvl w:val="0"/>
          <w:numId w:val="73"/>
        </w:numPr>
        <w:spacing w:line="240" w:lineRule="auto"/>
        <w:divId w:val="531261596"/>
      </w:pPr>
      <w:r>
        <w:t>El sistema detecta que el docente mantiene una asignación en un curso en ejecución o programado.</w:t>
      </w:r>
    </w:p>
    <w:p w:rsidR="004C4A69" w:rsidP="00F55720" w:rsidRDefault="007B2DC6" w14:paraId="33D7B7A4" w14:textId="77777777">
      <w:pPr>
        <w:numPr>
          <w:ilvl w:val="0"/>
          <w:numId w:val="73"/>
        </w:numPr>
        <w:spacing w:line="240" w:lineRule="auto"/>
        <w:divId w:val="531261596"/>
      </w:pPr>
      <w:r>
        <w:t>El sistema informa las asignaciones que impiden la eliminación.</w:t>
      </w:r>
    </w:p>
    <w:p w:rsidR="004C4A69" w:rsidP="00F55720" w:rsidRDefault="007B2DC6" w14:paraId="75ACE0B2" w14:textId="77777777">
      <w:pPr>
        <w:numPr>
          <w:ilvl w:val="0"/>
          <w:numId w:val="73"/>
        </w:numPr>
        <w:spacing w:line="240" w:lineRule="auto"/>
        <w:divId w:val="531261596"/>
      </w:pPr>
      <w:r>
        <w:t>El sistema no elimina al docente.</w:t>
      </w:r>
    </w:p>
    <w:p w:rsidR="004C4A69" w:rsidP="00F55720" w:rsidRDefault="007B2DC6" w14:paraId="04350FDE" w14:textId="77777777">
      <w:pPr>
        <w:numPr>
          <w:ilvl w:val="0"/>
          <w:numId w:val="73"/>
        </w:numPr>
        <w:spacing w:line="240" w:lineRule="auto"/>
        <w:divId w:val="531261596"/>
      </w:pPr>
      <w:r>
        <w:t>El flujo finaliza.</w:t>
      </w:r>
    </w:p>
    <w:p w:rsidR="004C4A69" w:rsidRDefault="004C4A69" w14:paraId="02AE6D3A" w14:textId="77777777">
      <w:pPr>
        <w:pStyle w:val="rv-text"/>
        <w:divId w:val="531261596"/>
      </w:pPr>
    </w:p>
    <w:p w:rsidR="004C4A69" w:rsidRDefault="007B2DC6" w14:paraId="78A0F8AC" w14:textId="77777777">
      <w:pPr>
        <w:pStyle w:val="rv-text"/>
        <w:divId w:val="531261596"/>
      </w:pPr>
      <w:r>
        <w:t>6.b. Docente ya eliminado</w:t>
      </w:r>
    </w:p>
    <w:p w:rsidR="004C4A69" w:rsidP="00F55720" w:rsidRDefault="007B2DC6" w14:paraId="5270DDF0" w14:textId="77777777">
      <w:pPr>
        <w:numPr>
          <w:ilvl w:val="0"/>
          <w:numId w:val="74"/>
        </w:numPr>
        <w:spacing w:line="240" w:lineRule="auto"/>
        <w:divId w:val="531261596"/>
      </w:pPr>
      <w:r>
        <w:t>El sistema detecta que el docente ya se encuentra en estado Inactivo.</w:t>
      </w:r>
    </w:p>
    <w:p w:rsidR="004C4A69" w:rsidP="00F55720" w:rsidRDefault="007B2DC6" w14:paraId="4EFF2FE8" w14:textId="77777777">
      <w:pPr>
        <w:numPr>
          <w:ilvl w:val="0"/>
          <w:numId w:val="74"/>
        </w:numPr>
        <w:spacing w:line="240" w:lineRule="auto"/>
        <w:divId w:val="531261596"/>
      </w:pPr>
      <w:r>
        <w:t>El sistema informa que el docente ya fue eliminado lógicamente.</w:t>
      </w:r>
    </w:p>
    <w:p w:rsidR="004C4A69" w:rsidP="00F55720" w:rsidRDefault="007B2DC6" w14:paraId="2EDDAA74" w14:textId="77777777">
      <w:pPr>
        <w:numPr>
          <w:ilvl w:val="0"/>
          <w:numId w:val="74"/>
        </w:numPr>
        <w:spacing w:line="240" w:lineRule="auto"/>
        <w:divId w:val="531261596"/>
      </w:pPr>
      <w:r>
        <w:t>El flujo finaliza.</w:t>
      </w:r>
    </w:p>
    <w:p w:rsidR="004C4A69" w:rsidRDefault="004C4A69" w14:paraId="08E0EF72" w14:textId="77777777">
      <w:pPr>
        <w:pStyle w:val="rv-text"/>
        <w:divId w:val="531261596"/>
      </w:pPr>
    </w:p>
    <w:p w:rsidR="004C4A69" w:rsidRDefault="007B2DC6" w14:paraId="384EB0F2" w14:textId="77777777">
      <w:pPr>
        <w:pStyle w:val="rv-text"/>
        <w:divId w:val="531261596"/>
      </w:pPr>
      <w:r>
        <w:t>7.a. Error durante el almacenamiento</w:t>
      </w:r>
    </w:p>
    <w:p w:rsidR="004C4A69" w:rsidP="00F55720" w:rsidRDefault="007B2DC6" w14:paraId="3DE70729" w14:textId="77777777">
      <w:pPr>
        <w:numPr>
          <w:ilvl w:val="0"/>
          <w:numId w:val="75"/>
        </w:numPr>
        <w:spacing w:line="240" w:lineRule="auto"/>
        <w:divId w:val="531261596"/>
      </w:pPr>
      <w:r>
        <w:t>El sistema cancela la operación.</w:t>
      </w:r>
    </w:p>
    <w:p w:rsidR="004C4A69" w:rsidP="00F55720" w:rsidRDefault="007B2DC6" w14:paraId="630A822A" w14:textId="77777777">
      <w:pPr>
        <w:numPr>
          <w:ilvl w:val="0"/>
          <w:numId w:val="75"/>
        </w:numPr>
        <w:spacing w:line="240" w:lineRule="auto"/>
        <w:divId w:val="531261596"/>
      </w:pPr>
      <w:r>
        <w:t>El sistema conserva el estado Activo del docente.</w:t>
      </w:r>
    </w:p>
    <w:p w:rsidR="004C4A69" w:rsidP="00F55720" w:rsidRDefault="007B2DC6" w14:paraId="25307008" w14:textId="77777777">
      <w:pPr>
        <w:numPr>
          <w:ilvl w:val="0"/>
          <w:numId w:val="75"/>
        </w:numPr>
        <w:spacing w:line="240" w:lineRule="auto"/>
        <w:divId w:val="531261596"/>
      </w:pPr>
      <w:r>
        <w:t>El sistema informa que no fue posible completar la eliminación.</w:t>
      </w:r>
    </w:p>
    <w:p w:rsidR="004C4A69" w:rsidP="00F55720" w:rsidRDefault="007B2DC6" w14:paraId="4E46B687" w14:textId="77777777">
      <w:pPr>
        <w:numPr>
          <w:ilvl w:val="0"/>
          <w:numId w:val="75"/>
        </w:numPr>
        <w:spacing w:line="240" w:lineRule="auto"/>
        <w:divId w:val="531261596"/>
      </w:pPr>
      <w:r>
        <w:t>El flujo regresa al paso 5 para permitir un nuevo intento.</w:t>
      </w:r>
    </w:p>
    <w:p w:rsidR="004C4A69" w:rsidRDefault="004C4A69" w14:paraId="09D527CC" w14:textId="77777777">
      <w:pPr>
        <w:pStyle w:val="rv-text"/>
        <w:divId w:val="531261596"/>
      </w:pPr>
    </w:p>
    <w:p w:rsidR="004C4A69" w:rsidRDefault="007B2DC6" w14:paraId="51646CEA" w14:textId="77777777">
      <w:pPr>
        <w:pStyle w:val="rv-text"/>
        <w:divId w:val="531261596"/>
      </w:pPr>
      <w:r>
        <w:t>Salidas:</w:t>
      </w:r>
    </w:p>
    <w:p w:rsidR="004C4A69" w:rsidP="00F55720" w:rsidRDefault="007B2DC6" w14:paraId="14B32281" w14:textId="77777777">
      <w:pPr>
        <w:numPr>
          <w:ilvl w:val="0"/>
          <w:numId w:val="76"/>
        </w:numPr>
        <w:spacing w:line="240" w:lineRule="auto"/>
        <w:divId w:val="531261596"/>
      </w:pPr>
      <w:r>
        <w:t>Docente eliminado lógicamente.</w:t>
      </w:r>
    </w:p>
    <w:p w:rsidR="004C4A69" w:rsidP="00F55720" w:rsidRDefault="007B2DC6" w14:paraId="373F6C01" w14:textId="77777777">
      <w:pPr>
        <w:numPr>
          <w:ilvl w:val="0"/>
          <w:numId w:val="76"/>
        </w:numPr>
        <w:spacing w:line="240" w:lineRule="auto"/>
        <w:divId w:val="531261596"/>
      </w:pPr>
      <w:r>
        <w:t>Estado actualizado a Inactivo.</w:t>
      </w:r>
    </w:p>
    <w:p w:rsidR="004C4A69" w:rsidP="00F55720" w:rsidRDefault="007B2DC6" w14:paraId="171F4499" w14:textId="77777777">
      <w:pPr>
        <w:numPr>
          <w:ilvl w:val="0"/>
          <w:numId w:val="76"/>
        </w:numPr>
        <w:spacing w:line="240" w:lineRule="auto"/>
        <w:divId w:val="531261596"/>
      </w:pPr>
      <w:r>
        <w:t>Confirmación de la eliminación.</w:t>
      </w:r>
    </w:p>
    <w:p w:rsidR="004C4A69" w:rsidRDefault="004C4A69" w14:paraId="25975A14" w14:textId="77777777">
      <w:pPr>
        <w:pStyle w:val="rv-text"/>
        <w:divId w:val="531261596"/>
      </w:pPr>
    </w:p>
    <w:p w:rsidR="004C4A69" w:rsidRDefault="007B2DC6" w14:paraId="3A678975" w14:textId="77777777">
      <w:pPr>
        <w:pStyle w:val="rv-text"/>
        <w:divId w:val="531261596"/>
      </w:pPr>
      <w:r>
        <w:t>Criterios de aceptación:</w:t>
      </w:r>
    </w:p>
    <w:p w:rsidR="004C4A69" w:rsidRDefault="007B2DC6" w14:paraId="31111F54" w14:textId="77777777">
      <w:pPr>
        <w:pStyle w:val="rv-text"/>
        <w:divId w:val="531261596"/>
      </w:pPr>
      <w:r>
        <w:t>CA-01. Eliminación correcta</w:t>
      </w:r>
    </w:p>
    <w:p w:rsidR="004C4A69" w:rsidRDefault="007B2DC6" w14:paraId="78EB9A7A" w14:textId="77777777">
      <w:pPr>
        <w:pStyle w:val="rv-text"/>
        <w:divId w:val="531261596"/>
      </w:pPr>
      <w:r>
        <w:t>Dado que el docente existe y no mantiene asignaciones vigentes, cuando la Jefa Académica confirme la eliminación, entonces el sistema deberá cambiar su estado a Inactivo y excluirlo de nuevas asignaciones.</w:t>
      </w:r>
    </w:p>
    <w:p w:rsidR="004C4A69" w:rsidRDefault="004C4A69" w14:paraId="019226AC" w14:textId="77777777">
      <w:pPr>
        <w:pStyle w:val="rv-text"/>
        <w:divId w:val="531261596"/>
      </w:pPr>
    </w:p>
    <w:p w:rsidR="004C4A69" w:rsidRDefault="007B2DC6" w14:paraId="5EE23AC5" w14:textId="77777777">
      <w:pPr>
        <w:pStyle w:val="rv-text"/>
        <w:divId w:val="531261596"/>
      </w:pPr>
      <w:r>
        <w:t>CA-02. Protección de asignaciones vigentes</w:t>
      </w:r>
    </w:p>
    <w:p w:rsidR="004C4A69" w:rsidRDefault="007B2DC6" w14:paraId="27F590CE" w14:textId="77777777">
      <w:pPr>
        <w:pStyle w:val="rv-text"/>
        <w:divId w:val="531261596"/>
      </w:pPr>
      <w:r>
        <w:t>Dado que el docente mantiene una asignación en un curso en ejecución o programado, cuando se solicite eliminarlo, entonces el sistema no deberá realizar la eliminación lógica y deberá informar la condición que impide continuar.</w:t>
      </w:r>
    </w:p>
    <w:p w:rsidR="004C4A69" w:rsidRDefault="004C4A69" w14:paraId="12C0E9BC" w14:textId="77777777">
      <w:pPr>
        <w:pStyle w:val="rv-text"/>
        <w:divId w:val="531261596"/>
      </w:pPr>
    </w:p>
    <w:p w:rsidR="004C4A69" w:rsidRDefault="007B2DC6" w14:paraId="0DD37BEF" w14:textId="77777777">
      <w:pPr>
        <w:pStyle w:val="rv-text"/>
        <w:divId w:val="531261596"/>
      </w:pPr>
      <w:r>
        <w:t>CA-03. Conservación de la información</w:t>
      </w:r>
    </w:p>
    <w:p w:rsidR="004C4A69" w:rsidRDefault="007B2DC6" w14:paraId="054640DE" w14:textId="77777777">
      <w:pPr>
        <w:pStyle w:val="rv-text"/>
        <w:divId w:val="531261596"/>
      </w:pPr>
      <w:r>
        <w:t>Dado que la eliminación lógica se completa correctamente, entonces el sistema deberá conservar toda la información del docente y su historial de asignaciones.</w:t>
      </w:r>
    </w:p>
    <w:p w:rsidR="004C4A69" w:rsidRDefault="004C4A69" w14:paraId="73332B3C" w14:textId="77777777">
      <w:pPr>
        <w:pStyle w:val="rv-text"/>
        <w:divId w:val="531261596"/>
      </w:pPr>
    </w:p>
    <w:p w:rsidR="004C4A69" w:rsidRDefault="007B2DC6" w14:paraId="0D0E8B8B" w14:textId="77777777">
      <w:pPr>
        <w:pStyle w:val="rv-text"/>
        <w:divId w:val="531261596"/>
      </w:pPr>
      <w:r>
        <w:t>CA-04. Integridad de la operación</w:t>
      </w:r>
    </w:p>
    <w:p w:rsidR="004C4A69" w:rsidRDefault="007B2DC6" w14:paraId="020C18F5" w14:textId="77777777">
      <w:pPr>
        <w:pStyle w:val="rv-text"/>
        <w:divId w:val="531261596"/>
      </w:pPr>
      <w:r>
        <w:t>Dado que ocurre un error durante el almacenamiento, el sistema deberá conservar el estado Activo del docente y no deberá realizar una eliminación parcial.</w:t>
      </w:r>
    </w:p>
    <w:p w:rsidR="004C4A69" w:rsidRDefault="004C4A69" w14:paraId="25263118" w14:textId="77777777">
      <w:pPr>
        <w:pStyle w:val="rv-text"/>
        <w:divId w:val="531261596"/>
      </w:pPr>
    </w:p>
    <w:p w:rsidR="004C4A69" w:rsidRDefault="007B2DC6" w14:paraId="45362124" w14:textId="77777777">
      <w:pPr>
        <w:pStyle w:val="rv-text"/>
        <w:divId w:val="531261596"/>
      </w:pPr>
      <w:r>
        <w:t>Riesgos relacionados:</w:t>
      </w:r>
    </w:p>
    <w:p w:rsidR="004C4A69" w:rsidRDefault="007B2DC6" w14:paraId="48A22E21" w14:textId="77777777">
      <w:pPr>
        <w:pStyle w:val="rv-text"/>
        <w:divId w:val="531261596"/>
      </w:pPr>
      <w:r>
        <w:t>RSK-04</w:t>
      </w:r>
    </w:p>
    <w:p w:rsidR="004C4A69" w:rsidRDefault="007B2DC6" w14:paraId="10D08FD8" w14:textId="77777777">
      <w:pPr>
        <w:pStyle w:val="Ttulo3"/>
        <w:divId w:val="531261596"/>
      </w:pPr>
      <w:bookmarkStart w:name="SRS-64" w:id="81"/>
      <w:bookmarkEnd w:id="81"/>
      <w:r>
        <w:t>Actualizar información de beca</w:t>
      </w:r>
    </w:p>
    <w:p w:rsidR="004C4A69" w:rsidRDefault="007B2DC6" w14:paraId="2C2AFB81" w14:textId="64A20148">
      <w:pPr>
        <w:pStyle w:val="rv-text"/>
        <w:divId w:val="531261596"/>
      </w:pPr>
      <w:r w:rsidRPr="7C45759E">
        <w:rPr>
          <w:rStyle w:val="rv-id"/>
        </w:rPr>
        <w:t>[SRS-64]</w:t>
      </w:r>
      <w:r>
        <w:t xml:space="preserve"> Código:</w:t>
      </w:r>
      <w:r>
        <w:br/>
      </w:r>
      <w:r>
        <w:t>RF-</w:t>
      </w:r>
      <w:r w:rsidR="7C45759E">
        <w:t>33</w:t>
      </w:r>
      <w:r>
        <w:br/>
      </w:r>
      <w:r>
        <w:br/>
      </w:r>
      <w:r>
        <w:t>Nombre:</w:t>
      </w:r>
      <w:r>
        <w:br/>
      </w:r>
      <w:r>
        <w:br/>
      </w:r>
      <w:r>
        <w:t>Actualizar información de beca</w:t>
      </w:r>
      <w:r>
        <w:br/>
      </w:r>
      <w:r>
        <w:br/>
      </w:r>
      <w:r>
        <w:t>Descripción:</w:t>
      </w:r>
      <w:r>
        <w:br/>
      </w:r>
      <w:r>
        <w:t>El sistema deberá permitir actualizar o revocar un beneficio con motivo y recalcular el saldo</w:t>
      </w:r>
      <w:r>
        <w:br/>
      </w:r>
      <w:r>
        <w:t>correspondiente.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 w:rsidRPr="7C45759E">
        <w:t>CU-</w:t>
      </w:r>
      <w:r w:rsidRPr="7C45759E" w:rsidR="7C45759E">
        <w:t>06 Gestionar becas / CU-06</w:t>
      </w:r>
      <w:r w:rsidRPr="7C45759E">
        <w:t>.4 Actualizar información de beca</w:t>
      </w:r>
      <w:r>
        <w:br/>
      </w:r>
      <w:r>
        <w:br/>
      </w:r>
      <w:r>
        <w:t>Referencias:</w:t>
      </w:r>
      <w:r>
        <w:br/>
      </w:r>
      <w:r>
        <w:t>FMT-07</w:t>
      </w:r>
      <w:r>
        <w:br/>
      </w:r>
      <w:r>
        <w:br/>
      </w:r>
      <w:r>
        <w:t>Entradas:</w:t>
      </w:r>
      <w:r>
        <w:br/>
      </w:r>
      <w:r>
        <w:t>- Beca seleccionada.</w:t>
      </w:r>
      <w:r>
        <w:br/>
      </w:r>
      <w:r>
        <w:t>- Porcentaje, resolución, estado o respaldo que se modificarán.</w:t>
      </w:r>
      <w:r>
        <w:br/>
      </w:r>
      <w:r>
        <w:t>- Motivo del cambio.</w:t>
      </w:r>
      <w:r>
        <w:br/>
      </w:r>
      <w:r>
        <w:br/>
      </w:r>
      <w:r>
        <w:t>Validaciones de entrada:</w:t>
      </w:r>
      <w:r>
        <w:br/>
      </w:r>
      <w:r>
        <w:t>- La beca deberá existir.</w:t>
      </w:r>
      <w:r>
        <w:br/>
      </w:r>
      <w:r>
        <w:t>- El porcentaje deberá ser 50 % o 100 %, según el tipo de beneficio.</w:t>
      </w:r>
      <w:r>
        <w:br/>
      </w:r>
      <w:r>
        <w:t>- El actor deberá disponer de autorización para modificar la beca.</w:t>
      </w:r>
      <w:r>
        <w:br/>
      </w:r>
      <w:r>
        <w:t>- La revocación deberá cumplir las reglas y conservar los datos de trazabilidad definidos en</w:t>
      </w:r>
      <w:r>
        <w:br/>
      </w:r>
      <w:r>
        <w:t>FMT-07.</w:t>
      </w:r>
      <w:r>
        <w:br/>
      </w:r>
      <w:r>
        <w:br/>
      </w:r>
      <w:r>
        <w:t>Flujo funcional:</w:t>
      </w:r>
      <w:r>
        <w:br/>
      </w:r>
      <w:r>
        <w:t>1. La Jefa Académica selecciona la opción Actualizar información de beca.</w:t>
      </w:r>
      <w:r>
        <w:br/>
      </w:r>
      <w:r>
        <w:t>2. El sistema presenta el formulario con beca seleccionada, porcentaje, resolución, estado o</w:t>
      </w:r>
      <w:r>
        <w:br/>
      </w:r>
      <w:r>
        <w:t>respaldo que se modificarán y motivo del cambio.</w:t>
      </w:r>
      <w:r>
        <w:br/>
      </w:r>
      <w:r>
        <w:t>3. La Jefa Académica completa el formulario con los datos solicitados.</w:t>
      </w:r>
      <w:r>
        <w:br/>
      </w:r>
      <w:r>
        <w:t>4. La Jefa Académica solicita confirmar la operación.</w:t>
      </w:r>
      <w:r>
        <w:br/>
      </w:r>
      <w:r>
        <w:t>5. El sistema verifica que la información cumpla las validaciones de entrada definidas.</w:t>
      </w:r>
      <w:r>
        <w:br/>
      </w:r>
      <w:r>
        <w:t>6. El sistema registra cambios de la beca y su trazabilidad.</w:t>
      </w:r>
      <w:r>
        <w:br/>
      </w:r>
      <w:r>
        <w:t>7. El sistema confirma que la operación se completó correctamente.</w:t>
      </w:r>
      <w:r>
        <w:br/>
      </w:r>
      <w:r>
        <w:br/>
      </w:r>
      <w:r>
        <w:t>Flujos alternativos, excepciones y manejo de errores:</w:t>
      </w:r>
      <w:r>
        <w:br/>
      </w:r>
      <w:r>
        <w:t>5.a. Información obligatoria incompleta o inválida</w:t>
      </w:r>
      <w:r>
        <w:br/>
      </w:r>
      <w:r>
        <w:t>- El sistema identifica los datos que necesitan corregirse.</w:t>
      </w:r>
      <w:r>
        <w:br/>
      </w:r>
      <w:r>
        <w:t>- El sistema conserva la información válida ingresada.</w:t>
      </w:r>
      <w:r>
        <w:br/>
      </w:r>
      <w:r>
        <w:t>- El flujo regresa al paso 3.</w:t>
      </w:r>
      <w:r>
        <w:br/>
      </w:r>
      <w:r>
        <w:br/>
      </w:r>
      <w:r>
        <w:t>5.b. Incumplimiento de una regla de negocio</w:t>
      </w:r>
      <w:r>
        <w:br/>
      </w:r>
      <w:r>
        <w:t>- El sistema informa la regla que impide continuar.</w:t>
      </w:r>
      <w:r>
        <w:br/>
      </w:r>
      <w:r>
        <w:t>- El sistema no modifica la información existente.</w:t>
      </w:r>
      <w:r>
        <w:br/>
      </w:r>
      <w:r>
        <w:t>- El flujo regresa al paso 3 cuando la condición pueda corregirse.</w:t>
      </w:r>
      <w:r>
        <w:br/>
      </w:r>
      <w:r>
        <w:br/>
      </w:r>
      <w:r>
        <w:t>6.a. Error durante el almacenamiento o procesamiento</w:t>
      </w:r>
      <w:r>
        <w:br/>
      </w:r>
      <w:r>
        <w:t>- El sistema cancela la operación y conserva el estado anterior.</w:t>
      </w:r>
      <w:r>
        <w:br/>
      </w:r>
      <w:r>
        <w:t>- El sistema evita registros parciales o relaciones huérfanas.</w:t>
      </w:r>
      <w:r>
        <w:br/>
      </w:r>
      <w:r>
        <w:t>- El sistema conserva los datos ingresados cuando sea seguro hacerlo.</w:t>
      </w:r>
      <w:r>
        <w:br/>
      </w:r>
      <w:r>
        <w:t>- El flujo regresa al paso 4 para permitir un nuevo intento.</w:t>
      </w:r>
      <w:r>
        <w:br/>
      </w:r>
      <w:r>
        <w:br/>
      </w:r>
      <w:r>
        <w:t>Salidas:</w:t>
      </w:r>
      <w:r>
        <w:br/>
      </w:r>
      <w:r>
        <w:t>- Beca y saldo actualizados.</w:t>
      </w:r>
      <w:r>
        <w:br/>
      </w:r>
      <w:r>
        <w:t>- Aviso.</w:t>
      </w:r>
      <w:r>
        <w:br/>
      </w:r>
      <w:r>
        <w:br/>
      </w:r>
      <w:r>
        <w:t>Criterios de aceptación:</w:t>
      </w:r>
      <w:r>
        <w:br/>
      </w:r>
      <w:r>
        <w:t>CA-01. Operación correcta</w:t>
      </w:r>
      <w:r>
        <w:br/>
      </w:r>
      <w:r>
        <w:t>Dado que la información cumple las validaciones de entrada, cuando la Jefa Académica solicite</w:t>
      </w:r>
      <w:r>
        <w:br/>
      </w:r>
      <w:r>
        <w:t>actualizar información de beca, entonces el sistema deberá completar la operación y producir</w:t>
      </w:r>
      <w:r>
        <w:br/>
      </w:r>
      <w:r>
        <w:t>beca y saldo actualizados, aviso.</w:t>
      </w:r>
      <w:r>
        <w:br/>
      </w:r>
      <w:r>
        <w:br/>
      </w:r>
      <w:r>
        <w:t>CA-02. Protección ante información inválida</w:t>
      </w:r>
      <w:r>
        <w:br/>
      </w:r>
      <w:r>
        <w:t>Dado que la información incumple una validación o regla de negocio, cuando se solicita ejecutar</w:t>
      </w:r>
      <w:r>
        <w:br/>
      </w:r>
      <w:r>
        <w:t>la operación, entonces el sistema no deberá modificar los datos y deberá indicar la condición que</w:t>
      </w:r>
      <w:r>
        <w:br/>
      </w:r>
      <w:r>
        <w:t>necesita corregirse.</w:t>
      </w:r>
      <w:r>
        <w:br/>
      </w:r>
      <w:r>
        <w:br/>
      </w:r>
      <w:r>
        <w:t>CA-03. Integridad de la operación</w:t>
      </w:r>
      <w:r>
        <w:br/>
      </w:r>
      <w:r>
        <w:t>Dado que ocurre un error durante el procesamiento, el sistema deberá conservar el estado</w:t>
      </w:r>
      <w:r>
        <w:br/>
      </w:r>
      <w:r>
        <w:t>anterior y no deberá generar registros parciales ni relaciones huérfanas.</w:t>
      </w:r>
      <w:r>
        <w:br/>
      </w:r>
      <w:r>
        <w:br/>
      </w:r>
      <w:r>
        <w:t>Riesgos relacionados:</w:t>
      </w:r>
      <w:r>
        <w:br/>
      </w:r>
      <w:r>
        <w:t>RSK-05; RSK-07</w:t>
      </w:r>
    </w:p>
    <w:p w:rsidR="004C4A69" w:rsidRDefault="007B2DC6" w14:paraId="07FF59E2" w14:textId="77777777">
      <w:pPr>
        <w:pStyle w:val="Ttulo3"/>
        <w:divId w:val="531261596"/>
      </w:pPr>
      <w:bookmarkStart w:name="SRS-65" w:id="82"/>
      <w:bookmarkEnd w:id="82"/>
      <w:r>
        <w:t>Consultar participantes con beca</w:t>
      </w:r>
    </w:p>
    <w:p w:rsidR="004C4A69" w:rsidRDefault="007B2DC6" w14:paraId="6A27FAA8" w14:textId="04894E51">
      <w:pPr>
        <w:pStyle w:val="rv-text"/>
        <w:divId w:val="531261596"/>
      </w:pPr>
      <w:r w:rsidRPr="7C45759E">
        <w:rPr>
          <w:rStyle w:val="rv-id"/>
        </w:rPr>
        <w:t>[SRS-65]</w:t>
      </w:r>
      <w:r>
        <w:t xml:space="preserve"> Código:</w:t>
      </w:r>
      <w:r>
        <w:br/>
      </w:r>
      <w:r>
        <w:t>RF-</w:t>
      </w:r>
      <w:r w:rsidR="7C45759E">
        <w:t>34</w:t>
      </w:r>
      <w:r>
        <w:br/>
      </w:r>
      <w:r>
        <w:br/>
      </w:r>
      <w:r>
        <w:t>Nombre:</w:t>
      </w:r>
      <w:r>
        <w:br/>
      </w:r>
      <w:r>
        <w:t>Consultar participantes con beca</w:t>
      </w:r>
      <w:r>
        <w:br/>
      </w:r>
      <w:r>
        <w:br/>
      </w:r>
      <w:r>
        <w:t>Descripción:</w:t>
      </w:r>
      <w:r>
        <w:br/>
      </w:r>
      <w:r>
        <w:t>El sistema deberá permitir listar beneficiarios aplicando filtros por porcentaje de cobertura.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 w:rsidRPr="7C45759E">
        <w:t>CU-</w:t>
      </w:r>
      <w:r w:rsidRPr="7C45759E" w:rsidR="7C45759E">
        <w:t>07 Consultar reportes académicos / CU-07</w:t>
      </w:r>
      <w:r w:rsidRPr="7C45759E">
        <w:t>.2 Consultar participantes con beca</w:t>
      </w:r>
      <w:r>
        <w:br/>
      </w:r>
      <w:r>
        <w:br/>
      </w:r>
      <w:r>
        <w:t>Referencias:</w:t>
      </w:r>
      <w:r>
        <w:br/>
      </w:r>
      <w:r>
        <w:t>FMT-12</w:t>
      </w:r>
      <w:r>
        <w:br/>
      </w:r>
      <w:r>
        <w:br/>
      </w:r>
      <w:r>
        <w:t>Entradas:</w:t>
      </w:r>
      <w:r>
        <w:br/>
      </w:r>
      <w:r>
        <w:t>- Curso seleccionado.</w:t>
      </w:r>
      <w:r>
        <w:br/>
      </w:r>
      <w:r>
        <w:t>- Porcentaje de cobertura y filtros opcionales.</w:t>
      </w:r>
      <w:r>
        <w:br/>
      </w:r>
      <w:r>
        <w:br/>
      </w:r>
      <w:r>
        <w:t>Validaciones de entrada:</w:t>
      </w:r>
      <w:r>
        <w:br/>
      </w:r>
      <w:r>
        <w:t>- El actor deberá disponer del permiso requerido para ejecutar la operación.</w:t>
      </w:r>
      <w:r>
        <w:br/>
      </w:r>
      <w:r>
        <w:t>- El porcentaje deberá ser 50 % o 100 %, según el tipo de beneficio.</w:t>
      </w:r>
      <w:r>
        <w:br/>
      </w:r>
      <w:r>
        <w:br/>
      </w:r>
      <w:r>
        <w:t>Flujo funcional:</w:t>
      </w:r>
      <w:r>
        <w:br/>
      </w:r>
      <w:r>
        <w:t>1. La Jefa Académica selecciona la opción Consultar participantes con beca.</w:t>
      </w:r>
      <w:r>
        <w:br/>
      </w:r>
      <w:r>
        <w:t>2. El sistema presenta los criterios de consulta: curso seleccionado y porcentaje de cobertura y</w:t>
      </w:r>
      <w:r>
        <w:br/>
      </w:r>
      <w:r>
        <w:t>filtros opcionales.</w:t>
      </w:r>
      <w:r>
        <w:br/>
      </w:r>
      <w:r>
        <w:t>3. La Jefa Académica selecciona los criterios que necesita aplicar.</w:t>
      </w:r>
      <w:r>
        <w:br/>
      </w:r>
      <w:r>
        <w:t>4. La Jefa Académica solicita ejecutar la consulta.</w:t>
      </w:r>
      <w:r>
        <w:br/>
      </w:r>
      <w:r>
        <w:t>5. El sistema verifica la autorización del actor y la validez de los filtros.</w:t>
      </w:r>
      <w:r>
        <w:br/>
      </w:r>
      <w:r>
        <w:t>6. El sistema recupera únicamente los registros que cumplen los criterios autorizados.</w:t>
      </w:r>
      <w:r>
        <w:br/>
      </w:r>
      <w:r>
        <w:t>7. El sistema presenta los resultados, los filtros aplicados y la cantidad de registros encontrados.</w:t>
      </w:r>
      <w:r>
        <w:br/>
      </w:r>
      <w:r>
        <w:br/>
      </w:r>
      <w:r>
        <w:t>Flujos alternativos, excepciones y manejo de errores:</w:t>
      </w:r>
      <w:r>
        <w:br/>
      </w:r>
      <w:r>
        <w:t>5.a. Acceso no autorizado o filtros inválidos</w:t>
      </w:r>
      <w:r>
        <w:br/>
      </w:r>
      <w:r>
        <w:t>- El sistema no ejecuta la consulta ni expone información restringida.</w:t>
      </w:r>
      <w:r>
        <w:br/>
      </w:r>
      <w:r>
        <w:t>- El sistema indica el filtro que debe corregirse o informa que el acceso no está permitido.</w:t>
      </w:r>
      <w:r>
        <w:br/>
      </w:r>
      <w:r>
        <w:t>- El flujo regresa al paso 3 cuando sea posible corregir los filtros.</w:t>
      </w:r>
      <w:r>
        <w:br/>
      </w:r>
      <w:r>
        <w:br/>
      </w:r>
      <w:r>
        <w:t>6.a. No existen registros coincidentes</w:t>
      </w:r>
      <w:r>
        <w:br/>
      </w:r>
      <w:r>
        <w:t>- El sistema presenta una lista vacía y conserva visibles los filtros aplicados.</w:t>
      </w:r>
      <w:r>
        <w:br/>
      </w:r>
      <w:r>
        <w:t>- El sistema no interpreta la ausencia de resultados como un error.</w:t>
      </w:r>
      <w:r>
        <w:br/>
      </w:r>
      <w:r>
        <w:br/>
      </w:r>
      <w:r>
        <w:t>6.b. Error durante la consulta</w:t>
      </w:r>
      <w:r>
        <w:br/>
      </w:r>
      <w:r>
        <w:t>- El sistema informa que no fue posible recuperar la información.</w:t>
      </w:r>
      <w:r>
        <w:br/>
      </w:r>
      <w:r>
        <w:t>- El sistema no presenta totales parciales como resultados definitivos.</w:t>
      </w:r>
      <w:r>
        <w:br/>
      </w:r>
      <w:r>
        <w:t>- El flujo regresa al paso 4.</w:t>
      </w:r>
      <w:r>
        <w:br/>
      </w:r>
      <w:r>
        <w:br/>
      </w:r>
      <w:r>
        <w:t>Salidas:</w:t>
      </w:r>
      <w:r>
        <w:br/>
      </w:r>
      <w:r>
        <w:t>- Listado de beneficiarios.</w:t>
      </w:r>
      <w:r>
        <w:br/>
      </w:r>
      <w:r>
        <w:br/>
      </w:r>
      <w:r>
        <w:t>Criterios de aceptación:</w:t>
      </w:r>
      <w:r>
        <w:br/>
      </w:r>
      <w:r>
        <w:t>CA-01. Resultados de la consulta</w:t>
      </w:r>
      <w:r>
        <w:br/>
      </w:r>
      <w:r>
        <w:br/>
      </w:r>
      <w:r>
        <w:t>Dado que el actor dispone de autorización y los filtros son válidos, cuando solicita ejecutar la</w:t>
      </w:r>
      <w:r>
        <w:br/>
      </w:r>
      <w:r>
        <w:t>consulta, entonces el sistema deberá presentar únicamente los registros coincidentes y los filtros</w:t>
      </w:r>
      <w:r>
        <w:br/>
      </w:r>
      <w:r>
        <w:t>aplicados.</w:t>
      </w:r>
      <w:r>
        <w:br/>
      </w:r>
      <w:r>
        <w:br/>
      </w:r>
      <w:r>
        <w:t>CA-02. Protección de la información</w:t>
      </w:r>
      <w:r>
        <w:br/>
      </w:r>
      <w:r>
        <w:t>Dado que el actor no dispone de autorización, cuando intenta ejecutar la consulta, entonces el</w:t>
      </w:r>
      <w:r>
        <w:br/>
      </w:r>
      <w:r>
        <w:t>sistema deberá rechazar el acceso sin exponer registros ni totales.</w:t>
      </w:r>
      <w:r>
        <w:br/>
      </w:r>
      <w:r>
        <w:br/>
      </w:r>
      <w:r>
        <w:t>CA-03. Integridad de resultados</w:t>
      </w:r>
      <w:r>
        <w:br/>
      </w:r>
      <w:r>
        <w:t>Dado que ocurre un error durante la recuperación de datos, el sistema no deberá presentar</w:t>
      </w:r>
      <w:r>
        <w:br/>
      </w:r>
      <w:r>
        <w:t>resultados o totales parciales como información definitiva.</w:t>
      </w:r>
      <w:r>
        <w:br/>
      </w:r>
      <w:r>
        <w:br/>
      </w:r>
      <w:r>
        <w:t>Riesgos relacionados:</w:t>
      </w:r>
      <w:r>
        <w:br/>
      </w:r>
      <w:r>
        <w:t>RSK-05; RSK-06</w:t>
      </w:r>
    </w:p>
    <w:p w:rsidR="004C4A69" w:rsidRDefault="007B2DC6" w14:paraId="1AC7EAC8" w14:textId="77777777">
      <w:pPr>
        <w:pStyle w:val="Ttulo3"/>
        <w:divId w:val="531261596"/>
      </w:pPr>
      <w:bookmarkStart w:name="SRS-66" w:id="83"/>
      <w:bookmarkEnd w:id="83"/>
      <w:r>
        <w:t>Consultar participantes con media beca</w:t>
      </w:r>
    </w:p>
    <w:p w:rsidR="004C4A69" w:rsidRDefault="007B2DC6" w14:paraId="0286B5C7" w14:textId="03A5839A">
      <w:pPr>
        <w:pStyle w:val="rv-text"/>
        <w:divId w:val="531261596"/>
      </w:pPr>
      <w:r w:rsidRPr="7C45759E">
        <w:rPr>
          <w:rStyle w:val="rv-id"/>
        </w:rPr>
        <w:t>[SRS-66]</w:t>
      </w:r>
      <w:r>
        <w:t xml:space="preserve"> Código:</w:t>
      </w:r>
      <w:r>
        <w:br/>
      </w:r>
      <w:r>
        <w:t>RF-</w:t>
      </w:r>
      <w:r w:rsidR="7C45759E">
        <w:t>35</w:t>
      </w:r>
      <w:r>
        <w:br/>
      </w:r>
      <w:r>
        <w:br/>
      </w:r>
      <w:r>
        <w:t>Nombre:</w:t>
      </w:r>
      <w:r>
        <w:br/>
      </w:r>
      <w:r>
        <w:t>Consultar participantes con media beca</w:t>
      </w:r>
      <w:r>
        <w:br/>
      </w:r>
      <w:r>
        <w:br/>
      </w:r>
      <w:r>
        <w:t>Descripción:</w:t>
      </w:r>
      <w:r>
        <w:br/>
      </w:r>
      <w:r>
        <w:t>El sistema deberá permitir listar beneficiarios con cobertura del 50 %, como vista filtrada del</w:t>
      </w:r>
      <w:r>
        <w:br/>
      </w:r>
      <w:r>
        <w:t>reporte de becas.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>
        <w:t>CU-</w:t>
      </w:r>
      <w:r w:rsidR="7C45759E">
        <w:t>07 Consultar reportes académicos / CU-07</w:t>
      </w:r>
      <w:r>
        <w:t>.3 Consultar participantes con media beca</w:t>
      </w:r>
      <w:r>
        <w:br/>
      </w:r>
      <w:r>
        <w:br/>
      </w:r>
      <w:r>
        <w:t>Referencias:</w:t>
      </w:r>
      <w:r>
        <w:br/>
      </w:r>
      <w:r>
        <w:t>FMT-12; FMT-12 Catálogo de reportes</w:t>
      </w:r>
      <w:r>
        <w:br/>
      </w:r>
      <w:r>
        <w:br/>
      </w:r>
      <w:r>
        <w:t>Entradas:</w:t>
      </w:r>
      <w:r>
        <w:br/>
      </w:r>
      <w:r>
        <w:t>- Curso seleccionado.</w:t>
      </w:r>
      <w:r>
        <w:br/>
      </w:r>
      <w:r>
        <w:t>- Filtros opcionales por participante o fecha.</w:t>
      </w:r>
      <w:r>
        <w:br/>
      </w:r>
      <w:r>
        <w:br/>
      </w:r>
      <w:r>
        <w:t>Validaciones de entrada:</w:t>
      </w:r>
      <w:r>
        <w:br/>
      </w:r>
      <w:r>
        <w:t>- El actor deberá disponer del permiso requerido para ejecutar la operación.</w:t>
      </w:r>
      <w:r>
        <w:br/>
      </w:r>
      <w:r>
        <w:br/>
      </w:r>
      <w:r>
        <w:t>Flujo funcional:</w:t>
      </w:r>
      <w:r>
        <w:br/>
      </w:r>
      <w:r>
        <w:t>1. La Jefa Académica selecciona la opción Consultar participantes con media beca.</w:t>
      </w:r>
      <w:r>
        <w:br/>
      </w:r>
      <w:r>
        <w:br/>
      </w:r>
      <w:r>
        <w:t>2. El sistema presenta los criterios de consulta: curso seleccionado y filtros opcionales por</w:t>
      </w:r>
      <w:r>
        <w:br/>
      </w:r>
      <w:r>
        <w:t>participante o fecha.</w:t>
      </w:r>
      <w:r>
        <w:br/>
      </w:r>
      <w:r>
        <w:t>3. La Jefa Académica selecciona los criterios que necesita aplicar.</w:t>
      </w:r>
      <w:r>
        <w:br/>
      </w:r>
      <w:r>
        <w:t>4. La Jefa Académica solicita ejecutar la consulta.</w:t>
      </w:r>
      <w:r>
        <w:br/>
      </w:r>
      <w:r>
        <w:t>5. El sistema verifica la autorización del actor y la validez de los filtros.</w:t>
      </w:r>
      <w:r>
        <w:br/>
      </w:r>
      <w:r>
        <w:t>6. El sistema recupera únicamente los registros que cumplen los criterios autorizados.</w:t>
      </w:r>
      <w:r>
        <w:br/>
      </w:r>
      <w:r>
        <w:t>7. El sistema presenta los resultados, los filtros aplicados y la cantidad de registros encontrados.</w:t>
      </w:r>
      <w:r>
        <w:br/>
      </w:r>
      <w:r>
        <w:br/>
      </w:r>
      <w:r>
        <w:t>Flujos alternativos, excepciones y manejo de errores:</w:t>
      </w:r>
      <w:r>
        <w:br/>
      </w:r>
      <w:r>
        <w:t>5.a. Acceso no autorizado o filtros inválidos</w:t>
      </w:r>
      <w:r>
        <w:br/>
      </w:r>
      <w:r>
        <w:t>- El sistema no ejecuta la consulta ni expone información restringida.</w:t>
      </w:r>
      <w:r>
        <w:br/>
      </w:r>
      <w:r>
        <w:t>- El sistema indica el filtro que debe corregirse o informa que el acceso no está permitido.</w:t>
      </w:r>
      <w:r>
        <w:br/>
      </w:r>
      <w:r>
        <w:t>- El flujo regresa al paso 3 cuando sea posible corregir los filtros.</w:t>
      </w:r>
      <w:r>
        <w:br/>
      </w:r>
      <w:r>
        <w:br/>
      </w:r>
      <w:r>
        <w:t>6.a. No existen registros coincidentes</w:t>
      </w:r>
      <w:r>
        <w:br/>
      </w:r>
      <w:r>
        <w:t>- El sistema presenta una lista vacía y conserva visibles los filtros aplicados.</w:t>
      </w:r>
      <w:r>
        <w:br/>
      </w:r>
      <w:r>
        <w:t>- El sistema no interpreta la ausencia de resultados como un error.</w:t>
      </w:r>
      <w:r>
        <w:br/>
      </w:r>
      <w:r>
        <w:br/>
      </w:r>
      <w:r>
        <w:t>6.b. Error durante la consulta</w:t>
      </w:r>
      <w:r>
        <w:br/>
      </w:r>
      <w:r>
        <w:t>- El sistema informa que no fue posible recuperar la información.</w:t>
      </w:r>
      <w:r>
        <w:br/>
      </w:r>
      <w:r>
        <w:t>- El sistema no presenta totales parciales como resultados definitivos.</w:t>
      </w:r>
      <w:r>
        <w:br/>
      </w:r>
      <w:r>
        <w:t>- El flujo regresa al paso 4.</w:t>
      </w:r>
      <w:r>
        <w:br/>
      </w:r>
      <w:r>
        <w:br/>
      </w:r>
      <w:r>
        <w:t>Salidas:</w:t>
      </w:r>
      <w:r>
        <w:br/>
      </w:r>
      <w:r>
        <w:t>- Listado con media beca.</w:t>
      </w:r>
      <w:r>
        <w:br/>
      </w:r>
      <w:r>
        <w:br/>
      </w:r>
      <w:r>
        <w:t>Criterios de aceptación:</w:t>
      </w:r>
      <w:r>
        <w:br/>
      </w:r>
      <w:r>
        <w:t>CA-01. Resultados de la consulta</w:t>
      </w:r>
      <w:r>
        <w:br/>
      </w:r>
      <w:r>
        <w:t>Dado que el actor dispone de autorización y los filtros son válidos, cuando solicita ejecutar la</w:t>
      </w:r>
      <w:r>
        <w:br/>
      </w:r>
      <w:r>
        <w:t>consulta, entonces el sistema deberá presentar únicamente los registros coincidentes y los filtros</w:t>
      </w:r>
      <w:r>
        <w:br/>
      </w:r>
      <w:r>
        <w:t>aplicados.</w:t>
      </w:r>
      <w:r>
        <w:br/>
      </w:r>
      <w:r>
        <w:br/>
      </w:r>
      <w:r>
        <w:t>CA-02. Protección de la información</w:t>
      </w:r>
      <w:r>
        <w:br/>
      </w:r>
      <w:r>
        <w:t>Dado que el actor no dispone de autorización, cuando intenta ejecutar la consulta, entonces el</w:t>
      </w:r>
      <w:r>
        <w:br/>
      </w:r>
      <w:r>
        <w:t>sistema deberá rechazar el acceso sin exponer registros ni totales.</w:t>
      </w:r>
      <w:r>
        <w:br/>
      </w:r>
      <w:r>
        <w:br/>
      </w:r>
      <w:r>
        <w:t>CA-03. Integridad de resultados</w:t>
      </w:r>
      <w:r>
        <w:br/>
      </w:r>
      <w:r>
        <w:t>Dado que ocurre un error durante la recuperación de datos, el sistema no deberá presentar</w:t>
      </w:r>
      <w:r>
        <w:br/>
      </w:r>
      <w:r>
        <w:t>resultados o totales parciales como información definitiva.</w:t>
      </w:r>
      <w:r>
        <w:br/>
      </w:r>
      <w:r>
        <w:br/>
      </w:r>
      <w:r>
        <w:t>Riesgos relacionados:</w:t>
      </w:r>
      <w:r>
        <w:br/>
      </w:r>
      <w:r>
        <w:t>RSK-05; RSK-06</w:t>
      </w:r>
    </w:p>
    <w:p w:rsidR="004C4A69" w:rsidRDefault="007B2DC6" w14:paraId="04F852D6" w14:textId="77777777">
      <w:pPr>
        <w:pStyle w:val="Ttulo3"/>
        <w:divId w:val="531261596"/>
      </w:pPr>
      <w:bookmarkStart w:name="SRS-67" w:id="84"/>
      <w:bookmarkEnd w:id="84"/>
      <w:r>
        <w:t>Consultar cursos habilitados</w:t>
      </w:r>
    </w:p>
    <w:p w:rsidR="004C4A69" w:rsidRDefault="007B2DC6" w14:paraId="458E906B" w14:textId="71E7258C">
      <w:pPr>
        <w:pStyle w:val="rv-text"/>
        <w:divId w:val="531261596"/>
      </w:pPr>
      <w:r>
        <w:rPr>
          <w:rStyle w:val="rv-id"/>
        </w:rPr>
        <w:t>[SRS-67]</w:t>
      </w:r>
      <w:r>
        <w:t xml:space="preserve"> Código:</w:t>
      </w:r>
      <w:r>
        <w:br/>
      </w:r>
      <w:r>
        <w:t>RF-</w:t>
      </w:r>
      <w:r w:rsidR="7C45759E">
        <w:t>36</w:t>
      </w:r>
      <w:r>
        <w:br/>
      </w:r>
      <w:r>
        <w:br/>
      </w:r>
      <w:r>
        <w:t>Nombre:</w:t>
      </w:r>
      <w:r>
        <w:br/>
      </w:r>
      <w:r>
        <w:t xml:space="preserve">Consultar cursos </w:t>
      </w:r>
      <w:proofErr w:type="spellStart"/>
      <w:r>
        <w:t>habilitados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cursos</w:t>
      </w:r>
      <w:proofErr w:type="spellEnd"/>
      <w:r>
        <w:t xml:space="preserve"> </w:t>
      </w:r>
      <w:proofErr w:type="spellStart"/>
      <w:r>
        <w:t>habilitados</w:t>
      </w:r>
      <w:proofErr w:type="spellEnd"/>
      <w:r>
        <w:t xml:space="preserve"> con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modalidad</w:t>
      </w:r>
      <w:proofErr w:type="spellEnd"/>
      <w:r>
        <w:t xml:space="preserve">, </w:t>
      </w:r>
      <w:proofErr w:type="spellStart"/>
      <w:r>
        <w:t>cupo</w:t>
      </w:r>
      <w:proofErr w:type="spellEnd"/>
      <w:r>
        <w:t xml:space="preserve"> e </w:t>
      </w:r>
      <w:proofErr w:type="spellStart"/>
      <w:r>
        <w:t>inscritos</w:t>
      </w:r>
      <w:proofErr w:type="spellEnd"/>
      <w:r>
        <w:t>. Un</w:t>
      </w:r>
      <w:r>
        <w:br/>
      </w:r>
      <w:proofErr w:type="spellStart"/>
      <w:r>
        <w:t>curso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 o </w:t>
      </w:r>
      <w:proofErr w:type="spellStart"/>
      <w:r>
        <w:t>Reprogramado</w:t>
      </w:r>
      <w:proofErr w:type="spellEnd"/>
      <w:r>
        <w:t xml:space="preserve"> y </w:t>
      </w:r>
      <w:proofErr w:type="spellStart"/>
      <w:r>
        <w:t>su</w:t>
      </w:r>
      <w:proofErr w:type="spellEnd"/>
      <w:r>
        <w:br/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inscripción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FMT-04.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Jefa Académica</w:t>
      </w:r>
      <w:r>
        <w:br/>
      </w:r>
      <w:r>
        <w:br/>
      </w:r>
      <w:r>
        <w:t>Caso de uso de origen:</w:t>
      </w:r>
      <w:r>
        <w:br/>
      </w:r>
      <w:r>
        <w:t>CU-</w:t>
      </w:r>
      <w:r w:rsidRPr="7C45759E" w:rsidR="7C45759E">
        <w:t>07 Consultar reportes académicos / CU-07</w:t>
      </w:r>
      <w:r>
        <w:t>.4 Consultar cursos habilitados</w:t>
      </w:r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>FMT-04; FMT-12</w:t>
      </w:r>
      <w:r>
        <w:br/>
      </w:r>
      <w:r>
        <w:br/>
      </w:r>
      <w:r>
        <w:t>Entradas:</w:t>
      </w:r>
      <w:r>
        <w:br/>
      </w:r>
      <w:r>
        <w:t xml:space="preserve">-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 por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modalidad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o </w:t>
      </w:r>
      <w:proofErr w:type="spellStart"/>
      <w:r>
        <w:t>fecha</w:t>
      </w:r>
      <w:proofErr w:type="spellEnd"/>
      <w:r>
        <w:t>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- Estado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FMT-04.</w:t>
      </w:r>
      <w:r>
        <w:br/>
      </w:r>
      <w:r>
        <w:t xml:space="preserve">- Los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corresponder</w:t>
      </w:r>
      <w:proofErr w:type="spellEnd"/>
      <w:r>
        <w:t xml:space="preserve"> a </w:t>
      </w:r>
      <w:proofErr w:type="spellStart"/>
      <w:r>
        <w:t>valores</w:t>
      </w:r>
      <w:proofErr w:type="spellEnd"/>
      <w:r>
        <w:t xml:space="preserve"> y </w:t>
      </w:r>
      <w:proofErr w:type="spellStart"/>
      <w:r>
        <w:t>rangos</w:t>
      </w:r>
      <w:proofErr w:type="spellEnd"/>
      <w:r>
        <w:t xml:space="preserve"> </w:t>
      </w:r>
      <w:proofErr w:type="spellStart"/>
      <w:r>
        <w:t>admitidos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>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t xml:space="preserve">1.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cursos</w:t>
      </w:r>
      <w:proofErr w:type="spellEnd"/>
      <w:r>
        <w:t xml:space="preserve"> </w:t>
      </w:r>
      <w:proofErr w:type="spellStart"/>
      <w:r>
        <w:t>habilitados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los </w:t>
      </w:r>
      <w:proofErr w:type="spellStart"/>
      <w:r>
        <w:t>criterios</w:t>
      </w:r>
      <w:proofErr w:type="spellEnd"/>
      <w:r>
        <w:t xml:space="preserve"> de consulta: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 por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modalidad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o</w:t>
      </w:r>
      <w:r>
        <w:br/>
      </w:r>
      <w:proofErr w:type="spellStart"/>
      <w:r>
        <w:t>fecha</w:t>
      </w:r>
      <w:proofErr w:type="spellEnd"/>
      <w:r>
        <w:t>.</w:t>
      </w:r>
      <w:r>
        <w:br/>
      </w:r>
      <w:r>
        <w:t xml:space="preserve">3.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los </w:t>
      </w:r>
      <w:proofErr w:type="spellStart"/>
      <w:r>
        <w:t>criterios</w:t>
      </w:r>
      <w:proofErr w:type="spellEnd"/>
      <w:r>
        <w:t xml:space="preserve"> que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aplicar</w:t>
      </w:r>
      <w:proofErr w:type="spellEnd"/>
      <w:r>
        <w:t>.</w:t>
      </w:r>
      <w:r>
        <w:br/>
      </w:r>
      <w:r>
        <w:t xml:space="preserve">4. La </w:t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la consulta.</w:t>
      </w:r>
      <w:r>
        <w:br/>
      </w:r>
      <w:r>
        <w:t xml:space="preserve">5.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la </w:t>
      </w:r>
      <w:proofErr w:type="spellStart"/>
      <w:r>
        <w:t>autorización</w:t>
      </w:r>
      <w:proofErr w:type="spellEnd"/>
      <w:r>
        <w:t xml:space="preserve"> del actor y la </w:t>
      </w:r>
      <w:proofErr w:type="spellStart"/>
      <w:r>
        <w:t>validez</w:t>
      </w:r>
      <w:proofErr w:type="spellEnd"/>
      <w:r>
        <w:t xml:space="preserve"> de los </w:t>
      </w:r>
      <w:proofErr w:type="spellStart"/>
      <w:r>
        <w:t>filtros</w:t>
      </w:r>
      <w:proofErr w:type="spellEnd"/>
      <w:r>
        <w:t>.</w:t>
      </w:r>
      <w:r>
        <w:br/>
      </w:r>
      <w:r>
        <w:t xml:space="preserve">6.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recupera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que </w:t>
      </w:r>
      <w:proofErr w:type="spellStart"/>
      <w:r>
        <w:t>cumplen</w:t>
      </w:r>
      <w:proofErr w:type="spellEnd"/>
      <w:r>
        <w:t xml:space="preserve"> los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  <w:r>
        <w:br/>
      </w:r>
      <w:r>
        <w:t xml:space="preserve">7.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, los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 y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t xml:space="preserve">5.a. </w:t>
      </w:r>
      <w:proofErr w:type="spellStart"/>
      <w:r>
        <w:t>Acceso</w:t>
      </w:r>
      <w:proofErr w:type="spellEnd"/>
      <w:r>
        <w:t xml:space="preserve"> no </w:t>
      </w:r>
      <w:proofErr w:type="spellStart"/>
      <w:r>
        <w:t>autorizado</w:t>
      </w:r>
      <w:proofErr w:type="spellEnd"/>
      <w:r>
        <w:t xml:space="preserve"> o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ejecuta</w:t>
      </w:r>
      <w:proofErr w:type="spellEnd"/>
      <w:r>
        <w:t xml:space="preserve"> la consulta </w:t>
      </w:r>
      <w:proofErr w:type="spellStart"/>
      <w:r>
        <w:t>ni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restringida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indica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que debe </w:t>
      </w:r>
      <w:proofErr w:type="spellStart"/>
      <w:r>
        <w:t>corregirse</w:t>
      </w:r>
      <w:proofErr w:type="spellEnd"/>
      <w:r>
        <w:t xml:space="preserve"> o </w:t>
      </w:r>
      <w:proofErr w:type="spellStart"/>
      <w:r>
        <w:t>informa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3 </w:t>
      </w:r>
      <w:proofErr w:type="spellStart"/>
      <w:r>
        <w:t>cuando</w:t>
      </w:r>
      <w:proofErr w:type="spellEnd"/>
      <w:r>
        <w:t xml:space="preserve"> sea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 xml:space="preserve"> los </w:t>
      </w:r>
      <w:proofErr w:type="spellStart"/>
      <w:r>
        <w:t>filtros</w:t>
      </w:r>
      <w:proofErr w:type="spellEnd"/>
      <w:r>
        <w:t>.</w:t>
      </w:r>
      <w:r>
        <w:br/>
      </w:r>
      <w:r>
        <w:br/>
      </w:r>
      <w:r>
        <w:t xml:space="preserve">6.a. No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coincidentes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vacía</w:t>
      </w:r>
      <w:proofErr w:type="spellEnd"/>
      <w:r>
        <w:t xml:space="preserve"> y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los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interpreta</w:t>
      </w:r>
      <w:proofErr w:type="spellEnd"/>
      <w:r>
        <w:t xml:space="preserve"> la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error.</w:t>
      </w:r>
      <w:r>
        <w:br/>
      </w:r>
      <w:r>
        <w:br/>
      </w:r>
      <w:r>
        <w:t xml:space="preserve">6.b. Error </w:t>
      </w:r>
      <w:proofErr w:type="spellStart"/>
      <w:r>
        <w:t>durante</w:t>
      </w:r>
      <w:proofErr w:type="spellEnd"/>
      <w:r>
        <w:t xml:space="preserve"> la consulta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que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definitivos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paso 4.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r>
        <w:t xml:space="preserve">-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cursos</w:t>
      </w:r>
      <w:proofErr w:type="spellEnd"/>
      <w:r>
        <w:t xml:space="preserve"> </w:t>
      </w:r>
      <w:proofErr w:type="spellStart"/>
      <w:r>
        <w:t>habilitados</w:t>
      </w:r>
      <w:proofErr w:type="spellEnd"/>
      <w:r>
        <w:t>.</w:t>
      </w:r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t xml:space="preserve">CA-01. </w:t>
      </w:r>
      <w:proofErr w:type="spellStart"/>
      <w:r>
        <w:t>Resultados</w:t>
      </w:r>
      <w:proofErr w:type="spellEnd"/>
      <w:r>
        <w:t xml:space="preserve"> de la consulta</w:t>
      </w:r>
      <w:r>
        <w:br/>
      </w:r>
      <w:r>
        <w:t xml:space="preserve">Dado que </w:t>
      </w:r>
      <w:proofErr w:type="spellStart"/>
      <w:r>
        <w:t>el</w:t>
      </w:r>
      <w:proofErr w:type="spellEnd"/>
      <w:r>
        <w:t xml:space="preserve"> actor </w:t>
      </w:r>
      <w:proofErr w:type="gramStart"/>
      <w:r>
        <w:t>dispone</w:t>
      </w:r>
      <w:proofErr w:type="gramEnd"/>
      <w:r>
        <w:t xml:space="preserve"> de </w:t>
      </w:r>
      <w:proofErr w:type="spellStart"/>
      <w:r>
        <w:t>autorización</w:t>
      </w:r>
      <w:proofErr w:type="spellEnd"/>
      <w:r>
        <w:t xml:space="preserve"> y los </w:t>
      </w:r>
      <w:proofErr w:type="spellStart"/>
      <w:r>
        <w:t>filtros</w:t>
      </w:r>
      <w:proofErr w:type="spellEnd"/>
      <w:r>
        <w:t xml:space="preserve"> son </w:t>
      </w:r>
      <w:proofErr w:type="spellStart"/>
      <w:r>
        <w:t>válidos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la</w:t>
      </w:r>
      <w:r>
        <w:br/>
      </w:r>
      <w:r>
        <w:t xml:space="preserve">consulta,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coincidentes</w:t>
      </w:r>
      <w:proofErr w:type="spellEnd"/>
      <w:r>
        <w:t xml:space="preserve"> y los </w:t>
      </w:r>
      <w:proofErr w:type="spellStart"/>
      <w:r>
        <w:t>filtros</w:t>
      </w:r>
      <w:proofErr w:type="spellEnd"/>
      <w:r>
        <w:br/>
      </w:r>
      <w:proofErr w:type="spellStart"/>
      <w:r>
        <w:t>aplicados</w:t>
      </w:r>
      <w:proofErr w:type="spellEnd"/>
      <w:r>
        <w:t>.</w:t>
      </w:r>
      <w:r>
        <w:br/>
      </w:r>
      <w:r>
        <w:br/>
      </w:r>
      <w:r>
        <w:t xml:space="preserve">CA-02. </w:t>
      </w:r>
      <w:proofErr w:type="spellStart"/>
      <w:r>
        <w:t>Protección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br/>
      </w:r>
      <w:r>
        <w:t xml:space="preserve">Dado que </w:t>
      </w:r>
      <w:proofErr w:type="spellStart"/>
      <w:r>
        <w:t>el</w:t>
      </w:r>
      <w:proofErr w:type="spellEnd"/>
      <w:r>
        <w:t xml:space="preserve"> actor no </w:t>
      </w:r>
      <w:proofErr w:type="gramStart"/>
      <w:r>
        <w:t>dispone</w:t>
      </w:r>
      <w:proofErr w:type="gramEnd"/>
      <w:r>
        <w:t xml:space="preserve"> de </w:t>
      </w:r>
      <w:proofErr w:type="spellStart"/>
      <w:r>
        <w:t>autorización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la consulta,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br/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rechazar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sin </w:t>
      </w:r>
      <w:proofErr w:type="spellStart"/>
      <w:r>
        <w:t>exponer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totales</w:t>
      </w:r>
      <w:proofErr w:type="spellEnd"/>
      <w:r>
        <w:t>.</w:t>
      </w:r>
      <w:r>
        <w:br/>
      </w:r>
      <w:r>
        <w:br/>
      </w:r>
      <w:r>
        <w:t xml:space="preserve">CA-03. </w:t>
      </w:r>
      <w:proofErr w:type="spellStart"/>
      <w:r>
        <w:t>Integridad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br/>
      </w:r>
      <w:r>
        <w:t xml:space="preserve">Dado que </w:t>
      </w:r>
      <w:proofErr w:type="spellStart"/>
      <w:r>
        <w:t>ocurre</w:t>
      </w:r>
      <w:proofErr w:type="spellEnd"/>
      <w:r>
        <w:t xml:space="preserve"> un error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br/>
      </w:r>
      <w:proofErr w:type="spellStart"/>
      <w:r>
        <w:t>resultados</w:t>
      </w:r>
      <w:proofErr w:type="spellEnd"/>
      <w:r>
        <w:t xml:space="preserve"> o </w:t>
      </w:r>
      <w:proofErr w:type="spellStart"/>
      <w:r>
        <w:t>totales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RSK-04; RSK-06</w:t>
      </w:r>
    </w:p>
    <w:p w:rsidR="004C4A69" w:rsidRDefault="007B2DC6" w14:paraId="09473DF2" w14:textId="77777777">
      <w:pPr>
        <w:pStyle w:val="Ttulo3"/>
        <w:divId w:val="531261596"/>
      </w:pPr>
      <w:bookmarkStart w:name="SRS-68" w:id="85"/>
      <w:bookmarkEnd w:id="85"/>
      <w:r>
        <w:t>Notificar creación de curso</w:t>
      </w:r>
    </w:p>
    <w:p w:rsidR="004C4A69" w:rsidRDefault="007B2DC6" w14:paraId="4DFA8030" w14:textId="530F5C37">
      <w:pPr>
        <w:pStyle w:val="rv-text"/>
        <w:divId w:val="531261596"/>
      </w:pPr>
      <w:r w:rsidRPr="598BF7AF" w:rsidR="598BF7AF">
        <w:rPr>
          <w:rStyle w:val="rv-id"/>
        </w:rPr>
        <w:t>[SRS-68]</w:t>
      </w:r>
      <w:r w:rsidR="598BF7AF">
        <w:rPr/>
        <w:t xml:space="preserve"> Código:</w:t>
      </w:r>
      <w:r>
        <w:br/>
      </w:r>
      <w:r w:rsidR="598BF7AF">
        <w:rPr/>
        <w:t>RF-37</w:t>
      </w:r>
      <w:r>
        <w:br/>
      </w:r>
      <w:r>
        <w:br/>
      </w:r>
      <w:r w:rsidR="598BF7AF">
        <w:rPr/>
        <w:t>Nombre:</w:t>
      </w:r>
      <w:r>
        <w:br/>
      </w:r>
      <w:r w:rsidR="598BF7AF">
        <w:rPr/>
        <w:t xml:space="preserve">Notificar creación de </w:t>
      </w:r>
      <w:proofErr w:type="spellStart"/>
      <w:r w:rsidR="598BF7AF">
        <w:rPr/>
        <w:t>curso</w:t>
      </w:r>
      <w:proofErr w:type="spellEnd"/>
      <w:r>
        <w:br/>
      </w:r>
      <w:r>
        <w:br/>
      </w:r>
      <w:proofErr w:type="spellStart"/>
      <w:r w:rsidR="598BF7AF">
        <w:rPr/>
        <w:t>Descripción</w:t>
      </w:r>
      <w:proofErr w:type="spellEnd"/>
      <w:r w:rsidR="598BF7AF">
        <w:rPr/>
        <w:t>:</w:t>
      </w:r>
      <w:r>
        <w:br/>
      </w:r>
      <w:r w:rsidR="598BF7AF">
        <w:rPr/>
        <w:t xml:space="preserve">El </w:t>
      </w:r>
      <w:proofErr w:type="spellStart"/>
      <w:r w:rsidR="598BF7AF">
        <w:rPr/>
        <w:t>sistema</w:t>
      </w:r>
      <w:proofErr w:type="spellEnd"/>
      <w:r w:rsidR="598BF7AF">
        <w:rPr/>
        <w:t xml:space="preserve"> </w:t>
      </w:r>
      <w:proofErr w:type="spellStart"/>
      <w:r w:rsidR="598BF7AF">
        <w:rPr/>
        <w:t>deberá</w:t>
      </w:r>
      <w:proofErr w:type="spellEnd"/>
      <w:r w:rsidR="598BF7AF">
        <w:rPr/>
        <w:t xml:space="preserve"> </w:t>
      </w:r>
      <w:proofErr w:type="spellStart"/>
      <w:r w:rsidR="598BF7AF">
        <w:rPr/>
        <w:t>permitir</w:t>
      </w:r>
      <w:proofErr w:type="spellEnd"/>
      <w:r w:rsidR="598BF7AF">
        <w:rPr/>
        <w:t xml:space="preserve"> </w:t>
      </w:r>
      <w:proofErr w:type="spellStart"/>
      <w:r w:rsidR="598BF7AF">
        <w:rPr/>
        <w:t>enviar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aviso de </w:t>
      </w:r>
      <w:proofErr w:type="spellStart"/>
      <w:r w:rsidR="598BF7AF">
        <w:rPr/>
        <w:t>publicación</w:t>
      </w:r>
      <w:proofErr w:type="spellEnd"/>
      <w:r w:rsidR="598BF7AF">
        <w:rPr/>
        <w:t xml:space="preserve"> de un </w:t>
      </w:r>
      <w:proofErr w:type="spellStart"/>
      <w:r w:rsidR="598BF7AF">
        <w:rPr/>
        <w:t>curso</w:t>
      </w:r>
      <w:proofErr w:type="spellEnd"/>
      <w:r w:rsidR="598BF7AF">
        <w:rPr/>
        <w:t xml:space="preserve"> a los </w:t>
      </w:r>
      <w:proofErr w:type="spellStart"/>
      <w:r w:rsidR="598BF7AF">
        <w:rPr/>
        <w:t>destinatarios</w:t>
      </w:r>
      <w:proofErr w:type="spellEnd"/>
      <w:r>
        <w:br/>
      </w:r>
      <w:proofErr w:type="spellStart"/>
      <w:r w:rsidR="598BF7AF">
        <w:rPr/>
        <w:t>configurados</w:t>
      </w:r>
      <w:proofErr w:type="spellEnd"/>
      <w:r w:rsidR="598BF7AF">
        <w:rPr/>
        <w:t>.</w:t>
      </w:r>
      <w:r>
        <w:br/>
      </w:r>
      <w:r>
        <w:br/>
      </w:r>
      <w:r w:rsidR="598BF7AF">
        <w:rPr/>
        <w:t xml:space="preserve">Prioridad </w:t>
      </w:r>
      <w:proofErr w:type="spellStart"/>
      <w:r w:rsidR="598BF7AF">
        <w:rPr/>
        <w:t>MoSCoW</w:t>
      </w:r>
      <w:proofErr w:type="spellEnd"/>
      <w:r w:rsidR="598BF7AF">
        <w:rPr/>
        <w:t>:</w:t>
      </w:r>
      <w:r>
        <w:br/>
      </w:r>
      <w:proofErr w:type="spellStart"/>
      <w:r w:rsidR="598BF7AF">
        <w:rPr/>
        <w:t>Should</w:t>
      </w:r>
      <w:proofErr w:type="spellEnd"/>
      <w:r w:rsidR="598BF7AF">
        <w:rPr/>
        <w:t xml:space="preserve"> </w:t>
      </w:r>
      <w:proofErr w:type="spellStart"/>
      <w:r w:rsidR="598BF7AF">
        <w:rPr/>
        <w:t>have</w:t>
      </w:r>
      <w:proofErr w:type="spellEnd"/>
      <w:r>
        <w:br/>
      </w:r>
      <w:r>
        <w:br/>
      </w:r>
      <w:r w:rsidR="598BF7AF">
        <w:rPr/>
        <w:t>Actor relacionado:</w:t>
      </w:r>
      <w:r>
        <w:br/>
      </w:r>
      <w:r w:rsidR="598BF7AF">
        <w:rPr/>
        <w:t>Sistema; Canales de comunicación</w:t>
      </w:r>
      <w:r>
        <w:br/>
      </w:r>
      <w:r>
        <w:br/>
      </w:r>
      <w:r w:rsidR="598BF7AF">
        <w:rPr/>
        <w:t>Caso de uso de origen:</w:t>
      </w:r>
      <w:r>
        <w:br/>
      </w:r>
      <w:r w:rsidR="598BF7AF">
        <w:rPr/>
        <w:t>CU-</w:t>
      </w:r>
      <w:r w:rsidR="598BF7AF">
        <w:rPr/>
        <w:t>10 Gestionar notificaciones / CU-10</w:t>
      </w:r>
      <w:r w:rsidR="598BF7AF">
        <w:rPr/>
        <w:t>.1 Notificar creación de curso</w:t>
      </w:r>
    </w:p>
    <w:p w:rsidR="004C4A69" w:rsidRDefault="007B2DC6" w14:paraId="0D201262" w14:textId="27DF380F">
      <w:pPr>
        <w:pStyle w:val="rv-text"/>
        <w:divId w:val="531261596"/>
      </w:pPr>
      <w:r>
        <w:br/>
      </w:r>
      <w:r>
        <w:br/>
      </w:r>
      <w:proofErr w:type="spellStart"/>
      <w:r w:rsidR="598BF7AF">
        <w:rPr/>
        <w:t>Referencias</w:t>
      </w:r>
      <w:proofErr w:type="spellEnd"/>
      <w:r w:rsidR="598BF7AF">
        <w:rPr/>
        <w:t>:</w:t>
      </w:r>
      <w:r>
        <w:br/>
      </w:r>
      <w:r>
        <w:br/>
      </w:r>
      <w:r w:rsidR="598BF7AF">
        <w:rPr/>
        <w:t>FMT-13 Notificaciones</w:t>
      </w:r>
      <w:r>
        <w:br/>
      </w:r>
      <w:r>
        <w:br/>
      </w:r>
      <w:r w:rsidR="598BF7AF">
        <w:rPr/>
        <w:t>Entradas:</w:t>
      </w:r>
      <w:r>
        <w:br/>
      </w:r>
      <w:r w:rsidR="598BF7AF">
        <w:rPr/>
        <w:t xml:space="preserve">- </w:t>
      </w:r>
      <w:proofErr w:type="spellStart"/>
      <w:r w:rsidR="598BF7AF">
        <w:rPr/>
        <w:t>Evento de publicación del curso</w:t>
      </w:r>
      <w:proofErr w:type="spellEnd"/>
      <w:r w:rsidR="598BF7AF">
        <w:rPr/>
        <w:t>.</w:t>
      </w:r>
      <w:r>
        <w:br/>
      </w:r>
      <w:r w:rsidR="598BF7AF">
        <w:rPr/>
        <w:t xml:space="preserve">- </w:t>
      </w:r>
      <w:proofErr w:type="spellStart"/>
      <w:r w:rsidR="598BF7AF">
        <w:rPr/>
        <w:t>Datos del curso</w:t>
      </w:r>
      <w:proofErr w:type="spellEnd"/>
      <w:r w:rsidR="598BF7AF">
        <w:rPr/>
        <w:t xml:space="preserve"> </w:t>
      </w:r>
      <w:proofErr w:type="spellStart"/>
      <w:r w:rsidR="598BF7AF">
        <w:rPr/>
        <w:t>publicado</w:t>
      </w:r>
      <w:proofErr w:type="spellEnd"/>
      <w:r w:rsidR="598BF7AF">
        <w:rPr/>
        <w:t>.</w:t>
      </w:r>
      <w:r>
        <w:br/>
      </w:r>
      <w:r w:rsidR="598BF7AF">
        <w:rPr/>
        <w:t xml:space="preserve">- </w:t>
      </w:r>
      <w:proofErr w:type="spellStart"/>
      <w:r w:rsidR="598BF7AF">
        <w:rPr/>
        <w:t>Destinatarios y canales</w:t>
      </w:r>
      <w:proofErr w:type="spellEnd"/>
      <w:r w:rsidR="598BF7AF">
        <w:rPr/>
        <w:t xml:space="preserve"> </w:t>
      </w:r>
      <w:proofErr w:type="spellStart"/>
      <w:r w:rsidR="598BF7AF">
        <w:rPr/>
        <w:t>configurados</w:t>
      </w:r>
      <w:proofErr w:type="spellEnd"/>
      <w:r w:rsidR="598BF7AF">
        <w:rPr/>
        <w:t>.</w:t>
      </w:r>
      <w:r>
        <w:br/>
      </w:r>
      <w:r>
        <w:br/>
      </w:r>
      <w:proofErr w:type="spellStart"/>
      <w:r w:rsidR="598BF7AF">
        <w:rPr/>
        <w:t>Validaciones de entrada:</w:t>
      </w:r>
      <w:proofErr w:type="spellEnd"/>
      <w:r>
        <w:br/>
      </w:r>
      <w:r w:rsidR="598BF7AF">
        <w:rPr/>
        <w:t>- El curso</w:t>
      </w:r>
      <w:r w:rsidR="598BF7AF">
        <w:rPr/>
        <w:t xml:space="preserve"> </w:t>
      </w:r>
      <w:proofErr w:type="spellStart"/>
      <w:r w:rsidR="598BF7AF">
        <w:rPr/>
        <w:t>deberá</w:t>
      </w:r>
      <w:proofErr w:type="spellEnd"/>
      <w:r w:rsidR="598BF7AF">
        <w:rPr/>
        <w:t xml:space="preserve"> </w:t>
      </w:r>
      <w:proofErr w:type="spellStart"/>
      <w:r w:rsidR="598BF7AF">
        <w:rPr/>
        <w:t>encontrarse</w:t>
      </w:r>
      <w:proofErr w:type="spellEnd"/>
      <w:r w:rsidR="598BF7AF">
        <w:rPr/>
        <w:t xml:space="preserve"> </w:t>
      </w:r>
      <w:proofErr w:type="spellStart"/>
      <w:r w:rsidR="598BF7AF">
        <w:rPr/>
        <w:t>en</w:t>
      </w:r>
      <w:proofErr w:type="spellEnd"/>
      <w:r w:rsidR="598BF7AF">
        <w:rPr/>
        <w:t xml:space="preserve"> </w:t>
      </w:r>
      <w:proofErr w:type="spellStart"/>
      <w:r w:rsidR="598BF7AF">
        <w:rPr/>
        <w:t>estado</w:t>
      </w:r>
      <w:proofErr w:type="spellEnd"/>
      <w:r w:rsidR="598BF7AF">
        <w:rPr/>
        <w:t xml:space="preserve"> </w:t>
      </w:r>
      <w:proofErr w:type="spellStart"/>
      <w:r w:rsidR="598BF7AF">
        <w:rPr/>
        <w:t>Publicado</w:t>
      </w:r>
      <w:proofErr w:type="spellEnd"/>
      <w:r w:rsidR="598BF7AF">
        <w:rPr/>
        <w:t>.</w:t>
      </w:r>
      <w:r>
        <w:br/>
      </w:r>
      <w:r w:rsidR="598BF7AF">
        <w:rPr/>
        <w:t>- Los datos de contacto de cada</w:t>
      </w:r>
      <w:r w:rsidR="598BF7AF">
        <w:rPr/>
        <w:t xml:space="preserve"> </w:t>
      </w:r>
      <w:proofErr w:type="spellStart"/>
      <w:r w:rsidR="598BF7AF">
        <w:rPr/>
        <w:t>destinatario</w:t>
      </w:r>
      <w:proofErr w:type="spellEnd"/>
      <w:r w:rsidR="598BF7AF">
        <w:rPr/>
        <w:t xml:space="preserve"> </w:t>
      </w:r>
      <w:proofErr w:type="spellStart"/>
      <w:r w:rsidR="598BF7AF">
        <w:rPr/>
        <w:t>deberán</w:t>
      </w:r>
      <w:proofErr w:type="spellEnd"/>
      <w:r w:rsidR="598BF7AF">
        <w:rPr/>
        <w:t xml:space="preserve"> </w:t>
      </w:r>
      <w:proofErr w:type="spellStart"/>
      <w:r w:rsidR="598BF7AF">
        <w:rPr/>
        <w:t>cumplir FMT-03.</w:t>
      </w:r>
      <w:proofErr w:type="spellEnd"/>
      <w:r>
        <w:br/>
      </w:r>
      <w:r w:rsidR="598BF7AF">
        <w:rPr/>
        <w:t xml:space="preserve">- </w:t>
      </w:r>
      <w:proofErr w:type="spellStart"/>
      <w:r w:rsidR="598BF7AF">
        <w:rPr/>
        <w:t>Deberá</w:t>
      </w:r>
      <w:proofErr w:type="spellEnd"/>
      <w:r w:rsidR="598BF7AF">
        <w:rPr/>
        <w:t xml:space="preserve"> </w:t>
      </w:r>
      <w:proofErr w:type="spellStart"/>
      <w:r w:rsidR="598BF7AF">
        <w:rPr/>
        <w:t>existir al menos un canal de comunicación</w:t>
      </w:r>
      <w:proofErr w:type="spellEnd"/>
      <w:r w:rsidR="598BF7AF">
        <w:rPr/>
        <w:t xml:space="preserve"> </w:t>
      </w:r>
      <w:proofErr w:type="spellStart"/>
      <w:r w:rsidR="598BF7AF">
        <w:rPr/>
        <w:t>configurado</w:t>
      </w:r>
      <w:proofErr w:type="spellEnd"/>
      <w:r w:rsidR="598BF7AF">
        <w:rPr/>
        <w:t>.</w:t>
      </w:r>
      <w:r>
        <w:br/>
      </w:r>
      <w:r>
        <w:br/>
      </w:r>
      <w:proofErr w:type="spellStart"/>
      <w:r w:rsidR="598BF7AF">
        <w:rPr/>
        <w:t>Flujo</w:t>
      </w:r>
      <w:proofErr w:type="spellEnd"/>
      <w:r w:rsidR="598BF7AF">
        <w:rPr/>
        <w:t xml:space="preserve"> </w:t>
      </w:r>
      <w:proofErr w:type="spellStart"/>
      <w:r w:rsidR="598BF7AF">
        <w:rPr/>
        <w:t>funcional</w:t>
      </w:r>
      <w:proofErr w:type="spellEnd"/>
      <w:r w:rsidR="598BF7AF">
        <w:rPr/>
        <w:t>:</w:t>
      </w:r>
      <w:r>
        <w:br/>
      </w:r>
      <w:r w:rsidR="598BF7AF">
        <w:rPr/>
        <w:t>1. El sistema</w:t>
      </w:r>
      <w:r w:rsidR="598BF7AF">
        <w:rPr/>
        <w:t xml:space="preserve"> </w:t>
      </w:r>
      <w:proofErr w:type="spellStart"/>
      <w:r w:rsidR="598BF7AF">
        <w:rPr/>
        <w:t>recibe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evento que origina la operación</w:t>
      </w:r>
      <w:proofErr w:type="spellEnd"/>
      <w:r w:rsidR="598BF7AF">
        <w:rPr/>
        <w:t xml:space="preserve"> </w:t>
      </w:r>
      <w:proofErr w:type="spellStart"/>
      <w:r w:rsidR="598BF7AF">
        <w:rPr/>
        <w:t>Notificar</w:t>
      </w:r>
      <w:proofErr w:type="spellEnd"/>
      <w:r w:rsidR="598BF7AF">
        <w:rPr/>
        <w:t xml:space="preserve"> </w:t>
      </w:r>
      <w:proofErr w:type="spellStart"/>
      <w:r w:rsidR="598BF7AF">
        <w:rPr/>
        <w:t>creación de curso</w:t>
      </w:r>
      <w:proofErr w:type="spellEnd"/>
      <w:r w:rsidR="598BF7AF">
        <w:rPr/>
        <w:t>.</w:t>
      </w:r>
      <w:r>
        <w:br/>
      </w:r>
      <w:r w:rsidR="598BF7AF">
        <w:rPr/>
        <w:t>2. El sistema</w:t>
      </w:r>
      <w:r w:rsidR="598BF7AF">
        <w:rPr/>
        <w:t xml:space="preserve"> </w:t>
      </w:r>
      <w:proofErr w:type="spellStart"/>
      <w:r w:rsidR="598BF7AF">
        <w:rPr/>
        <w:t>identifica los destinatarios</w:t>
      </w:r>
      <w:proofErr w:type="spellEnd"/>
      <w:r w:rsidR="598BF7AF">
        <w:rPr/>
        <w:t xml:space="preserve"> </w:t>
      </w:r>
      <w:proofErr w:type="spellStart"/>
      <w:r w:rsidR="598BF7AF">
        <w:rPr/>
        <w:t>afectados y sus canales</w:t>
      </w:r>
      <w:proofErr w:type="spellEnd"/>
      <w:r w:rsidR="598BF7AF">
        <w:rPr/>
        <w:t xml:space="preserve"> </w:t>
      </w:r>
      <w:proofErr w:type="spellStart"/>
      <w:r w:rsidR="598BF7AF">
        <w:rPr/>
        <w:t>disponibles</w:t>
      </w:r>
      <w:proofErr w:type="spellEnd"/>
      <w:r w:rsidR="598BF7AF">
        <w:rPr/>
        <w:t>.</w:t>
      </w:r>
      <w:r>
        <w:br/>
      </w:r>
      <w:r w:rsidR="598BF7AF">
        <w:rPr/>
        <w:t>3. El sistema</w:t>
      </w:r>
      <w:r w:rsidR="598BF7AF">
        <w:rPr/>
        <w:t xml:space="preserve"> </w:t>
      </w:r>
      <w:proofErr w:type="spellStart"/>
      <w:r w:rsidR="598BF7AF">
        <w:rPr/>
        <w:t>construye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mensaje con los datos del evento y la plantilla</w:t>
      </w:r>
      <w:proofErr w:type="spellEnd"/>
      <w:r w:rsidR="598BF7AF">
        <w:rPr/>
        <w:t xml:space="preserve"> </w:t>
      </w:r>
      <w:proofErr w:type="spellStart"/>
      <w:r w:rsidR="598BF7AF">
        <w:rPr/>
        <w:t>definida</w:t>
      </w:r>
      <w:proofErr w:type="spellEnd"/>
      <w:r w:rsidR="598BF7AF">
        <w:rPr/>
        <w:t xml:space="preserve"> </w:t>
      </w:r>
      <w:proofErr w:type="spellStart"/>
      <w:r w:rsidR="598BF7AF">
        <w:rPr/>
        <w:t>en FMT-13.</w:t>
      </w:r>
      <w:proofErr w:type="spellEnd"/>
      <w:r>
        <w:br/>
      </w:r>
      <w:r w:rsidR="598BF7AF">
        <w:rPr/>
        <w:t>4. El sistema</w:t>
      </w:r>
      <w:r w:rsidR="598BF7AF">
        <w:rPr/>
        <w:t xml:space="preserve"> </w:t>
      </w:r>
      <w:proofErr w:type="spellStart"/>
      <w:r w:rsidR="598BF7AF">
        <w:rPr/>
        <w:t>valida que el</w:t>
      </w:r>
      <w:proofErr w:type="spellEnd"/>
      <w:r w:rsidR="598BF7AF">
        <w:rPr/>
        <w:t xml:space="preserve"> </w:t>
      </w:r>
      <w:proofErr w:type="spellStart"/>
      <w:r w:rsidR="598BF7AF">
        <w:rPr/>
        <w:t>mensaje</w:t>
      </w:r>
      <w:proofErr w:type="spellEnd"/>
      <w:r w:rsidR="598BF7AF">
        <w:rPr/>
        <w:t xml:space="preserve"> </w:t>
      </w:r>
      <w:proofErr w:type="spellStart"/>
      <w:r w:rsidR="598BF7AF">
        <w:rPr/>
        <w:t>tenga</w:t>
      </w:r>
      <w:proofErr w:type="spellEnd"/>
      <w:r w:rsidR="598BF7AF">
        <w:rPr/>
        <w:t xml:space="preserve"> </w:t>
      </w:r>
      <w:proofErr w:type="spellStart"/>
      <w:r w:rsidR="598BF7AF">
        <w:rPr/>
        <w:t>destinatario, canal y datos</w:t>
      </w:r>
      <w:proofErr w:type="spellEnd"/>
      <w:r w:rsidR="598BF7AF">
        <w:rPr/>
        <w:t xml:space="preserve"> </w:t>
      </w:r>
      <w:proofErr w:type="spellStart"/>
      <w:r w:rsidR="598BF7AF">
        <w:rPr/>
        <w:t>obligatorios</w:t>
      </w:r>
      <w:proofErr w:type="spellEnd"/>
      <w:r w:rsidR="598BF7AF">
        <w:rPr/>
        <w:t>.</w:t>
      </w:r>
      <w:r>
        <w:br/>
      </w:r>
      <w:r w:rsidR="598BF7AF">
        <w:rPr/>
        <w:t>5. El sistema</w:t>
      </w:r>
      <w:r w:rsidR="598BF7AF">
        <w:rPr/>
        <w:t xml:space="preserve"> </w:t>
      </w:r>
      <w:proofErr w:type="spellStart"/>
      <w:r w:rsidR="598BF7AF">
        <w:rPr/>
        <w:t>solicita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envío</w:t>
      </w:r>
      <w:proofErr w:type="spellEnd"/>
      <w:r w:rsidR="598BF7AF">
        <w:rPr/>
        <w:t xml:space="preserve"> </w:t>
      </w:r>
      <w:proofErr w:type="spellStart"/>
      <w:r w:rsidR="598BF7AF">
        <w:rPr/>
        <w:t>mediante</w:t>
      </w:r>
      <w:proofErr w:type="spellEnd"/>
      <w:r w:rsidR="598BF7AF">
        <w:rPr/>
        <w:t xml:space="preserve"> </w:t>
      </w:r>
      <w:proofErr w:type="spellStart"/>
      <w:r w:rsidR="598BF7AF">
        <w:rPr/>
        <w:t>el canal configurado</w:t>
      </w:r>
      <w:proofErr w:type="spellEnd"/>
      <w:r w:rsidR="598BF7AF">
        <w:rPr/>
        <w:t>.</w:t>
      </w:r>
      <w:r>
        <w:br/>
      </w:r>
      <w:r w:rsidR="598BF7AF">
        <w:rPr/>
        <w:t>6. El sistema</w:t>
      </w:r>
      <w:r w:rsidR="598BF7AF">
        <w:rPr/>
        <w:t xml:space="preserve"> </w:t>
      </w:r>
      <w:proofErr w:type="spellStart"/>
      <w:r w:rsidR="598BF7AF">
        <w:rPr/>
        <w:t>registra por cada</w:t>
      </w:r>
      <w:proofErr w:type="spellEnd"/>
      <w:r w:rsidR="598BF7AF">
        <w:rPr/>
        <w:t xml:space="preserve"> </w:t>
      </w:r>
      <w:proofErr w:type="spellStart"/>
      <w:r w:rsidR="598BF7AF">
        <w:rPr/>
        <w:t>destinatario</w:t>
      </w:r>
      <w:proofErr w:type="spellEnd"/>
      <w:r w:rsidR="598BF7AF">
        <w:rPr/>
        <w:t xml:space="preserve"> </w:t>
      </w:r>
      <w:proofErr w:type="spellStart"/>
      <w:r w:rsidR="598BF7AF">
        <w:rPr/>
        <w:t>el canal, la fecha</w:t>
      </w:r>
      <w:proofErr w:type="spellEnd"/>
      <w:r w:rsidR="598BF7AF">
        <w:rPr/>
        <w:t xml:space="preserve">,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intento y el</w:t>
      </w:r>
      <w:proofErr w:type="spellEnd"/>
      <w:r w:rsidR="598BF7AF">
        <w:rPr/>
        <w:t xml:space="preserve"> </w:t>
      </w:r>
      <w:proofErr w:type="spellStart"/>
      <w:r w:rsidR="598BF7AF">
        <w:rPr/>
        <w:t>resultado del envío</w:t>
      </w:r>
      <w:proofErr w:type="spellEnd"/>
      <w:r w:rsidR="598BF7AF">
        <w:rPr/>
        <w:t>.</w:t>
      </w:r>
      <w:r>
        <w:br/>
      </w:r>
      <w:r w:rsidR="598BF7AF">
        <w:rPr/>
        <w:t>7. El sistema</w:t>
      </w:r>
      <w:r w:rsidR="598BF7AF">
        <w:rPr/>
        <w:t xml:space="preserve"> </w:t>
      </w:r>
      <w:proofErr w:type="spellStart"/>
      <w:r w:rsidR="598BF7AF">
        <w:rPr/>
        <w:t>deja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evento con estado</w:t>
      </w:r>
      <w:proofErr w:type="spellEnd"/>
      <w:r w:rsidR="598BF7AF">
        <w:rPr/>
        <w:t xml:space="preserve"> </w:t>
      </w:r>
      <w:proofErr w:type="spellStart"/>
      <w:r w:rsidR="598BF7AF">
        <w:rPr/>
        <w:t>Enviado o Pendiente de reintento y confirma</w:t>
      </w:r>
      <w:proofErr w:type="spellEnd"/>
      <w:r w:rsidR="598BF7AF">
        <w:rPr/>
        <w:t xml:space="preserve"> </w:t>
      </w:r>
      <w:proofErr w:type="spellStart"/>
      <w:r w:rsidR="598BF7AF">
        <w:rPr/>
        <w:t>su</w:t>
      </w:r>
      <w:proofErr w:type="spellEnd"/>
      <w:r>
        <w:br/>
      </w:r>
      <w:proofErr w:type="spellStart"/>
      <w:r w:rsidR="598BF7AF">
        <w:rPr/>
        <w:t>procesamiento</w:t>
      </w:r>
      <w:proofErr w:type="spellEnd"/>
      <w:r w:rsidR="598BF7AF">
        <w:rPr/>
        <w:t>.</w:t>
      </w:r>
      <w:r>
        <w:br/>
      </w:r>
      <w:r>
        <w:br/>
      </w:r>
      <w:proofErr w:type="spellStart"/>
      <w:r w:rsidR="598BF7AF">
        <w:rPr/>
        <w:t>Flujos alternativos, excepciones y manejo de errores</w:t>
      </w:r>
      <w:proofErr w:type="spellEnd"/>
      <w:r w:rsidR="598BF7AF">
        <w:rPr/>
        <w:t>:</w:t>
      </w:r>
      <w:r>
        <w:br/>
      </w:r>
      <w:r w:rsidR="598BF7AF">
        <w:rPr/>
        <w:t>4.a. Destinatario o canal inválido</w:t>
      </w:r>
      <w:r>
        <w:br/>
      </w:r>
      <w:r w:rsidR="598BF7AF">
        <w:rPr/>
        <w:t>- El sistema</w:t>
      </w:r>
      <w:r w:rsidR="598BF7AF">
        <w:rPr/>
        <w:t xml:space="preserve"> </w:t>
      </w:r>
      <w:proofErr w:type="spellStart"/>
      <w:r w:rsidR="598BF7AF">
        <w:rPr/>
        <w:t>registra la incidencia sin detener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procesamiento de los demás</w:t>
      </w:r>
      <w:proofErr w:type="spellEnd"/>
      <w:r w:rsidR="598BF7AF">
        <w:rPr/>
        <w:t xml:space="preserve"> </w:t>
      </w:r>
      <w:proofErr w:type="spellStart"/>
      <w:r w:rsidR="598BF7AF">
        <w:rPr/>
        <w:t>destinatarios</w:t>
      </w:r>
      <w:proofErr w:type="spellEnd"/>
      <w:r w:rsidR="598BF7AF">
        <w:rPr/>
        <w:t>.</w:t>
      </w:r>
      <w:r>
        <w:br/>
      </w:r>
      <w:r w:rsidR="598BF7AF">
        <w:rPr/>
        <w:t>- El evento</w:t>
      </w:r>
      <w:r w:rsidR="598BF7AF">
        <w:rPr/>
        <w:t xml:space="preserve"> </w:t>
      </w:r>
      <w:proofErr w:type="spellStart"/>
      <w:r w:rsidR="598BF7AF">
        <w:rPr/>
        <w:t>queda disponible para revisión</w:t>
      </w:r>
      <w:proofErr w:type="spellEnd"/>
      <w:r w:rsidR="598BF7AF">
        <w:rPr/>
        <w:t xml:space="preserve"> </w:t>
      </w:r>
      <w:proofErr w:type="spellStart"/>
      <w:r w:rsidR="598BF7AF">
        <w:rPr/>
        <w:t>administrativa</w:t>
      </w:r>
      <w:proofErr w:type="spellEnd"/>
      <w:r w:rsidR="598BF7AF">
        <w:rPr/>
        <w:t>.</w:t>
      </w:r>
      <w:r>
        <w:br/>
      </w:r>
      <w:r>
        <w:br/>
      </w:r>
      <w:r w:rsidR="598BF7AF">
        <w:rPr/>
        <w:t>5.a. Falla del servicio de comunicación</w:t>
      </w:r>
      <w:r>
        <w:br/>
      </w:r>
      <w:r w:rsidR="598BF7AF">
        <w:rPr/>
        <w:t>- El sistema</w:t>
      </w:r>
      <w:r w:rsidR="598BF7AF">
        <w:rPr/>
        <w:t xml:space="preserve"> </w:t>
      </w:r>
      <w:proofErr w:type="spellStart"/>
      <w:r w:rsidR="598BF7AF">
        <w:rPr/>
        <w:t>conserva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evento con estado</w:t>
      </w:r>
      <w:proofErr w:type="spellEnd"/>
      <w:r w:rsidR="598BF7AF">
        <w:rPr/>
        <w:t xml:space="preserve"> </w:t>
      </w:r>
      <w:proofErr w:type="spellStart"/>
      <w:r w:rsidR="598BF7AF">
        <w:rPr/>
        <w:t>Pendiente</w:t>
      </w:r>
      <w:proofErr w:type="spellEnd"/>
      <w:r w:rsidR="598BF7AF">
        <w:rPr/>
        <w:t>.</w:t>
      </w:r>
      <w:r>
        <w:br/>
      </w:r>
      <w:r w:rsidR="598BF7AF">
        <w:rPr/>
        <w:t>- El sistema</w:t>
      </w:r>
      <w:r w:rsidR="598BF7AF">
        <w:rPr/>
        <w:t xml:space="preserve"> </w:t>
      </w:r>
      <w:proofErr w:type="spellStart"/>
      <w:r w:rsidR="598BF7AF">
        <w:rPr/>
        <w:t>ejecuta los reintentos y el canal alternativo definidos</w:t>
      </w:r>
      <w:proofErr w:type="spellEnd"/>
      <w:r w:rsidR="598BF7AF">
        <w:rPr/>
        <w:t xml:space="preserve"> </w:t>
      </w:r>
      <w:proofErr w:type="spellStart"/>
      <w:r w:rsidR="598BF7AF">
        <w:rPr/>
        <w:t>en FMT-13.</w:t>
      </w:r>
      <w:proofErr w:type="spellEnd"/>
      <w:r>
        <w:br/>
      </w:r>
      <w:r w:rsidR="598BF7AF">
        <w:rPr/>
        <w:t>- La operación que originó</w:t>
      </w:r>
      <w:r w:rsidR="598BF7AF">
        <w:rPr/>
        <w:t xml:space="preserve"> </w:t>
      </w:r>
      <w:proofErr w:type="spellStart"/>
      <w:r w:rsidR="598BF7AF">
        <w:rPr/>
        <w:t>el aviso no se revierte</w:t>
      </w:r>
      <w:proofErr w:type="spellEnd"/>
      <w:r w:rsidR="598BF7AF">
        <w:rPr/>
        <w:t>.</w:t>
      </w:r>
      <w:r>
        <w:br/>
      </w:r>
      <w:r>
        <w:br/>
      </w:r>
      <w:r w:rsidR="598BF7AF">
        <w:rPr/>
        <w:t>6.a. Error al registrar la bitácora</w:t>
      </w:r>
      <w:r>
        <w:br/>
      </w:r>
      <w:r w:rsidR="598BF7AF">
        <w:rPr/>
        <w:t>- El sistema no marca</w:t>
      </w:r>
      <w:r w:rsidR="598BF7AF">
        <w:rPr/>
        <w:t xml:space="preserve"> </w:t>
      </w:r>
      <w:proofErr w:type="spellStart"/>
      <w:r w:rsidR="598BF7AF">
        <w:rPr/>
        <w:t>el aviso como</w:t>
      </w:r>
      <w:proofErr w:type="spellEnd"/>
      <w:r w:rsidR="598BF7AF">
        <w:rPr/>
        <w:t xml:space="preserve"> </w:t>
      </w:r>
      <w:proofErr w:type="spellStart"/>
      <w:r w:rsidR="598BF7AF">
        <w:rPr/>
        <w:t>Enviado sin evidencia del resultado</w:t>
      </w:r>
      <w:proofErr w:type="spellEnd"/>
      <w:r w:rsidR="598BF7AF">
        <w:rPr/>
        <w:t>.</w:t>
      </w:r>
      <w:r>
        <w:br/>
      </w:r>
      <w:r w:rsidR="598BF7AF">
        <w:rPr/>
        <w:t>- El evento se conserva para reprocesamiento</w:t>
      </w:r>
      <w:r w:rsidR="598BF7AF">
        <w:rPr/>
        <w:t>.</w:t>
      </w:r>
      <w:r>
        <w:br/>
      </w:r>
      <w:r>
        <w:br/>
      </w:r>
      <w:proofErr w:type="spellStart"/>
      <w:r w:rsidR="598BF7AF">
        <w:rPr/>
        <w:t>Salidas</w:t>
      </w:r>
      <w:proofErr w:type="spellEnd"/>
      <w:r w:rsidR="598BF7AF">
        <w:rPr/>
        <w:t>:</w:t>
      </w:r>
      <w:r>
        <w:br/>
      </w:r>
      <w:r w:rsidR="598BF7AF">
        <w:rPr/>
        <w:t xml:space="preserve">- </w:t>
      </w:r>
      <w:proofErr w:type="spellStart"/>
      <w:r w:rsidR="598BF7AF">
        <w:rPr/>
        <w:t>Avisos y bitácora de entrega</w:t>
      </w:r>
      <w:proofErr w:type="spellEnd"/>
      <w:r w:rsidR="598BF7AF">
        <w:rPr/>
        <w:t>.</w:t>
      </w:r>
      <w:r>
        <w:br/>
      </w:r>
      <w:r>
        <w:br/>
      </w:r>
      <w:proofErr w:type="spellStart"/>
      <w:r w:rsidR="598BF7AF">
        <w:rPr/>
        <w:t>Criterios de aceptación</w:t>
      </w:r>
      <w:proofErr w:type="spellEnd"/>
      <w:r w:rsidR="598BF7AF">
        <w:rPr/>
        <w:t>:</w:t>
      </w:r>
      <w:r>
        <w:br/>
      </w:r>
      <w:r w:rsidR="598BF7AF">
        <w:rPr/>
        <w:t>CA-01. Procesamiento del evento</w:t>
      </w:r>
      <w:r>
        <w:br/>
      </w:r>
      <w:r w:rsidR="598BF7AF">
        <w:rPr/>
        <w:t>Dado que existe un evento</w:t>
      </w:r>
      <w:r w:rsidR="598BF7AF">
        <w:rPr/>
        <w:t xml:space="preserve"> </w:t>
      </w:r>
      <w:proofErr w:type="spellStart"/>
      <w:r w:rsidR="598BF7AF">
        <w:rPr/>
        <w:t>confirmado y destinatarios</w:t>
      </w:r>
      <w:proofErr w:type="spellEnd"/>
      <w:r w:rsidR="598BF7AF">
        <w:rPr/>
        <w:t xml:space="preserve"> </w:t>
      </w:r>
      <w:proofErr w:type="spellStart"/>
      <w:r w:rsidR="598BF7AF">
        <w:rPr/>
        <w:t>válidos</w:t>
      </w:r>
      <w:proofErr w:type="spellEnd"/>
      <w:r w:rsidR="598BF7AF">
        <w:rPr/>
        <w:t xml:space="preserve">, </w:t>
      </w:r>
      <w:proofErr w:type="spellStart"/>
      <w:r w:rsidR="598BF7AF">
        <w:rPr/>
        <w:t>cuando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sistema</w:t>
      </w:r>
      <w:proofErr w:type="spellEnd"/>
      <w:r w:rsidR="598BF7AF">
        <w:rPr/>
        <w:t xml:space="preserve"> </w:t>
      </w:r>
      <w:proofErr w:type="spellStart"/>
      <w:r w:rsidR="598BF7AF">
        <w:rPr/>
        <w:t>procesa la</w:t>
      </w:r>
      <w:proofErr w:type="spellEnd"/>
      <w:r>
        <w:br/>
      </w:r>
      <w:proofErr w:type="spellStart"/>
      <w:r w:rsidR="598BF7AF">
        <w:rPr/>
        <w:t>notificación</w:t>
      </w:r>
      <w:proofErr w:type="spellEnd"/>
      <w:r w:rsidR="598BF7AF">
        <w:rPr/>
        <w:t xml:space="preserve">, </w:t>
      </w:r>
      <w:proofErr w:type="spellStart"/>
      <w:r w:rsidR="598BF7AF">
        <w:rPr/>
        <w:t>entonces</w:t>
      </w:r>
      <w:proofErr w:type="spellEnd"/>
      <w:r w:rsidR="598BF7AF">
        <w:rPr/>
        <w:t xml:space="preserve"> </w:t>
      </w:r>
      <w:proofErr w:type="spellStart"/>
      <w:r w:rsidR="598BF7AF">
        <w:rPr/>
        <w:t>deberá</w:t>
      </w:r>
      <w:proofErr w:type="spellEnd"/>
      <w:r w:rsidR="598BF7AF">
        <w:rPr/>
        <w:t xml:space="preserve"> </w:t>
      </w:r>
      <w:proofErr w:type="spellStart"/>
      <w:r w:rsidR="598BF7AF">
        <w:rPr/>
        <w:t>generar un resultado de envío por cada</w:t>
      </w:r>
      <w:proofErr w:type="spellEnd"/>
      <w:r w:rsidR="598BF7AF">
        <w:rPr/>
        <w:t xml:space="preserve"> </w:t>
      </w:r>
      <w:proofErr w:type="spellStart"/>
      <w:r w:rsidR="598BF7AF">
        <w:rPr/>
        <w:t>destinatario</w:t>
      </w:r>
      <w:proofErr w:type="spellEnd"/>
      <w:r w:rsidR="598BF7AF">
        <w:rPr/>
        <w:t>.</w:t>
      </w:r>
      <w:r>
        <w:br/>
      </w:r>
      <w:r>
        <w:br/>
      </w:r>
      <w:r w:rsidR="598BF7AF">
        <w:rPr/>
        <w:t>CA-02. Recuperación ante una falla de envío</w:t>
      </w:r>
      <w:r>
        <w:br/>
      </w:r>
      <w:r w:rsidR="598BF7AF">
        <w:rPr/>
        <w:t>Dado que un canal de comunicación no está disponible, cuando</w:t>
      </w:r>
      <w:r w:rsidR="598BF7AF">
        <w:rPr/>
        <w:t xml:space="preserve"> </w:t>
      </w:r>
      <w:proofErr w:type="spellStart"/>
      <w:r w:rsidR="598BF7AF">
        <w:rPr/>
        <w:t>falla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envío</w:t>
      </w:r>
      <w:proofErr w:type="spellEnd"/>
      <w:r w:rsidR="598BF7AF">
        <w:rPr/>
        <w:t xml:space="preserve">, </w:t>
      </w:r>
      <w:proofErr w:type="spellStart"/>
      <w:r w:rsidR="598BF7AF">
        <w:rPr/>
        <w:t>entonces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>
        <w:br/>
      </w:r>
      <w:r>
        <w:br/>
      </w:r>
      <w:proofErr w:type="spellStart"/>
      <w:r w:rsidR="598BF7AF">
        <w:rPr/>
        <w:t>sistema</w:t>
      </w:r>
      <w:proofErr w:type="spellEnd"/>
      <w:r w:rsidR="598BF7AF">
        <w:rPr/>
        <w:t xml:space="preserve"> </w:t>
      </w:r>
      <w:proofErr w:type="spellStart"/>
      <w:r w:rsidR="598BF7AF">
        <w:rPr/>
        <w:t>deberá</w:t>
      </w:r>
      <w:proofErr w:type="spellEnd"/>
      <w:r w:rsidR="598BF7AF">
        <w:rPr/>
        <w:t xml:space="preserve"> </w:t>
      </w:r>
      <w:proofErr w:type="spellStart"/>
      <w:r w:rsidR="598BF7AF">
        <w:rPr/>
        <w:t>conservar</w:t>
      </w:r>
      <w:proofErr w:type="spellEnd"/>
      <w:r w:rsidR="598BF7AF">
        <w:rPr/>
        <w:t xml:space="preserve">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evento</w:t>
      </w:r>
      <w:proofErr w:type="spellEnd"/>
      <w:r w:rsidR="598BF7AF">
        <w:rPr/>
        <w:t xml:space="preserve"> </w:t>
      </w:r>
      <w:proofErr w:type="spellStart"/>
      <w:r w:rsidR="598BF7AF">
        <w:rPr/>
        <w:t>como</w:t>
      </w:r>
      <w:proofErr w:type="spellEnd"/>
      <w:r w:rsidR="598BF7AF">
        <w:rPr/>
        <w:t xml:space="preserve"> </w:t>
      </w:r>
      <w:proofErr w:type="spellStart"/>
      <w:r w:rsidR="598BF7AF">
        <w:rPr/>
        <w:t>Pendiente y aplicar los reintentos</w:t>
      </w:r>
      <w:proofErr w:type="spellEnd"/>
      <w:r w:rsidR="598BF7AF">
        <w:rPr/>
        <w:t xml:space="preserve"> </w:t>
      </w:r>
      <w:proofErr w:type="spellStart"/>
      <w:r w:rsidR="598BF7AF">
        <w:rPr/>
        <w:t>definidos</w:t>
      </w:r>
      <w:proofErr w:type="spellEnd"/>
      <w:r w:rsidR="598BF7AF">
        <w:rPr/>
        <w:t xml:space="preserve"> </w:t>
      </w:r>
      <w:proofErr w:type="spellStart"/>
      <w:r w:rsidR="598BF7AF">
        <w:rPr/>
        <w:t>en FMT-13</w:t>
      </w:r>
      <w:proofErr w:type="spellEnd"/>
      <w:r>
        <w:br/>
      </w:r>
      <w:r w:rsidR="598BF7AF">
        <w:rPr/>
        <w:t>sin revertir la operación de origen</w:t>
      </w:r>
      <w:r w:rsidR="598BF7AF">
        <w:rPr/>
        <w:t>.</w:t>
      </w:r>
      <w:r>
        <w:br/>
      </w:r>
      <w:r>
        <w:br/>
      </w:r>
      <w:r w:rsidR="598BF7AF">
        <w:rPr/>
        <w:t>CA-03. Trazabilidad</w:t>
      </w:r>
      <w:r>
        <w:br/>
      </w:r>
      <w:r w:rsidR="598BF7AF">
        <w:rPr/>
        <w:t>Dado que se realiza un intento de envío</w:t>
      </w:r>
      <w:r w:rsidR="598BF7AF">
        <w:rPr/>
        <w:t xml:space="preserve">, </w:t>
      </w:r>
      <w:proofErr w:type="spellStart"/>
      <w:r w:rsidR="598BF7AF">
        <w:rPr/>
        <w:t>el</w:t>
      </w:r>
      <w:proofErr w:type="spellEnd"/>
      <w:r w:rsidR="598BF7AF">
        <w:rPr/>
        <w:t xml:space="preserve"> </w:t>
      </w:r>
      <w:proofErr w:type="spellStart"/>
      <w:r w:rsidR="598BF7AF">
        <w:rPr/>
        <w:t>sistema</w:t>
      </w:r>
      <w:proofErr w:type="spellEnd"/>
      <w:r w:rsidR="598BF7AF">
        <w:rPr/>
        <w:t xml:space="preserve"> </w:t>
      </w:r>
      <w:proofErr w:type="spellStart"/>
      <w:r w:rsidR="598BF7AF">
        <w:rPr/>
        <w:t>deberá registrar destinatario, canal, fecha</w:t>
      </w:r>
      <w:proofErr w:type="spellEnd"/>
      <w:r w:rsidR="598BF7AF">
        <w:rPr/>
        <w:t>,</w:t>
      </w:r>
      <w:r>
        <w:br/>
      </w:r>
      <w:proofErr w:type="spellStart"/>
      <w:r w:rsidR="598BF7AF">
        <w:rPr/>
        <w:t>número de intento</w:t>
      </w:r>
      <w:proofErr w:type="spellEnd"/>
      <w:r w:rsidR="598BF7AF">
        <w:rPr/>
        <w:t xml:space="preserve">, </w:t>
      </w:r>
      <w:proofErr w:type="spellStart"/>
      <w:r w:rsidR="598BF7AF">
        <w:rPr/>
        <w:t>estado y error cuando</w:t>
      </w:r>
      <w:proofErr w:type="spellEnd"/>
      <w:r w:rsidR="598BF7AF">
        <w:rPr/>
        <w:t xml:space="preserve"> </w:t>
      </w:r>
      <w:proofErr w:type="spellStart"/>
      <w:r w:rsidR="598BF7AF">
        <w:rPr/>
        <w:t>corresponda</w:t>
      </w:r>
      <w:proofErr w:type="spellEnd"/>
      <w:r w:rsidR="598BF7AF">
        <w:rPr/>
        <w:t>.</w:t>
      </w:r>
      <w:r>
        <w:br/>
      </w:r>
      <w:r>
        <w:br/>
      </w:r>
      <w:proofErr w:type="spellStart"/>
      <w:r w:rsidR="598BF7AF">
        <w:rPr/>
        <w:t>Riesgos</w:t>
      </w:r>
      <w:proofErr w:type="spellEnd"/>
      <w:r w:rsidR="598BF7AF">
        <w:rPr/>
        <w:t xml:space="preserve"> </w:t>
      </w:r>
      <w:proofErr w:type="spellStart"/>
      <w:r w:rsidR="598BF7AF">
        <w:rPr/>
        <w:t>relacionados</w:t>
      </w:r>
      <w:proofErr w:type="spellEnd"/>
      <w:r w:rsidR="598BF7AF">
        <w:rPr/>
        <w:t>:</w:t>
      </w:r>
      <w:r>
        <w:br/>
      </w:r>
      <w:r w:rsidR="598BF7AF">
        <w:rPr/>
        <w:t>RSK-07</w:t>
      </w:r>
    </w:p>
    <w:p w:rsidR="004C4A69" w:rsidRDefault="007B2DC6" w14:paraId="226DE630" w14:textId="77777777">
      <w:pPr>
        <w:pStyle w:val="Ttulo3"/>
        <w:divId w:val="531261596"/>
      </w:pPr>
      <w:bookmarkStart w:name="SRS-69" w:id="86"/>
      <w:bookmarkEnd w:id="86"/>
      <w:r>
        <w:t>Notificar actualización de curso</w:t>
      </w:r>
    </w:p>
    <w:p w:rsidR="004C4A69" w:rsidRDefault="007B2DC6" w14:paraId="6D2475D5" w14:textId="2372E946">
      <w:pPr>
        <w:pStyle w:val="rv-text"/>
        <w:divId w:val="531261596"/>
      </w:pPr>
      <w:r>
        <w:rPr>
          <w:rStyle w:val="rv-id"/>
        </w:rPr>
        <w:t>[SRS-69]</w:t>
      </w:r>
      <w:r>
        <w:t xml:space="preserve"> Código:</w:t>
      </w:r>
      <w:r>
        <w:br/>
      </w:r>
      <w:r>
        <w:t>RF-</w:t>
      </w:r>
      <w:r w:rsidR="7C45759E">
        <w:t>38</w:t>
      </w:r>
      <w:r>
        <w:br/>
      </w:r>
      <w:r>
        <w:br/>
      </w:r>
      <w:r>
        <w:t>Nombre:</w:t>
      </w:r>
      <w:r>
        <w:br/>
      </w:r>
      <w:r>
        <w:t xml:space="preserve">Notificar actualización de </w:t>
      </w:r>
      <w:proofErr w:type="spellStart"/>
      <w:r>
        <w:t>curso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de un </w:t>
      </w:r>
      <w:proofErr w:type="spellStart"/>
      <w:r>
        <w:t>curso</w:t>
      </w:r>
      <w:proofErr w:type="spellEnd"/>
      <w:r>
        <w:t xml:space="preserve"> a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inscritos</w:t>
      </w:r>
      <w:proofErr w:type="spellEnd"/>
      <w:r>
        <w:t xml:space="preserve"> y</w:t>
      </w:r>
      <w:r>
        <w:br/>
      </w:r>
      <w:proofErr w:type="spellStart"/>
      <w:r>
        <w:t>destinatarios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>.</w:t>
      </w:r>
      <w:r>
        <w:br/>
      </w:r>
      <w:r>
        <w:br/>
      </w:r>
      <w:proofErr w:type="spellStart"/>
      <w:r>
        <w:t>Prioridad</w:t>
      </w:r>
      <w:proofErr w:type="spellEnd"/>
      <w:r>
        <w:t xml:space="preserve"> </w:t>
      </w:r>
      <w:proofErr w:type="spellStart"/>
      <w:r>
        <w:t>MoSCoW</w:t>
      </w:r>
      <w:proofErr w:type="spellEnd"/>
      <w:r>
        <w:t>:</w:t>
      </w:r>
      <w:r>
        <w:br/>
      </w:r>
      <w:r>
        <w:t>Should have</w:t>
      </w:r>
      <w:r>
        <w:br/>
      </w:r>
      <w:r>
        <w:br/>
      </w:r>
      <w:r>
        <w:t xml:space="preserve">Actor </w:t>
      </w:r>
      <w:proofErr w:type="spellStart"/>
      <w:r>
        <w:t>relacionado</w:t>
      </w:r>
      <w:proofErr w:type="spellEnd"/>
      <w:r>
        <w:t>:</w:t>
      </w:r>
      <w:r>
        <w:br/>
      </w:r>
      <w:r>
        <w:t xml:space="preserve">Sistema; Canales de </w:t>
      </w:r>
      <w:proofErr w:type="spellStart"/>
      <w:r>
        <w:t>comunicación</w:t>
      </w:r>
      <w:proofErr w:type="spellEnd"/>
      <w:r>
        <w:br/>
      </w:r>
      <w:r>
        <w:br/>
      </w:r>
      <w:r>
        <w:t xml:space="preserve">Caso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:</w:t>
      </w:r>
      <w:r>
        <w:br/>
      </w:r>
      <w:r>
        <w:t xml:space="preserve">CU-07.2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curso</w:t>
      </w:r>
      <w:proofErr w:type="spellEnd"/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>FMT-13</w:t>
      </w:r>
      <w:r>
        <w:br/>
      </w:r>
      <w:r>
        <w:br/>
      </w:r>
      <w:r>
        <w:t>Entradas:</w:t>
      </w:r>
      <w:r>
        <w:br/>
      </w:r>
      <w:r>
        <w:t xml:space="preserve">-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actualización</w:t>
      </w:r>
      <w:proofErr w:type="spellEnd"/>
      <w:r>
        <w:t>.</w:t>
      </w:r>
      <w:r>
        <w:br/>
      </w:r>
      <w:r>
        <w:t xml:space="preserve">-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>.</w:t>
      </w:r>
      <w:r>
        <w:br/>
      </w:r>
      <w:r>
        <w:t xml:space="preserve">-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afectados</w:t>
      </w:r>
      <w:proofErr w:type="spellEnd"/>
      <w:r>
        <w:t xml:space="preserve"> y </w:t>
      </w:r>
      <w:proofErr w:type="spellStart"/>
      <w:r>
        <w:t>destinatarios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>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- El </w:t>
      </w:r>
      <w:proofErr w:type="spellStart"/>
      <w:r>
        <w:t>cambio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encontrarse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y </w:t>
      </w:r>
      <w:proofErr w:type="spellStart"/>
      <w:r>
        <w:t>registrado</w:t>
      </w:r>
      <w:proofErr w:type="spellEnd"/>
      <w:r>
        <w:t>.</w:t>
      </w:r>
      <w:r>
        <w:br/>
      </w:r>
      <w:r>
        <w:t xml:space="preserve">- Los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afectados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encontrarse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>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t xml:space="preserve">1.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que </w:t>
      </w:r>
      <w:proofErr w:type="spellStart"/>
      <w:r>
        <w:t>origina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curso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los </w:t>
      </w:r>
      <w:proofErr w:type="spellStart"/>
      <w:r>
        <w:t>destinatarios</w:t>
      </w:r>
      <w:proofErr w:type="spellEnd"/>
      <w:r>
        <w:t xml:space="preserve"> </w:t>
      </w:r>
      <w:proofErr w:type="spellStart"/>
      <w:r>
        <w:t>afectados</w:t>
      </w:r>
      <w:proofErr w:type="spellEnd"/>
      <w:r>
        <w:t xml:space="preserve"> y sus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  <w:r>
        <w:br/>
      </w:r>
      <w:r>
        <w:t xml:space="preserve">3.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con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 xml:space="preserve"> y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FMT-13.</w:t>
      </w:r>
      <w:r>
        <w:br/>
      </w:r>
      <w:r>
        <w:t xml:space="preserve">4.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 xml:space="preserve">, canal 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obligatorios</w:t>
      </w:r>
      <w:proofErr w:type="spellEnd"/>
      <w:r>
        <w:t>.</w:t>
      </w:r>
      <w:r>
        <w:br/>
      </w:r>
      <w:r>
        <w:br/>
      </w:r>
      <w:r>
        <w:t xml:space="preserve">5.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configurado</w:t>
      </w:r>
      <w:proofErr w:type="spellEnd"/>
      <w:r>
        <w:t>.</w:t>
      </w:r>
      <w:r>
        <w:br/>
      </w:r>
      <w:r>
        <w:t xml:space="preserve">6.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por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canal, la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</w:t>
      </w:r>
      <w:proofErr w:type="spellStart"/>
      <w:r>
        <w:t>envío</w:t>
      </w:r>
      <w:proofErr w:type="spellEnd"/>
      <w:r>
        <w:t>.</w:t>
      </w:r>
      <w:r>
        <w:br/>
      </w:r>
      <w:r>
        <w:t xml:space="preserve">7.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o </w:t>
      </w:r>
      <w:proofErr w:type="spellStart"/>
      <w:r>
        <w:t>Pendiente</w:t>
      </w:r>
      <w:proofErr w:type="spellEnd"/>
      <w:r>
        <w:t xml:space="preserve"> de </w:t>
      </w:r>
      <w:proofErr w:type="spellStart"/>
      <w:r>
        <w:t>reintento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su</w:t>
      </w:r>
      <w:proofErr w:type="spellEnd"/>
      <w:r>
        <w:br/>
      </w:r>
      <w:proofErr w:type="spellStart"/>
      <w:r>
        <w:t>procesamiento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t xml:space="preserve">4.a. </w:t>
      </w:r>
      <w:proofErr w:type="spellStart"/>
      <w:r>
        <w:t>Destinatario</w:t>
      </w:r>
      <w:proofErr w:type="spellEnd"/>
      <w:r>
        <w:t xml:space="preserve"> o canal </w:t>
      </w:r>
      <w:proofErr w:type="spellStart"/>
      <w:r>
        <w:t>inválido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la </w:t>
      </w:r>
      <w:proofErr w:type="spellStart"/>
      <w:r>
        <w:t>incidencia</w:t>
      </w:r>
      <w:proofErr w:type="spellEnd"/>
      <w:r>
        <w:t xml:space="preserve"> sin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destinatarios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disponible para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>.</w:t>
      </w:r>
      <w:r>
        <w:br/>
      </w:r>
      <w:r>
        <w:br/>
      </w:r>
      <w:r>
        <w:t xml:space="preserve">5.a. </w:t>
      </w:r>
      <w:proofErr w:type="spellStart"/>
      <w:r>
        <w:t>Falla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los </w:t>
      </w:r>
      <w:proofErr w:type="spellStart"/>
      <w:r>
        <w:t>reintentos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canal alternativo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FMT-13.</w:t>
      </w:r>
      <w:r>
        <w:br/>
      </w:r>
      <w:r>
        <w:t xml:space="preserve">- La </w:t>
      </w:r>
      <w:proofErr w:type="spellStart"/>
      <w:r>
        <w:t>operación</w:t>
      </w:r>
      <w:proofErr w:type="spellEnd"/>
      <w:r>
        <w:t xml:space="preserve"> que </w:t>
      </w:r>
      <w:proofErr w:type="spellStart"/>
      <w:r>
        <w:t>originó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aviso no se </w:t>
      </w:r>
      <w:proofErr w:type="spellStart"/>
      <w:r>
        <w:t>revierte</w:t>
      </w:r>
      <w:proofErr w:type="spellEnd"/>
      <w:r>
        <w:t>.</w:t>
      </w:r>
      <w:r>
        <w:br/>
      </w:r>
      <w:r>
        <w:br/>
      </w:r>
      <w:r>
        <w:t xml:space="preserve">6.a. Error al registrar la </w:t>
      </w:r>
      <w:proofErr w:type="spellStart"/>
      <w:r>
        <w:t>bitácora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aviso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sin </w:t>
      </w:r>
      <w:proofErr w:type="spellStart"/>
      <w:r>
        <w:t>evidencia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evento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 xml:space="preserve"> para </w:t>
      </w:r>
      <w:proofErr w:type="spellStart"/>
      <w:r>
        <w:t>reprocesamiento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r>
        <w:t xml:space="preserve">- </w:t>
      </w:r>
      <w:proofErr w:type="spellStart"/>
      <w:r>
        <w:t>Avisos</w:t>
      </w:r>
      <w:proofErr w:type="spellEnd"/>
      <w:r>
        <w:t xml:space="preserve"> y </w:t>
      </w:r>
      <w:proofErr w:type="spellStart"/>
      <w:r>
        <w:t>bitácora</w:t>
      </w:r>
      <w:proofErr w:type="spellEnd"/>
      <w:r>
        <w:t>.</w:t>
      </w:r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t xml:space="preserve">CA-01. </w:t>
      </w:r>
      <w:proofErr w:type="spellStart"/>
      <w:r>
        <w:t>Procesamiento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br/>
      </w:r>
      <w:r>
        <w:t xml:space="preserve">Dado que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y </w:t>
      </w:r>
      <w:proofErr w:type="spellStart"/>
      <w:r>
        <w:t>destinatarios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la</w:t>
      </w:r>
      <w:r>
        <w:br/>
      </w:r>
      <w:proofErr w:type="spellStart"/>
      <w:r>
        <w:t>notificación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 xml:space="preserve"> por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>.</w:t>
      </w:r>
      <w:r>
        <w:br/>
      </w:r>
      <w:r>
        <w:br/>
      </w:r>
      <w:r>
        <w:t xml:space="preserve">CA-02. </w:t>
      </w:r>
      <w:proofErr w:type="spellStart"/>
      <w:r>
        <w:t>Recuperación</w:t>
      </w:r>
      <w:proofErr w:type="spellEnd"/>
      <w:r>
        <w:t xml:space="preserve"> ante una </w:t>
      </w:r>
      <w:proofErr w:type="spellStart"/>
      <w:r>
        <w:t>falla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br/>
      </w:r>
      <w:r>
        <w:t xml:space="preserve">Dado que un canal de </w:t>
      </w:r>
      <w:proofErr w:type="spellStart"/>
      <w:r>
        <w:t>comunicación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disponible,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br/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los </w:t>
      </w:r>
      <w:proofErr w:type="spellStart"/>
      <w:r>
        <w:t>reintentos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FMT-13</w:t>
      </w:r>
      <w:r>
        <w:br/>
      </w:r>
      <w:r>
        <w:t xml:space="preserve">sin </w:t>
      </w:r>
      <w:proofErr w:type="spellStart"/>
      <w:r>
        <w:t>revertir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.</w:t>
      </w:r>
      <w:r>
        <w:br/>
      </w:r>
      <w:r>
        <w:br/>
      </w:r>
      <w:r>
        <w:t xml:space="preserve">CA-03. </w:t>
      </w:r>
      <w:proofErr w:type="spellStart"/>
      <w:r>
        <w:t>Trazabilidad</w:t>
      </w:r>
      <w:proofErr w:type="spellEnd"/>
      <w:r>
        <w:br/>
      </w:r>
      <w:r>
        <w:t xml:space="preserve">Dado que se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registrar </w:t>
      </w:r>
      <w:proofErr w:type="spellStart"/>
      <w:r>
        <w:t>destinatario</w:t>
      </w:r>
      <w:proofErr w:type="spellEnd"/>
      <w:r>
        <w:t xml:space="preserve">, canal, </w:t>
      </w:r>
      <w:proofErr w:type="spellStart"/>
      <w:r>
        <w:t>fecha</w:t>
      </w:r>
      <w:proofErr w:type="spellEnd"/>
      <w:r>
        <w:t>,</w:t>
      </w:r>
      <w:r>
        <w:br/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intento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y error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RSK-07</w:t>
      </w:r>
    </w:p>
    <w:p w:rsidR="004C4A69" w:rsidRDefault="007B2DC6" w14:paraId="2AC967A3" w14:textId="77777777">
      <w:pPr>
        <w:pStyle w:val="Ttulo3"/>
        <w:divId w:val="531261596"/>
      </w:pPr>
      <w:bookmarkStart w:name="SRS-70" w:id="87"/>
      <w:bookmarkEnd w:id="87"/>
      <w:r>
        <w:t>Notificar resultado de beca</w:t>
      </w:r>
    </w:p>
    <w:p w:rsidR="004C4A69" w:rsidRDefault="007B2DC6" w14:paraId="0B99AA6A" w14:textId="5FD49656">
      <w:pPr>
        <w:pStyle w:val="rv-text"/>
        <w:divId w:val="531261596"/>
      </w:pPr>
      <w:r>
        <w:rPr>
          <w:rStyle w:val="rv-id"/>
        </w:rPr>
        <w:t>[SRS-70]</w:t>
      </w:r>
      <w:r>
        <w:t xml:space="preserve"> Código:</w:t>
      </w:r>
      <w:r>
        <w:br/>
      </w:r>
      <w:r>
        <w:t>RF-</w:t>
      </w:r>
      <w:r w:rsidR="7C45759E">
        <w:t>39</w:t>
      </w:r>
      <w:r>
        <w:br/>
      </w:r>
      <w:r>
        <w:br/>
      </w:r>
      <w:r>
        <w:t>Nombre:</w:t>
      </w:r>
      <w:r>
        <w:br/>
      </w:r>
      <w:r>
        <w:t xml:space="preserve">Notificar resultado de </w:t>
      </w:r>
      <w:proofErr w:type="spellStart"/>
      <w:r>
        <w:t>beca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comunicar</w:t>
      </w:r>
      <w:proofErr w:type="spellEnd"/>
      <w:r>
        <w:t xml:space="preserve"> al </w:t>
      </w:r>
      <w:proofErr w:type="spellStart"/>
      <w:r>
        <w:t>participante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o </w:t>
      </w:r>
      <w:proofErr w:type="spellStart"/>
      <w:r>
        <w:t>rechazo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postulación</w:t>
      </w:r>
      <w:proofErr w:type="spellEnd"/>
      <w:r>
        <w:t xml:space="preserve"> y</w:t>
      </w:r>
      <w:r>
        <w:br/>
      </w:r>
      <w:r>
        <w:t xml:space="preserve">las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aplicables</w:t>
      </w:r>
      <w:proofErr w:type="spellEnd"/>
      <w:r>
        <w:t>.</w:t>
      </w:r>
      <w:r>
        <w:br/>
      </w:r>
      <w:r>
        <w:br/>
      </w:r>
      <w:proofErr w:type="spellStart"/>
      <w:r>
        <w:t>Prioridad</w:t>
      </w:r>
      <w:proofErr w:type="spellEnd"/>
      <w:r>
        <w:t xml:space="preserve"> </w:t>
      </w:r>
      <w:proofErr w:type="spellStart"/>
      <w:r>
        <w:t>MoSCoW</w:t>
      </w:r>
      <w:proofErr w:type="spellEnd"/>
      <w:r>
        <w:t>:</w:t>
      </w:r>
      <w:r>
        <w:br/>
      </w:r>
      <w:r>
        <w:t>Should have</w:t>
      </w:r>
      <w:r>
        <w:br/>
      </w:r>
      <w:r>
        <w:br/>
      </w:r>
      <w:r>
        <w:t xml:space="preserve">Actor </w:t>
      </w:r>
      <w:proofErr w:type="spellStart"/>
      <w:r>
        <w:t>relacionado</w:t>
      </w:r>
      <w:proofErr w:type="spellEnd"/>
      <w:r>
        <w:t>:</w:t>
      </w:r>
      <w:r>
        <w:br/>
      </w:r>
      <w:r>
        <w:t xml:space="preserve">Sistema; Canales de </w:t>
      </w:r>
      <w:proofErr w:type="spellStart"/>
      <w:r>
        <w:t>comunicación</w:t>
      </w:r>
      <w:proofErr w:type="spellEnd"/>
      <w:r>
        <w:br/>
      </w:r>
      <w:r>
        <w:br/>
      </w:r>
      <w:r>
        <w:t xml:space="preserve">Caso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:</w:t>
      </w:r>
      <w:r>
        <w:br/>
      </w:r>
      <w:r>
        <w:t xml:space="preserve">CU-07.4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beca</w:t>
      </w:r>
      <w:proofErr w:type="spellEnd"/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>FMT-07; FMT-13</w:t>
      </w:r>
      <w:r>
        <w:br/>
      </w:r>
      <w:r>
        <w:br/>
      </w:r>
      <w:r>
        <w:t>Entradas:</w:t>
      </w:r>
      <w:r>
        <w:br/>
      </w:r>
      <w:r>
        <w:t xml:space="preserve">-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beca</w:t>
      </w:r>
      <w:proofErr w:type="spellEnd"/>
      <w:r>
        <w:t>.</w:t>
      </w:r>
      <w:r>
        <w:br/>
      </w:r>
      <w:r>
        <w:t xml:space="preserve">- </w:t>
      </w:r>
      <w:proofErr w:type="spellStart"/>
      <w:r>
        <w:t>Resolución</w:t>
      </w:r>
      <w:proofErr w:type="spellEnd"/>
      <w:r>
        <w:t xml:space="preserve"> o </w:t>
      </w:r>
      <w:proofErr w:type="spellStart"/>
      <w:r>
        <w:t>motivo</w:t>
      </w:r>
      <w:proofErr w:type="spellEnd"/>
      <w:r>
        <w:t>.</w:t>
      </w:r>
      <w:r>
        <w:br/>
      </w:r>
      <w:r>
        <w:t xml:space="preserve">-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>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- El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beca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encontrarse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disponer de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dato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>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t xml:space="preserve">1.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que </w:t>
      </w:r>
      <w:proofErr w:type="spellStart"/>
      <w:r>
        <w:t>origina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Notificar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beca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los </w:t>
      </w:r>
      <w:proofErr w:type="spellStart"/>
      <w:r>
        <w:t>destinatarios</w:t>
      </w:r>
      <w:proofErr w:type="spellEnd"/>
      <w:r>
        <w:t xml:space="preserve"> </w:t>
      </w:r>
      <w:proofErr w:type="spellStart"/>
      <w:r>
        <w:t>afectados</w:t>
      </w:r>
      <w:proofErr w:type="spellEnd"/>
      <w:r>
        <w:t xml:space="preserve"> y sus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  <w:r>
        <w:br/>
      </w:r>
      <w:r>
        <w:t xml:space="preserve">3.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con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 xml:space="preserve"> y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FMT-13.</w:t>
      </w:r>
      <w:r>
        <w:br/>
      </w:r>
      <w:r>
        <w:t xml:space="preserve">4.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 xml:space="preserve">, canal 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obligatorios</w:t>
      </w:r>
      <w:proofErr w:type="spellEnd"/>
      <w:r>
        <w:t>.</w:t>
      </w:r>
      <w:r>
        <w:br/>
      </w:r>
      <w:r>
        <w:t xml:space="preserve">5.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</w:t>
      </w:r>
      <w:proofErr w:type="spellStart"/>
      <w:r>
        <w:t>configurado</w:t>
      </w:r>
      <w:proofErr w:type="spellEnd"/>
      <w:r>
        <w:t>.</w:t>
      </w:r>
      <w:r>
        <w:br/>
      </w:r>
      <w:r>
        <w:t xml:space="preserve">6.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por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canal, la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</w:t>
      </w:r>
      <w:proofErr w:type="spellStart"/>
      <w:r>
        <w:t>envío</w:t>
      </w:r>
      <w:proofErr w:type="spellEnd"/>
      <w:r>
        <w:t>.</w:t>
      </w:r>
      <w:r>
        <w:br/>
      </w:r>
      <w:r>
        <w:t xml:space="preserve">7.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o </w:t>
      </w:r>
      <w:proofErr w:type="spellStart"/>
      <w:r>
        <w:t>Pendiente</w:t>
      </w:r>
      <w:proofErr w:type="spellEnd"/>
      <w:r>
        <w:t xml:space="preserve"> de </w:t>
      </w:r>
      <w:proofErr w:type="spellStart"/>
      <w:r>
        <w:t>reintento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su</w:t>
      </w:r>
      <w:proofErr w:type="spellEnd"/>
      <w:r>
        <w:br/>
      </w:r>
      <w:proofErr w:type="spellStart"/>
      <w:r>
        <w:t>procesamiento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t xml:space="preserve">4.a. </w:t>
      </w:r>
      <w:proofErr w:type="spellStart"/>
      <w:r>
        <w:t>Destinatario</w:t>
      </w:r>
      <w:proofErr w:type="spellEnd"/>
      <w:r>
        <w:t xml:space="preserve"> o canal </w:t>
      </w:r>
      <w:proofErr w:type="spellStart"/>
      <w:r>
        <w:t>inválido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la </w:t>
      </w:r>
      <w:proofErr w:type="spellStart"/>
      <w:r>
        <w:t>incidencia</w:t>
      </w:r>
      <w:proofErr w:type="spellEnd"/>
      <w:r>
        <w:t xml:space="preserve"> sin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destinatarios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disponible para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>.</w:t>
      </w:r>
      <w:r>
        <w:br/>
      </w:r>
      <w:r>
        <w:br/>
      </w:r>
      <w:r>
        <w:t xml:space="preserve">5.a. </w:t>
      </w:r>
      <w:proofErr w:type="spellStart"/>
      <w:r>
        <w:t>Falla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los </w:t>
      </w:r>
      <w:proofErr w:type="spellStart"/>
      <w:r>
        <w:t>reintentos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canal alternativo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FMT-13.</w:t>
      </w:r>
      <w:r>
        <w:br/>
      </w:r>
      <w:r>
        <w:t xml:space="preserve">- La </w:t>
      </w:r>
      <w:proofErr w:type="spellStart"/>
      <w:r>
        <w:t>operación</w:t>
      </w:r>
      <w:proofErr w:type="spellEnd"/>
      <w:r>
        <w:t xml:space="preserve"> que </w:t>
      </w:r>
      <w:proofErr w:type="spellStart"/>
      <w:r>
        <w:t>originó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aviso no se </w:t>
      </w:r>
      <w:proofErr w:type="spellStart"/>
      <w:r>
        <w:t>revierte</w:t>
      </w:r>
      <w:proofErr w:type="spellEnd"/>
      <w:r>
        <w:t>.</w:t>
      </w:r>
      <w:r>
        <w:br/>
      </w:r>
      <w:r>
        <w:br/>
      </w:r>
      <w:r>
        <w:t xml:space="preserve">6.a. Error al registrar la </w:t>
      </w:r>
      <w:proofErr w:type="spellStart"/>
      <w:r>
        <w:t>bitácora</w:t>
      </w:r>
      <w:proofErr w:type="spellEnd"/>
      <w:r>
        <w:br/>
      </w:r>
      <w:r>
        <w:t xml:space="preserve">- 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aviso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sin </w:t>
      </w:r>
      <w:proofErr w:type="spellStart"/>
      <w:r>
        <w:t>evidencia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>.</w:t>
      </w:r>
      <w:r>
        <w:br/>
      </w:r>
      <w:r>
        <w:br/>
      </w:r>
      <w:r>
        <w:t xml:space="preserve">- El </w:t>
      </w:r>
      <w:proofErr w:type="spellStart"/>
      <w:r>
        <w:t>evento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 xml:space="preserve"> para </w:t>
      </w:r>
      <w:proofErr w:type="spellStart"/>
      <w:r>
        <w:t>reprocesamiento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r>
        <w:t xml:space="preserve">- Aviso y </w:t>
      </w:r>
      <w:proofErr w:type="spellStart"/>
      <w:r>
        <w:t>bitácora</w:t>
      </w:r>
      <w:proofErr w:type="spellEnd"/>
      <w:r>
        <w:t>.</w:t>
      </w:r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t xml:space="preserve">CA-01. </w:t>
      </w:r>
      <w:proofErr w:type="spellStart"/>
      <w:r>
        <w:t>Procesamiento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br/>
      </w:r>
      <w:r>
        <w:t xml:space="preserve">Dado que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y </w:t>
      </w:r>
      <w:proofErr w:type="spellStart"/>
      <w:r>
        <w:t>destinatarios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la</w:t>
      </w:r>
      <w:r>
        <w:br/>
      </w:r>
      <w:proofErr w:type="spellStart"/>
      <w:r>
        <w:t>notificación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 xml:space="preserve"> por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destinatario</w:t>
      </w:r>
      <w:proofErr w:type="spellEnd"/>
      <w:r>
        <w:t>.</w:t>
      </w:r>
      <w:r>
        <w:br/>
      </w:r>
      <w:r>
        <w:br/>
      </w:r>
      <w:r>
        <w:t xml:space="preserve">CA-02. </w:t>
      </w:r>
      <w:proofErr w:type="spellStart"/>
      <w:r>
        <w:t>Recuperación</w:t>
      </w:r>
      <w:proofErr w:type="spellEnd"/>
      <w:r>
        <w:t xml:space="preserve"> ante una </w:t>
      </w:r>
      <w:proofErr w:type="spellStart"/>
      <w:r>
        <w:t>falla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br/>
      </w:r>
      <w:r>
        <w:t xml:space="preserve">Dado que un canal de </w:t>
      </w:r>
      <w:proofErr w:type="spellStart"/>
      <w:r>
        <w:t>comunicación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disponible,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br/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los </w:t>
      </w:r>
      <w:proofErr w:type="spellStart"/>
      <w:r>
        <w:t>reintentos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FMT-13</w:t>
      </w:r>
      <w:r>
        <w:br/>
      </w:r>
      <w:r>
        <w:t xml:space="preserve">sin </w:t>
      </w:r>
      <w:proofErr w:type="spellStart"/>
      <w:r>
        <w:t>revertir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.</w:t>
      </w:r>
      <w:r>
        <w:br/>
      </w:r>
      <w:r>
        <w:br/>
      </w:r>
      <w:r>
        <w:t xml:space="preserve">CA-03. </w:t>
      </w:r>
      <w:proofErr w:type="spellStart"/>
      <w:r>
        <w:t>Trazabilidad</w:t>
      </w:r>
      <w:proofErr w:type="spellEnd"/>
      <w:r>
        <w:br/>
      </w:r>
      <w:r>
        <w:t xml:space="preserve">Dado que se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registrar </w:t>
      </w:r>
      <w:proofErr w:type="spellStart"/>
      <w:r>
        <w:t>destinatario</w:t>
      </w:r>
      <w:proofErr w:type="spellEnd"/>
      <w:r>
        <w:t xml:space="preserve">, canal, </w:t>
      </w:r>
      <w:proofErr w:type="spellStart"/>
      <w:r>
        <w:t>fecha</w:t>
      </w:r>
      <w:proofErr w:type="spellEnd"/>
      <w:r>
        <w:t>,</w:t>
      </w:r>
      <w:r>
        <w:br/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intento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y error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RSK-05; RSK-07</w:t>
      </w:r>
    </w:p>
    <w:p w:rsidR="004C4A69" w:rsidRDefault="007B2DC6" w14:paraId="212B61F4" w14:textId="77777777">
      <w:pPr>
        <w:pStyle w:val="Ttulo3"/>
        <w:divId w:val="531261596"/>
      </w:pPr>
      <w:bookmarkStart w:name="SRS-71" w:id="88"/>
      <w:bookmarkEnd w:id="88"/>
      <w:r>
        <w:t>Filtrar reporte por curso o periodo</w:t>
      </w:r>
    </w:p>
    <w:p w:rsidR="004C4A69" w:rsidRDefault="007B2DC6" w14:paraId="18597F05" w14:textId="742D7559">
      <w:pPr>
        <w:pStyle w:val="rv-text"/>
        <w:divId w:val="531261596"/>
      </w:pPr>
      <w:r>
        <w:rPr>
          <w:rStyle w:val="rv-id"/>
        </w:rPr>
        <w:t>[SRS-71]</w:t>
      </w:r>
      <w:r>
        <w:t xml:space="preserve"> Código:</w:t>
      </w:r>
      <w:r>
        <w:br/>
      </w:r>
      <w:r>
        <w:t>RF-</w:t>
      </w:r>
      <w:r w:rsidR="7C45759E">
        <w:t>40</w:t>
      </w:r>
      <w:r>
        <w:br/>
      </w:r>
      <w:r>
        <w:br/>
      </w:r>
      <w:r>
        <w:t>Nombre:</w:t>
      </w:r>
      <w:r>
        <w:br/>
      </w:r>
      <w:r>
        <w:t xml:space="preserve">Filtrar reporte por </w:t>
      </w:r>
      <w:proofErr w:type="spellStart"/>
      <w:r>
        <w:t>curso</w:t>
      </w:r>
      <w:proofErr w:type="spellEnd"/>
      <w:r>
        <w:t xml:space="preserve"> o </w:t>
      </w:r>
      <w:proofErr w:type="spellStart"/>
      <w:r>
        <w:t>periodo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por </w:t>
      </w:r>
      <w:proofErr w:type="spellStart"/>
      <w:r>
        <w:t>curso</w:t>
      </w:r>
      <w:proofErr w:type="spellEnd"/>
      <w:r>
        <w:t xml:space="preserve"> o por </w:t>
      </w:r>
      <w:proofErr w:type="spellStart"/>
      <w:r>
        <w:t>periodo</w:t>
      </w:r>
      <w:proofErr w:type="spellEnd"/>
      <w:r>
        <w:t xml:space="preserve">, de forma </w:t>
      </w:r>
      <w:proofErr w:type="spellStart"/>
      <w:r>
        <w:t>independiente</w:t>
      </w:r>
      <w:proofErr w:type="spellEnd"/>
      <w:r>
        <w:t xml:space="preserve"> o</w:t>
      </w:r>
      <w:r>
        <w:br/>
      </w:r>
      <w:proofErr w:type="spellStart"/>
      <w:r>
        <w:t>combinada</w:t>
      </w:r>
      <w:proofErr w:type="spellEnd"/>
      <w:r>
        <w:t xml:space="preserve">,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y </w:t>
      </w:r>
      <w:proofErr w:type="spellStart"/>
      <w:r>
        <w:t>financieros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  <w:r>
        <w:br/>
      </w:r>
      <w:r>
        <w:br/>
      </w:r>
      <w:proofErr w:type="spellStart"/>
      <w:r>
        <w:t>Prioridad</w:t>
      </w:r>
      <w:proofErr w:type="spellEnd"/>
      <w:r>
        <w:t xml:space="preserve"> </w:t>
      </w:r>
      <w:proofErr w:type="spellStart"/>
      <w:r>
        <w:t>MoSCoW</w:t>
      </w:r>
      <w:proofErr w:type="spellEnd"/>
      <w:r>
        <w:t>:</w:t>
      </w:r>
      <w:r>
        <w:br/>
      </w:r>
      <w:r>
        <w:t>Should have</w:t>
      </w:r>
      <w:r>
        <w:br/>
      </w:r>
      <w:r>
        <w:br/>
      </w:r>
      <w:r>
        <w:t xml:space="preserve">Actor </w:t>
      </w:r>
      <w:proofErr w:type="spellStart"/>
      <w:r>
        <w:t>relacionado</w:t>
      </w:r>
      <w:proofErr w:type="spellEnd"/>
      <w:r>
        <w:t>:</w:t>
      </w:r>
      <w:r>
        <w:br/>
      </w:r>
      <w:proofErr w:type="spellStart"/>
      <w:r>
        <w:t>Jefa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; Jefe </w:t>
      </w:r>
      <w:proofErr w:type="spellStart"/>
      <w:r>
        <w:t>Financiero</w:t>
      </w:r>
      <w:proofErr w:type="spellEnd"/>
      <w:r>
        <w:br/>
      </w:r>
      <w:r>
        <w:br/>
      </w:r>
      <w:r>
        <w:t xml:space="preserve">Caso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:</w:t>
      </w:r>
      <w:r>
        <w:br/>
      </w:r>
      <w:r>
        <w:t>CU-06; CU-08</w:t>
      </w:r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 xml:space="preserve">FMT-12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br/>
      </w:r>
      <w:r>
        <w:br/>
      </w:r>
      <w:r>
        <w:t>Entradas:</w:t>
      </w:r>
      <w:r>
        <w:br/>
      </w:r>
      <w:r>
        <w:br/>
      </w:r>
      <w:r>
        <w:t xml:space="preserve">-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consultado</w:t>
      </w:r>
      <w:proofErr w:type="spellEnd"/>
      <w:r>
        <w:br/>
      </w:r>
      <w:r>
        <w:t xml:space="preserve">- </w:t>
      </w:r>
      <w:proofErr w:type="spellStart"/>
      <w:r>
        <w:t>curso</w:t>
      </w:r>
      <w:proofErr w:type="spellEnd"/>
      <w:r>
        <w:br/>
      </w:r>
      <w:r>
        <w:t xml:space="preserve">- </w:t>
      </w:r>
      <w:proofErr w:type="spellStart"/>
      <w:r>
        <w:t>periodo</w:t>
      </w:r>
      <w:proofErr w:type="spellEnd"/>
      <w:r>
        <w:t xml:space="preserve"> (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y </w:t>
      </w:r>
      <w:proofErr w:type="spellStart"/>
      <w:r>
        <w:t>fecha</w:t>
      </w:r>
      <w:proofErr w:type="spellEnd"/>
      <w:r>
        <w:t xml:space="preserve"> final).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br/>
      </w:r>
      <w:r>
        <w:t xml:space="preserve">- Actor </w:t>
      </w:r>
      <w:proofErr w:type="spellStart"/>
      <w:r>
        <w:t>autorizado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br/>
      </w:r>
      <w:r>
        <w:t xml:space="preserve">-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br/>
      </w:r>
      <w:r>
        <w:t xml:space="preserve">- </w:t>
      </w:r>
      <w:proofErr w:type="spellStart"/>
      <w:r>
        <w:t>periodo</w:t>
      </w:r>
      <w:proofErr w:type="spellEnd"/>
      <w:r>
        <w:t xml:space="preserve"> con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o </w:t>
      </w:r>
      <w:proofErr w:type="spellStart"/>
      <w:r>
        <w:t>igual</w:t>
      </w:r>
      <w:proofErr w:type="spellEnd"/>
      <w:r>
        <w:t xml:space="preserve"> a la </w:t>
      </w:r>
      <w:proofErr w:type="spellStart"/>
      <w:r>
        <w:t>fecha</w:t>
      </w:r>
      <w:proofErr w:type="spellEnd"/>
      <w:r>
        <w:t xml:space="preserve"> final.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br/>
      </w:r>
      <w:r>
        <w:t xml:space="preserve">1. El actor genera una consulta de </w:t>
      </w:r>
      <w:proofErr w:type="spellStart"/>
      <w:r>
        <w:t>reporte</w:t>
      </w:r>
      <w:proofErr w:type="spellEnd"/>
      <w:r>
        <w:t>.</w:t>
      </w:r>
      <w:r>
        <w:br/>
      </w:r>
      <w:r>
        <w:t xml:space="preserve">2. El actor </w:t>
      </w:r>
      <w:proofErr w:type="gramStart"/>
      <w:r>
        <w:t>define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por </w:t>
      </w:r>
      <w:proofErr w:type="spellStart"/>
      <w:r>
        <w:t>curso</w:t>
      </w:r>
      <w:proofErr w:type="spellEnd"/>
      <w:r>
        <w:t xml:space="preserve">, por </w:t>
      </w:r>
      <w:proofErr w:type="spellStart"/>
      <w:r>
        <w:t>periodo</w:t>
      </w:r>
      <w:proofErr w:type="spellEnd"/>
      <w:r>
        <w:t xml:space="preserve"> o ambos.</w:t>
      </w:r>
      <w:r>
        <w:br/>
      </w:r>
      <w:r>
        <w:t xml:space="preserve">3.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los </w:t>
      </w:r>
      <w:proofErr w:type="spellStart"/>
      <w:r>
        <w:t>filtros</w:t>
      </w:r>
      <w:proofErr w:type="spellEnd"/>
      <w:r>
        <w:t>.</w:t>
      </w:r>
      <w:r>
        <w:br/>
      </w:r>
      <w:r>
        <w:t xml:space="preserve">4.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recupera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que </w:t>
      </w:r>
      <w:proofErr w:type="spellStart"/>
      <w:r>
        <w:t>cumplen</w:t>
      </w:r>
      <w:proofErr w:type="spellEnd"/>
      <w:r>
        <w:t xml:space="preserve"> los </w:t>
      </w:r>
      <w:proofErr w:type="spellStart"/>
      <w:r>
        <w:t>criterios</w:t>
      </w:r>
      <w:proofErr w:type="spellEnd"/>
      <w:r>
        <w:t>.</w:t>
      </w:r>
      <w:r>
        <w:br/>
      </w:r>
      <w:r>
        <w:t xml:space="preserve">5.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br/>
      </w:r>
      <w:r>
        <w:t xml:space="preserve">3.a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inválido</w:t>
      </w:r>
      <w:proofErr w:type="spellEnd"/>
      <w:r>
        <w:t xml:space="preserve">: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corrección</w:t>
      </w:r>
      <w:proofErr w:type="spellEnd"/>
      <w:r>
        <w:t xml:space="preserve"> sin </w:t>
      </w:r>
      <w:proofErr w:type="spellStart"/>
      <w:r>
        <w:t>perder</w:t>
      </w:r>
      <w:proofErr w:type="spellEnd"/>
      <w:r>
        <w:t xml:space="preserve"> la consulta.</w:t>
      </w:r>
      <w:r>
        <w:br/>
      </w:r>
      <w:r>
        <w:t xml:space="preserve">4.a Sin </w:t>
      </w:r>
      <w:proofErr w:type="spellStart"/>
      <w:r>
        <w:t>datos</w:t>
      </w:r>
      <w:proofErr w:type="spellEnd"/>
      <w:r>
        <w:t xml:space="preserve">: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vacía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 los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proofErr w:type="spellStart"/>
      <w:r>
        <w:t>Reporte</w:t>
      </w:r>
      <w:proofErr w:type="spellEnd"/>
      <w:r>
        <w:t xml:space="preserve"> </w:t>
      </w:r>
      <w:proofErr w:type="spellStart"/>
      <w:r>
        <w:t>filtrado</w:t>
      </w:r>
      <w:proofErr w:type="spellEnd"/>
      <w:r>
        <w:t xml:space="preserve"> por los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seleccionados</w:t>
      </w:r>
      <w:proofErr w:type="spellEnd"/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br/>
      </w:r>
      <w:r>
        <w:t>CA-01:</w:t>
      </w:r>
      <w:r>
        <w:br/>
      </w:r>
      <w:proofErr w:type="spellStart"/>
      <w:r>
        <w:t>Cada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aplicarse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 xml:space="preserve"> y ambos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combinarse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br/>
      </w:r>
      <w:r>
        <w:t>consulta.</w:t>
      </w:r>
      <w:r>
        <w:br/>
      </w:r>
      <w:r>
        <w:br/>
      </w:r>
      <w:r>
        <w:t>CA-02:</w:t>
      </w:r>
      <w:r>
        <w:br/>
      </w:r>
      <w:r>
        <w:t xml:space="preserve">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que </w:t>
      </w:r>
      <w:proofErr w:type="spellStart"/>
      <w:r>
        <w:t>cumplen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>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RSK-06</w:t>
      </w:r>
    </w:p>
    <w:p w:rsidR="004C4A69" w:rsidRDefault="007B2DC6" w14:paraId="3C6AB131" w14:textId="77777777">
      <w:pPr>
        <w:pStyle w:val="Ttulo3"/>
        <w:divId w:val="531261596"/>
      </w:pPr>
      <w:bookmarkStart w:name="SRS-72" w:id="89"/>
      <w:bookmarkEnd w:id="89"/>
      <w:r>
        <w:t>Registrar eventos de auditoría</w:t>
      </w:r>
    </w:p>
    <w:p w:rsidR="004C4A69" w:rsidRDefault="007B2DC6" w14:paraId="641C7E7D" w14:textId="5E1384B1">
      <w:pPr>
        <w:pStyle w:val="rv-text"/>
        <w:divId w:val="531261596"/>
      </w:pPr>
      <w:r w:rsidRPr="1370985A">
        <w:rPr>
          <w:rStyle w:val="rv-id"/>
        </w:rPr>
        <w:t>[SRS-72]</w:t>
      </w:r>
      <w:r>
        <w:t xml:space="preserve"> Código:</w:t>
      </w:r>
      <w:r>
        <w:br/>
      </w:r>
      <w:r>
        <w:t>RF-</w:t>
      </w:r>
      <w:r w:rsidR="0A486E9D">
        <w:t>42</w:t>
      </w:r>
      <w:r>
        <w:br/>
      </w:r>
      <w:r>
        <w:br/>
      </w:r>
      <w:r>
        <w:t>Nombre:</w:t>
      </w:r>
      <w:r>
        <w:br/>
      </w:r>
      <w:r>
        <w:t>Registrar eventos de auditoría</w:t>
      </w:r>
      <w:r>
        <w:br/>
      </w:r>
      <w:r>
        <w:br/>
      </w:r>
      <w:r>
        <w:t>Descripción:</w:t>
      </w:r>
      <w:r>
        <w:br/>
      </w:r>
      <w:r>
        <w:t>El sistema deberá registrar automáticamente los eventos de creación, modificación, eliminación,</w:t>
      </w:r>
      <w:r>
        <w:br/>
      </w:r>
      <w:r>
        <w:br/>
      </w:r>
      <w:r>
        <w:t>inicio de sesión y validaciones críticas, como fuente del historial de cambios del sistema.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Sistema</w:t>
      </w:r>
      <w:r>
        <w:br/>
      </w:r>
      <w:r>
        <w:br/>
      </w:r>
      <w:r>
        <w:t>Caso de uso de origen:</w:t>
      </w:r>
      <w:r>
        <w:br/>
      </w:r>
      <w:r>
        <w:t>CU-09</w:t>
      </w:r>
      <w:r>
        <w:br/>
      </w:r>
      <w:r>
        <w:br/>
      </w:r>
      <w:r>
        <w:t>Referencias:</w:t>
      </w:r>
      <w:r>
        <w:br/>
      </w:r>
      <w:r>
        <w:t>FMT-01 Matriz de permisos por perfil</w:t>
      </w:r>
      <w:r>
        <w:br/>
      </w:r>
      <w:r>
        <w:br/>
      </w:r>
      <w:r>
        <w:t>Entradas:</w:t>
      </w:r>
      <w:r>
        <w:br/>
      </w:r>
      <w:r>
        <w:t>Evento generado por una operación del sistema.</w:t>
      </w:r>
      <w:r>
        <w:br/>
      </w:r>
      <w:r>
        <w:br/>
      </w:r>
      <w:r>
        <w:t>Validaciones de entrada:</w:t>
      </w:r>
      <w:r>
        <w:br/>
      </w:r>
      <w:r>
        <w:br/>
      </w:r>
      <w:r>
        <w:t>- Evento perteneciente al catálogo de eventos auditables</w:t>
      </w:r>
      <w:r>
        <w:br/>
      </w:r>
      <w:r>
        <w:t>- datos completos del evento.</w:t>
      </w:r>
      <w:r>
        <w:br/>
      </w:r>
      <w:r>
        <w:br/>
      </w:r>
      <w:r>
        <w:t>Flujo funcional:</w:t>
      </w:r>
      <w:r>
        <w:br/>
      </w:r>
      <w:r>
        <w:br/>
      </w:r>
      <w:r>
        <w:t>1. Un usuario ejecuta una operación auditable.</w:t>
      </w:r>
      <w:r>
        <w:br/>
      </w:r>
      <w:r>
        <w:t>2. El sistema captura usuario, acción, entidad afectada, valores previo y posterior, fecha y hora y</w:t>
      </w:r>
      <w:r>
        <w:br/>
      </w:r>
      <w:r>
        <w:t>dirección IP.</w:t>
      </w:r>
      <w:r>
        <w:br/>
      </w:r>
      <w:r>
        <w:t>3. El sistema almacena el registro en el historial de auditoría.</w:t>
      </w:r>
      <w:r>
        <w:br/>
      </w:r>
      <w:r>
        <w:br/>
      </w:r>
      <w:r>
        <w:t>Flujos alternativos, excepciones y manejo de errores:</w:t>
      </w:r>
      <w:r>
        <w:br/>
      </w:r>
      <w:r>
        <w:br/>
      </w:r>
      <w:r>
        <w:t>3.a Error de almacenamiento del registro: reintentar y alertar al Jefe TICS sin bloquear la</w:t>
      </w:r>
      <w:r>
        <w:br/>
      </w:r>
      <w:r>
        <w:t>operación de negocio.</w:t>
      </w:r>
      <w:r>
        <w:br/>
      </w:r>
      <w:r>
        <w:br/>
      </w:r>
      <w:r>
        <w:t>Salidas:</w:t>
      </w:r>
      <w:r>
        <w:br/>
      </w:r>
      <w:r>
        <w:t>Registro de auditoría almacenado</w:t>
      </w:r>
      <w:r>
        <w:br/>
      </w:r>
      <w:r>
        <w:br/>
      </w:r>
      <w:r>
        <w:t>Criterios de aceptación:</w:t>
      </w:r>
      <w:r>
        <w:br/>
      </w:r>
      <w:r>
        <w:br/>
      </w:r>
      <w:r>
        <w:t>CA-01:</w:t>
      </w:r>
      <w:r>
        <w:br/>
      </w:r>
      <w:r>
        <w:t>Todo evento auditable genera un registro con usuario, acción, entidad, valores previo y posterior,</w:t>
      </w:r>
      <w:r>
        <w:br/>
      </w:r>
      <w:r>
        <w:t>fecha y hora y dirección IP.</w:t>
      </w:r>
      <w:r>
        <w:br/>
      </w:r>
      <w:r>
        <w:br/>
      </w:r>
      <w:r>
        <w:t>CA-02:</w:t>
      </w:r>
      <w:r>
        <w:br/>
      </w:r>
      <w:r>
        <w:t>Los registros de auditoría son inmutables y no pueden editarse ni eliminarse desde la aplicación.</w:t>
      </w:r>
      <w:r>
        <w:br/>
      </w:r>
      <w:r>
        <w:br/>
      </w:r>
      <w:r>
        <w:t>Riesgos relacionados:</w:t>
      </w:r>
      <w:r>
        <w:br/>
      </w:r>
      <w:r>
        <w:t>RSK-02</w:t>
      </w:r>
    </w:p>
    <w:p w:rsidR="004C4A69" w:rsidRDefault="007B2DC6" w14:paraId="342D6B82" w14:textId="77777777">
      <w:pPr>
        <w:pStyle w:val="Ttulo3"/>
        <w:divId w:val="531261596"/>
      </w:pPr>
      <w:bookmarkStart w:name="SRS-73" w:id="90"/>
      <w:bookmarkEnd w:id="90"/>
      <w:r>
        <w:t>Consultar historial de cambios del sistema</w:t>
      </w:r>
    </w:p>
    <w:p w:rsidR="004C4A69" w:rsidRDefault="007B2DC6" w14:paraId="4D823BDC" w14:textId="6879D222">
      <w:pPr>
        <w:pStyle w:val="rv-text"/>
        <w:divId w:val="531261596"/>
      </w:pPr>
      <w:r>
        <w:rPr>
          <w:rStyle w:val="rv-id"/>
        </w:rPr>
        <w:t>[SRS-73]</w:t>
      </w:r>
      <w:r>
        <w:t xml:space="preserve"> Código:</w:t>
      </w:r>
      <w:r>
        <w:br/>
      </w:r>
      <w:r>
        <w:t>RF-</w:t>
      </w:r>
      <w:r w:rsidR="7C45759E">
        <w:t>42</w:t>
      </w:r>
      <w:r>
        <w:br/>
      </w:r>
      <w:r>
        <w:br/>
      </w:r>
      <w:r>
        <w:t>Nombre:</w:t>
      </w:r>
      <w:r>
        <w:br/>
      </w:r>
      <w:r>
        <w:t xml:space="preserve">Consultar historial de </w:t>
      </w:r>
      <w:proofErr w:type="spellStart"/>
      <w:r>
        <w:t>cambios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br/>
      </w:r>
      <w:r>
        <w:br/>
      </w:r>
      <w:proofErr w:type="spellStart"/>
      <w:r>
        <w:t>Descripción</w:t>
      </w:r>
      <w:proofErr w:type="spellEnd"/>
      <w:r>
        <w:t>:</w:t>
      </w:r>
      <w:r>
        <w:br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ordenado</w:t>
      </w:r>
      <w:proofErr w:type="spellEnd"/>
      <w:r>
        <w:br/>
      </w:r>
      <w:proofErr w:type="spellStart"/>
      <w:r>
        <w:t>cronológicamente</w:t>
      </w:r>
      <w:proofErr w:type="spellEnd"/>
      <w:r>
        <w:t>.</w:t>
      </w:r>
      <w:r>
        <w:br/>
      </w:r>
      <w:r>
        <w:br/>
      </w:r>
      <w:proofErr w:type="spellStart"/>
      <w:r>
        <w:t>Prioridad</w:t>
      </w:r>
      <w:proofErr w:type="spellEnd"/>
      <w:r>
        <w:t xml:space="preserve"> </w:t>
      </w:r>
      <w:proofErr w:type="spellStart"/>
      <w:r>
        <w:t>MoSCoW</w:t>
      </w:r>
      <w:proofErr w:type="spellEnd"/>
      <w:r>
        <w:t>:</w:t>
      </w:r>
      <w:r>
        <w:br/>
      </w:r>
      <w:r>
        <w:t>Should have</w:t>
      </w:r>
      <w:r>
        <w:br/>
      </w:r>
      <w:r>
        <w:br/>
      </w:r>
      <w:r>
        <w:t xml:space="preserve">Actor </w:t>
      </w:r>
      <w:proofErr w:type="spellStart"/>
      <w:r>
        <w:t>relacionado</w:t>
      </w:r>
      <w:proofErr w:type="spellEnd"/>
      <w:r>
        <w:t>:</w:t>
      </w:r>
      <w:r>
        <w:br/>
      </w:r>
      <w:r>
        <w:t>Director</w:t>
      </w:r>
      <w:r>
        <w:br/>
      </w:r>
      <w:r>
        <w:br/>
      </w:r>
      <w:r>
        <w:t xml:space="preserve">Caso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:</w:t>
      </w:r>
      <w:r>
        <w:br/>
      </w:r>
      <w:r>
        <w:t>CU-09</w:t>
      </w:r>
      <w:r>
        <w:br/>
      </w:r>
      <w:r>
        <w:br/>
      </w:r>
      <w:proofErr w:type="spellStart"/>
      <w:r>
        <w:t>Referencias</w:t>
      </w:r>
      <w:proofErr w:type="spellEnd"/>
      <w:r>
        <w:t>:</w:t>
      </w:r>
      <w:r>
        <w:br/>
      </w:r>
      <w:r>
        <w:t xml:space="preserve">FMT-01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por </w:t>
      </w:r>
      <w:proofErr w:type="spellStart"/>
      <w:r>
        <w:t>perfil</w:t>
      </w:r>
      <w:proofErr w:type="spellEnd"/>
      <w:r>
        <w:br/>
      </w:r>
      <w:r>
        <w:br/>
      </w:r>
      <w:r>
        <w:t>Entradas:</w:t>
      </w:r>
      <w:r>
        <w:br/>
      </w:r>
      <w:proofErr w:type="spellStart"/>
      <w:r>
        <w:t>Solicitud</w:t>
      </w:r>
      <w:proofErr w:type="spellEnd"/>
      <w:r>
        <w:t xml:space="preserve"> de consulta.</w:t>
      </w:r>
      <w:r>
        <w:br/>
      </w:r>
      <w:r>
        <w:br/>
      </w:r>
      <w:proofErr w:type="spellStart"/>
      <w:r>
        <w:t>Validaciones</w:t>
      </w:r>
      <w:proofErr w:type="spellEnd"/>
      <w:r>
        <w:t xml:space="preserve"> de entrada:</w:t>
      </w:r>
      <w:r>
        <w:br/>
      </w:r>
      <w:r>
        <w:t xml:space="preserve">Actor </w:t>
      </w:r>
      <w:proofErr w:type="spellStart"/>
      <w:r>
        <w:t>autenticado</w:t>
      </w:r>
      <w:proofErr w:type="spellEnd"/>
      <w:r>
        <w:t xml:space="preserve"> con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 xml:space="preserve"> para </w:t>
      </w:r>
      <w:proofErr w:type="spellStart"/>
      <w:r>
        <w:t>auditoría</w:t>
      </w:r>
      <w:proofErr w:type="spellEnd"/>
      <w:r>
        <w:t>.</w:t>
      </w:r>
      <w:r>
        <w:br/>
      </w:r>
      <w:r>
        <w:br/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  <w:r>
        <w:br/>
      </w:r>
      <w:r>
        <w:br/>
      </w:r>
      <w:r>
        <w:t xml:space="preserve">1. El Director </w:t>
      </w:r>
      <w:proofErr w:type="spellStart"/>
      <w:r>
        <w:t>selecciona</w:t>
      </w:r>
      <w:proofErr w:type="spellEnd"/>
      <w:r>
        <w:t xml:space="preserve"> la consulta del </w:t>
      </w:r>
      <w:proofErr w:type="spellStart"/>
      <w:r>
        <w:t>historial</w:t>
      </w:r>
      <w:proofErr w:type="spellEnd"/>
      <w:r>
        <w:t>.</w:t>
      </w:r>
      <w:r>
        <w:br/>
      </w: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recupera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.</w:t>
      </w:r>
      <w:r>
        <w:br/>
      </w:r>
      <w:r>
        <w:t xml:space="preserve">3.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 xml:space="preserve"> por </w:t>
      </w:r>
      <w:proofErr w:type="spellStart"/>
      <w:r>
        <w:t>fecha</w:t>
      </w:r>
      <w:proofErr w:type="spellEnd"/>
      <w:r>
        <w:t xml:space="preserve"> y hora </w:t>
      </w:r>
      <w:proofErr w:type="spellStart"/>
      <w:r>
        <w:t>descendente</w:t>
      </w:r>
      <w:proofErr w:type="spellEnd"/>
      <w:r>
        <w:t>.</w:t>
      </w:r>
      <w:r>
        <w:br/>
      </w:r>
      <w:r>
        <w:br/>
      </w:r>
      <w:proofErr w:type="spellStart"/>
      <w:r>
        <w:t>Flujos</w:t>
      </w:r>
      <w:proofErr w:type="spellEnd"/>
      <w:r>
        <w:t xml:space="preserve"> alternativos, </w:t>
      </w:r>
      <w:proofErr w:type="spellStart"/>
      <w:r>
        <w:t>excepciones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>:</w:t>
      </w:r>
      <w:r>
        <w:br/>
      </w:r>
      <w:r>
        <w:br/>
      </w:r>
      <w:r>
        <w:t xml:space="preserve">2.a Sin </w:t>
      </w:r>
      <w:proofErr w:type="spellStart"/>
      <w:r>
        <w:t>registros</w:t>
      </w:r>
      <w:proofErr w:type="spellEnd"/>
      <w:r>
        <w:t xml:space="preserve">: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vacía</w:t>
      </w:r>
      <w:proofErr w:type="spellEnd"/>
      <w:r>
        <w:t>.</w:t>
      </w:r>
      <w:r>
        <w:br/>
      </w:r>
      <w:r>
        <w:t xml:space="preserve">2.b Actor no </w:t>
      </w:r>
      <w:proofErr w:type="spellStart"/>
      <w:r>
        <w:t>autorizado</w:t>
      </w:r>
      <w:proofErr w:type="spellEnd"/>
      <w:r>
        <w:t xml:space="preserve">: </w:t>
      </w:r>
      <w:proofErr w:type="spellStart"/>
      <w:r>
        <w:t>denegar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y registrar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intento</w:t>
      </w:r>
      <w:proofErr w:type="spellEnd"/>
      <w:r>
        <w:t>.</w:t>
      </w:r>
      <w:r>
        <w:br/>
      </w:r>
      <w:r>
        <w:br/>
      </w:r>
      <w:proofErr w:type="spellStart"/>
      <w:r>
        <w:t>Salidas</w:t>
      </w:r>
      <w:proofErr w:type="spellEnd"/>
      <w:r>
        <w:t>:</w:t>
      </w:r>
      <w:r>
        <w:br/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paginado</w:t>
      </w:r>
      <w:proofErr w:type="spellEnd"/>
      <w:r>
        <w:br/>
      </w:r>
      <w:r>
        <w:br/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  <w:r>
        <w:br/>
      </w:r>
      <w:r>
        <w:br/>
      </w:r>
      <w:r>
        <w:t>CA-01:</w:t>
      </w:r>
      <w:r>
        <w:br/>
      </w:r>
      <w:r>
        <w:t xml:space="preserve">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acción</w:t>
      </w:r>
      <w:proofErr w:type="spellEnd"/>
      <w:r>
        <w:t xml:space="preserve">, </w:t>
      </w:r>
      <w:proofErr w:type="spellStart"/>
      <w:r>
        <w:t>entidad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y posterior, </w:t>
      </w:r>
      <w:proofErr w:type="spellStart"/>
      <w:r>
        <w:t>fecha</w:t>
      </w:r>
      <w:proofErr w:type="spellEnd"/>
      <w:r>
        <w:t xml:space="preserve"> y hora de </w:t>
      </w:r>
      <w:proofErr w:type="spellStart"/>
      <w:r>
        <w:t>cada</w:t>
      </w:r>
      <w:proofErr w:type="spellEnd"/>
      <w:r>
        <w:br/>
      </w:r>
      <w:proofErr w:type="spellStart"/>
      <w:r>
        <w:t>registro</w:t>
      </w:r>
      <w:proofErr w:type="spellEnd"/>
      <w:r>
        <w:t>.</w:t>
      </w:r>
      <w:r>
        <w:br/>
      </w:r>
      <w:r>
        <w:br/>
      </w:r>
      <w:r>
        <w:t>CA-02:</w:t>
      </w:r>
      <w:r>
        <w:br/>
      </w:r>
      <w:r>
        <w:t xml:space="preserve">Solo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 xml:space="preserve"> </w:t>
      </w:r>
      <w:proofErr w:type="spellStart"/>
      <w:r>
        <w:t>acceden</w:t>
      </w:r>
      <w:proofErr w:type="spellEnd"/>
      <w:r>
        <w:t xml:space="preserve"> a la consulta.</w:t>
      </w:r>
      <w:r>
        <w:br/>
      </w:r>
      <w:r>
        <w:br/>
      </w:r>
      <w:proofErr w:type="spellStart"/>
      <w:r>
        <w:t>Riesgos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>:</w:t>
      </w:r>
      <w:r>
        <w:br/>
      </w:r>
      <w:r>
        <w:t>RSK-02; RSK-06</w:t>
      </w:r>
    </w:p>
    <w:p w:rsidR="004C4A69" w:rsidRDefault="007B2DC6" w14:paraId="183F3467" w14:textId="77777777">
      <w:pPr>
        <w:pStyle w:val="Ttulo3"/>
        <w:divId w:val="531261596"/>
      </w:pPr>
      <w:bookmarkStart w:name="SRS-74" w:id="91"/>
      <w:bookmarkEnd w:id="91"/>
      <w:r>
        <w:t>Filtrar historial por usuario</w:t>
      </w:r>
    </w:p>
    <w:p w:rsidR="004C4A69" w:rsidRDefault="007B2DC6" w14:paraId="4BC9FFDA" w14:textId="62B6791C">
      <w:pPr>
        <w:pStyle w:val="rv-text"/>
        <w:divId w:val="531261596"/>
      </w:pPr>
      <w:r w:rsidRPr="7C45759E">
        <w:rPr>
          <w:rStyle w:val="rv-id"/>
        </w:rPr>
        <w:t>[SRS-74]</w:t>
      </w:r>
      <w:r>
        <w:t xml:space="preserve"> Código:</w:t>
      </w:r>
      <w:r>
        <w:br/>
      </w:r>
      <w:r>
        <w:t>RF-</w:t>
      </w:r>
      <w:r w:rsidR="7C45759E">
        <w:t>43</w:t>
      </w:r>
      <w:r>
        <w:br/>
      </w:r>
      <w:r>
        <w:br/>
      </w:r>
      <w:r>
        <w:t>Nombre:</w:t>
      </w:r>
      <w:r>
        <w:br/>
      </w:r>
      <w:r>
        <w:t>Filtrar historial por usuario</w:t>
      </w:r>
      <w:r>
        <w:br/>
      </w:r>
      <w:r>
        <w:br/>
      </w:r>
      <w:r>
        <w:t>Descripción:</w:t>
      </w:r>
      <w:r>
        <w:br/>
      </w:r>
      <w:r>
        <w:t>El sistema deberá permitir filtrar el historial de cambios del sistema por uno o varios usuarios.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Director</w:t>
      </w:r>
      <w:r>
        <w:br/>
      </w:r>
      <w:r>
        <w:br/>
      </w:r>
      <w:r>
        <w:t>Caso de uso de origen:</w:t>
      </w:r>
      <w:r>
        <w:br/>
      </w:r>
      <w:r>
        <w:t>CU-09</w:t>
      </w:r>
      <w:r>
        <w:br/>
      </w:r>
      <w:r>
        <w:br/>
      </w:r>
      <w:r>
        <w:t>Referencias:</w:t>
      </w:r>
      <w:r>
        <w:br/>
      </w:r>
      <w:r>
        <w:t>FMT-01 Matriz de permisos por perfil</w:t>
      </w:r>
      <w:r>
        <w:br/>
      </w:r>
      <w:r>
        <w:br/>
      </w:r>
      <w:r>
        <w:t>Entradas:</w:t>
      </w:r>
      <w:r>
        <w:br/>
      </w:r>
      <w:r>
        <w:t>Usuario o usuarios seleccionados.</w:t>
      </w:r>
      <w:r>
        <w:br/>
      </w:r>
      <w:r>
        <w:br/>
      </w:r>
      <w:r>
        <w:t>Validaciones de entrada:</w:t>
      </w:r>
      <w:r>
        <w:br/>
      </w:r>
      <w:r>
        <w:t>Usuarios existentes en el sistema.</w:t>
      </w:r>
      <w:r>
        <w:br/>
      </w:r>
      <w:r>
        <w:br/>
      </w:r>
      <w:r>
        <w:t>Flujo funcional:</w:t>
      </w:r>
      <w:r>
        <w:br/>
      </w:r>
      <w:r>
        <w:br/>
      </w:r>
      <w:r>
        <w:t>1. El Director consulta el historial.</w:t>
      </w:r>
      <w:r>
        <w:br/>
      </w:r>
      <w:r>
        <w:t>2. Selecciona uno o varios usuarios.</w:t>
      </w:r>
      <w:r>
        <w:br/>
      </w:r>
      <w:r>
        <w:t>3. El sistema muestra únicamente los registros de los usuarios seleccionados.</w:t>
      </w:r>
      <w:r>
        <w:br/>
      </w:r>
      <w:r>
        <w:br/>
      </w:r>
      <w:r>
        <w:t>Flujos alternativos, excepciones y manejo de errores:</w:t>
      </w:r>
      <w:r>
        <w:br/>
      </w:r>
      <w:r>
        <w:br/>
      </w:r>
      <w:r>
        <w:t>3.a Sin registros para el usuario: mostrar lista vacía.</w:t>
      </w:r>
      <w:r>
        <w:br/>
      </w:r>
      <w:r>
        <w:br/>
      </w:r>
      <w:r>
        <w:t>Salidas:</w:t>
      </w:r>
      <w:r>
        <w:br/>
      </w:r>
      <w:r>
        <w:t>Historial filtrado por usuario</w:t>
      </w:r>
      <w:r>
        <w:br/>
      </w:r>
      <w:r>
        <w:br/>
      </w:r>
      <w:r>
        <w:t>Criterios de aceptación:</w:t>
      </w:r>
      <w:r>
        <w:br/>
      </w:r>
      <w:r>
        <w:br/>
      </w:r>
      <w:r>
        <w:t>CA-01:</w:t>
      </w:r>
      <w:r>
        <w:br/>
      </w:r>
      <w:r>
        <w:t>El filtro admite selección múltiple de usuarios.</w:t>
      </w:r>
      <w:r>
        <w:br/>
      </w:r>
      <w:r>
        <w:br/>
      </w:r>
      <w:r>
        <w:t>CA-02:</w:t>
      </w:r>
      <w:r>
        <w:br/>
      </w:r>
      <w:r>
        <w:t>El filtro por usuario es combinable con el filtro por fecha.</w:t>
      </w:r>
      <w:r>
        <w:br/>
      </w:r>
      <w:r>
        <w:br/>
      </w:r>
      <w:r>
        <w:t>Riesgos relacionados:</w:t>
      </w:r>
      <w:r>
        <w:br/>
      </w:r>
      <w:r>
        <w:t>RSK-02</w:t>
      </w:r>
    </w:p>
    <w:p w:rsidR="004C4A69" w:rsidRDefault="007B2DC6" w14:paraId="1F691D06" w14:textId="77777777">
      <w:pPr>
        <w:pStyle w:val="Ttulo3"/>
        <w:divId w:val="531261596"/>
      </w:pPr>
      <w:bookmarkStart w:name="SRS-75" w:id="92"/>
      <w:bookmarkEnd w:id="92"/>
      <w:r>
        <w:t>Filtrar historial por fecha</w:t>
      </w:r>
    </w:p>
    <w:p w:rsidR="004C4A69" w:rsidRDefault="007B2DC6" w14:paraId="1E8B25F4" w14:textId="5417B466">
      <w:pPr>
        <w:pStyle w:val="rv-text"/>
        <w:divId w:val="531261596"/>
      </w:pPr>
      <w:r w:rsidRPr="1370985A">
        <w:rPr>
          <w:rStyle w:val="rv-id"/>
        </w:rPr>
        <w:t>[SRS-75]</w:t>
      </w:r>
      <w:r>
        <w:t xml:space="preserve"> Código:</w:t>
      </w:r>
      <w:r>
        <w:br/>
      </w:r>
      <w:r>
        <w:t>RF-</w:t>
      </w:r>
      <w:r w:rsidR="53F5AA01">
        <w:t>45</w:t>
      </w:r>
      <w:r>
        <w:br/>
      </w:r>
      <w:r>
        <w:br/>
      </w:r>
      <w:r>
        <w:t>Nombre:</w:t>
      </w:r>
      <w:r>
        <w:br/>
      </w:r>
      <w:r>
        <w:t>Filtrar historial por fecha</w:t>
      </w:r>
      <w:r>
        <w:br/>
      </w:r>
      <w:r>
        <w:br/>
      </w:r>
      <w:r>
        <w:t>Descripción:</w:t>
      </w:r>
      <w:r>
        <w:br/>
      </w:r>
      <w:r>
        <w:t>El sistema deberá permitir filtrar el historial de cambios del sistema por un rango de fechas.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Director</w:t>
      </w:r>
      <w:r>
        <w:br/>
      </w:r>
      <w:r>
        <w:br/>
      </w:r>
      <w:r>
        <w:t>Caso de uso de origen:</w:t>
      </w:r>
      <w:r>
        <w:br/>
      </w:r>
      <w:r>
        <w:t>CU-09</w:t>
      </w:r>
      <w:r>
        <w:br/>
      </w:r>
      <w:r>
        <w:br/>
      </w:r>
      <w:r>
        <w:t>Referencias:</w:t>
      </w:r>
      <w:r>
        <w:br/>
      </w:r>
      <w:r>
        <w:t>FMT-01 Matriz de permisos por perfil</w:t>
      </w:r>
      <w:r>
        <w:br/>
      </w:r>
      <w:r>
        <w:br/>
      </w:r>
      <w:r>
        <w:t>Entradas:</w:t>
      </w:r>
      <w:r>
        <w:br/>
      </w:r>
      <w:r>
        <w:br/>
      </w:r>
      <w:r>
        <w:t>- Fecha inicial</w:t>
      </w:r>
      <w:r>
        <w:br/>
      </w:r>
      <w:r>
        <w:t>- fecha final.</w:t>
      </w:r>
      <w:r>
        <w:br/>
      </w:r>
      <w:r>
        <w:br/>
      </w:r>
      <w:r>
        <w:t>Validaciones de entrada:</w:t>
      </w:r>
      <w:r>
        <w:br/>
      </w:r>
      <w:r>
        <w:br/>
      </w:r>
      <w:r>
        <w:t>- Fecha inicial menor o igual a la fecha final</w:t>
      </w:r>
      <w:r>
        <w:br/>
      </w:r>
      <w:r>
        <w:t>- formato de fecha válido.</w:t>
      </w:r>
      <w:r>
        <w:br/>
      </w:r>
      <w:r>
        <w:br/>
      </w:r>
      <w:r>
        <w:t>Flujo funcional:</w:t>
      </w:r>
      <w:r>
        <w:br/>
      </w:r>
      <w:r>
        <w:br/>
      </w:r>
      <w:r>
        <w:t>1. El Director consulta el historial.</w:t>
      </w:r>
      <w:r>
        <w:br/>
      </w:r>
      <w:r>
        <w:t>2. Define el rango de fechas.</w:t>
      </w:r>
      <w:r>
        <w:br/>
      </w:r>
      <w:r>
        <w:t>3. El sistema muestra los registros dentro del rango.</w:t>
      </w:r>
      <w:r>
        <w:br/>
      </w:r>
      <w:r>
        <w:br/>
      </w:r>
      <w:r>
        <w:t>Flujos alternativos, excepciones y manejo de errores:</w:t>
      </w:r>
      <w:r>
        <w:br/>
      </w:r>
      <w:r>
        <w:br/>
      </w:r>
      <w:r>
        <w:t>2.a Rango inválido: solicitar corrección.</w:t>
      </w:r>
      <w:r>
        <w:br/>
      </w:r>
      <w:r>
        <w:t>3.a Sin registros en el rango: mostrar lista vacía.</w:t>
      </w:r>
      <w:r>
        <w:br/>
      </w:r>
      <w:r>
        <w:br/>
      </w:r>
      <w:r>
        <w:t>Salidas:</w:t>
      </w:r>
      <w:r>
        <w:br/>
      </w:r>
      <w:r>
        <w:t>Historial filtrado por fecha</w:t>
      </w:r>
      <w:r>
        <w:br/>
      </w:r>
      <w:r>
        <w:br/>
      </w:r>
      <w:r>
        <w:t>Criterios de aceptación:</w:t>
      </w:r>
      <w:r>
        <w:br/>
      </w:r>
      <w:r>
        <w:br/>
      </w:r>
      <w:r>
        <w:t>CA-01:</w:t>
      </w:r>
      <w:r>
        <w:br/>
      </w:r>
      <w:r>
        <w:t>El rango es inclusivo en ambos extremos y se evalúa en la zona horaria institucional</w:t>
      </w:r>
      <w:r>
        <w:br/>
      </w:r>
      <w:r>
        <w:t>(América/Guayaquil).</w:t>
      </w:r>
      <w:r>
        <w:br/>
      </w:r>
      <w:r>
        <w:br/>
      </w:r>
      <w:r>
        <w:t>CA-02:</w:t>
      </w:r>
      <w:r>
        <w:br/>
      </w:r>
      <w:r>
        <w:t>El filtro por fecha es combinable con el filtro por usuario.</w:t>
      </w:r>
      <w:r>
        <w:br/>
      </w:r>
      <w:r>
        <w:br/>
      </w:r>
      <w:r>
        <w:t>Riesgos relacionados:</w:t>
      </w:r>
      <w:r>
        <w:br/>
      </w:r>
      <w:r>
        <w:t>RSK-02</w:t>
      </w:r>
    </w:p>
    <w:p w:rsidR="004C4A69" w:rsidRDefault="007B2DC6" w14:paraId="5B3BD303" w14:textId="77777777">
      <w:pPr>
        <w:pStyle w:val="Ttulo3"/>
        <w:divId w:val="531261596"/>
      </w:pPr>
      <w:bookmarkStart w:name="SRS-76" w:id="93"/>
      <w:bookmarkEnd w:id="93"/>
      <w:r>
        <w:t>Exportar historial de auditoría</w:t>
      </w:r>
    </w:p>
    <w:p w:rsidR="004C4A69" w:rsidRDefault="007B2DC6" w14:paraId="211AFDF9" w14:textId="6FE460F0">
      <w:pPr>
        <w:pStyle w:val="rv-text"/>
        <w:divId w:val="531261596"/>
      </w:pPr>
      <w:r w:rsidRPr="1370985A">
        <w:rPr>
          <w:rStyle w:val="rv-id"/>
        </w:rPr>
        <w:t>[SRS-76]</w:t>
      </w:r>
      <w:r>
        <w:t xml:space="preserve"> Código:</w:t>
      </w:r>
      <w:r>
        <w:br/>
      </w:r>
      <w:r>
        <w:t>RF-</w:t>
      </w:r>
      <w:r w:rsidR="185A0DB8">
        <w:t>46</w:t>
      </w:r>
      <w:r>
        <w:br/>
      </w:r>
      <w:r>
        <w:br/>
      </w:r>
      <w:r>
        <w:t>Nombre:</w:t>
      </w:r>
      <w:r>
        <w:br/>
      </w:r>
      <w:r>
        <w:t>Exportar historial de auditoría</w:t>
      </w:r>
      <w:r>
        <w:br/>
      </w:r>
      <w:r>
        <w:br/>
      </w:r>
      <w:r>
        <w:t>Descripción:</w:t>
      </w:r>
      <w:r>
        <w:br/>
      </w:r>
      <w:r>
        <w:t>El sistema deberá permitir exportar el historial de auditoría consultado, conservando los filtros</w:t>
      </w:r>
      <w:r>
        <w:br/>
      </w:r>
      <w:r>
        <w:t>aplicados y la fecha de generación.</w:t>
      </w:r>
      <w:r>
        <w:br/>
      </w:r>
      <w:r>
        <w:br/>
      </w:r>
      <w:r>
        <w:t xml:space="preserve">Prioridad </w:t>
      </w:r>
      <w:proofErr w:type="spellStart"/>
      <w:r>
        <w:t>MoSCoW</w:t>
      </w:r>
      <w:proofErr w:type="spellEnd"/>
      <w:r>
        <w:t>:</w:t>
      </w:r>
      <w:r>
        <w:br/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br/>
      </w:r>
      <w:r>
        <w:br/>
      </w:r>
      <w:r>
        <w:t>Actor relacionado:</w:t>
      </w:r>
      <w:r>
        <w:br/>
      </w:r>
      <w:r>
        <w:t>Director</w:t>
      </w:r>
      <w:r>
        <w:br/>
      </w:r>
      <w:r>
        <w:br/>
      </w:r>
      <w:r>
        <w:t>Caso de uso de origen:</w:t>
      </w:r>
      <w:r>
        <w:br/>
      </w:r>
      <w:r>
        <w:t>CU-09</w:t>
      </w:r>
      <w:r>
        <w:br/>
      </w:r>
      <w:r>
        <w:br/>
      </w:r>
      <w:r>
        <w:t>Referencias:</w:t>
      </w:r>
      <w:r>
        <w:br/>
      </w:r>
      <w:r>
        <w:t>FMT-10 Archivos adjuntos</w:t>
      </w:r>
      <w:r>
        <w:br/>
      </w:r>
      <w:r>
        <w:br/>
      </w:r>
      <w:r>
        <w:t>Entradas:</w:t>
      </w:r>
      <w:r>
        <w:br/>
      </w:r>
      <w:r>
        <w:br/>
      </w:r>
      <w:r>
        <w:t>- Historial consultado</w:t>
      </w:r>
      <w:r>
        <w:br/>
      </w:r>
      <w:r>
        <w:t>- formato de exportación (CSV, XLSX o PDF).</w:t>
      </w:r>
      <w:r>
        <w:br/>
      </w:r>
      <w:r>
        <w:br/>
      </w:r>
      <w:r>
        <w:t>Validaciones de entrada:</w:t>
      </w:r>
      <w:r>
        <w:br/>
      </w:r>
      <w:r>
        <w:br/>
      </w:r>
      <w:r>
        <w:t>- Actor autorizado</w:t>
      </w:r>
      <w:r>
        <w:br/>
      </w:r>
      <w:r>
        <w:t>- formato admitido</w:t>
      </w:r>
      <w:r>
        <w:br/>
      </w:r>
      <w:r>
        <w:t>- consulta con resultados o confirmación de exportación vacía.</w:t>
      </w:r>
      <w:r>
        <w:br/>
      </w:r>
      <w:r>
        <w:br/>
      </w:r>
      <w:r>
        <w:t>Flujo funcional:</w:t>
      </w:r>
      <w:r>
        <w:br/>
      </w:r>
      <w:r>
        <w:br/>
      </w:r>
      <w:r>
        <w:t>1. El Director consulta el historial con los filtros deseados.</w:t>
      </w:r>
      <w:r>
        <w:br/>
      </w:r>
      <w:r>
        <w:t>2. Solicita la exportación e indica el formato.</w:t>
      </w:r>
      <w:r>
        <w:br/>
      </w:r>
      <w:r>
        <w:t>3. El sistema valida el permiso.</w:t>
      </w:r>
      <w:r>
        <w:br/>
      </w:r>
      <w:r>
        <w:t>4. El sistema genera el archivo con los registros, filtros aplicados y fecha de generación.</w:t>
      </w:r>
      <w:r>
        <w:br/>
      </w:r>
      <w:r>
        <w:t>5. El sistema calcula el valor hash de integridad del archivo y ofrece la descarga.</w:t>
      </w:r>
      <w:r>
        <w:br/>
      </w:r>
      <w:r>
        <w:t>6. El sistema registra la exportación como evento de auditoría.</w:t>
      </w:r>
      <w:r>
        <w:br/>
      </w:r>
      <w:r>
        <w:br/>
      </w:r>
      <w:r>
        <w:t>Flujos alternativos, excepciones y manejo de errores:</w:t>
      </w:r>
      <w:r>
        <w:br/>
      </w:r>
      <w:r>
        <w:br/>
      </w:r>
      <w:r>
        <w:t>4.a Sin datos: generar archivo con encabezados o informar.</w:t>
      </w:r>
      <w:r>
        <w:br/>
      </w:r>
      <w:r>
        <w:t>4.b Error de generación: permitir reintento.</w:t>
      </w:r>
      <w:r>
        <w:br/>
      </w:r>
      <w:r>
        <w:br/>
      </w:r>
      <w:r>
        <w:t>Salidas:</w:t>
      </w:r>
      <w:r>
        <w:br/>
      </w:r>
      <w:r>
        <w:t>Archivo CSV, XLSX o PDF con hash de integridad</w:t>
      </w:r>
      <w:r>
        <w:br/>
      </w:r>
      <w:r>
        <w:br/>
      </w:r>
      <w:r>
        <w:t>Criterios de aceptación:</w:t>
      </w:r>
      <w:r>
        <w:br/>
      </w:r>
      <w:r>
        <w:br/>
      </w:r>
      <w:r>
        <w:t>CA-01:</w:t>
      </w:r>
      <w:r>
        <w:br/>
      </w:r>
      <w:r>
        <w:t>El archivo exportado coincide con la consulta filtrada e incluye la fecha de generación.</w:t>
      </w:r>
      <w:r>
        <w:br/>
      </w:r>
      <w:r>
        <w:br/>
      </w:r>
      <w:r>
        <w:t>CA-02:</w:t>
      </w:r>
      <w:r>
        <w:br/>
      </w:r>
      <w:r>
        <w:t>El sistema entrega el hash de integridad del archivo y registra la exportación en el historial.</w:t>
      </w:r>
      <w:r>
        <w:br/>
      </w:r>
      <w:r>
        <w:br/>
      </w:r>
      <w:r>
        <w:t>Riesgos relacionados:</w:t>
      </w:r>
      <w:r>
        <w:br/>
      </w:r>
      <w:r>
        <w:t>RSK-02; RSK-06</w:t>
      </w:r>
    </w:p>
    <w:p w:rsidR="004C4A69" w:rsidRDefault="007B2DC6" w14:paraId="238DF1CE" w14:textId="77777777">
      <w:pPr>
        <w:pStyle w:val="Ttulo2"/>
        <w:divId w:val="531261596"/>
      </w:pPr>
      <w:bookmarkStart w:name="SRS-77" w:id="94"/>
      <w:bookmarkStart w:name="_Toc235563873" w:id="95"/>
      <w:bookmarkEnd w:id="94"/>
      <w:r>
        <w:t>Requisitos de interfaces externas</w:t>
      </w:r>
      <w:bookmarkEnd w:id="95"/>
    </w:p>
    <w:p w:rsidR="004C4A69" w:rsidRDefault="007B2DC6" w14:paraId="17823618" w14:textId="77777777">
      <w:pPr>
        <w:pStyle w:val="rv-text"/>
        <w:divId w:val="531261596"/>
      </w:pPr>
      <w:r>
        <w:rPr>
          <w:rStyle w:val="rv-id"/>
        </w:rPr>
        <w:t>[SRS-77]</w:t>
      </w:r>
      <w:r>
        <w:t xml:space="preserve"> Esta sección no crea una codificación adicional. Las funciones de interfaz se</w:t>
      </w:r>
      <w:r>
        <w:br/>
      </w:r>
      <w:r>
        <w:t>especifican en los RF y sus condiciones de calidad en los RNF correspondientes.</w:t>
      </w:r>
    </w:p>
    <w:p w:rsidR="004C4A69" w:rsidRDefault="007B2DC6" w14:paraId="7961EA6B" w14:textId="77777777">
      <w:pPr>
        <w:pStyle w:val="Ttulo3"/>
        <w:divId w:val="531261596"/>
      </w:pPr>
      <w:bookmarkStart w:name="SRS-78" w:id="96"/>
      <w:bookmarkEnd w:id="96"/>
      <w:r>
        <w:t>Interfaz web</w:t>
      </w:r>
    </w:p>
    <w:p w:rsidR="004C4A69" w:rsidRDefault="007B2DC6" w14:paraId="3C6AF173" w14:textId="77777777">
      <w:pPr>
        <w:pStyle w:val="rv-text"/>
        <w:divId w:val="531261596"/>
      </w:pPr>
      <w:r>
        <w:rPr>
          <w:rStyle w:val="rv-id"/>
        </w:rPr>
        <w:t>[SRS-78]</w:t>
      </w:r>
      <w:r>
        <w:t xml:space="preserve"> La interacción mediante formularios, consultas y paneles se describe en los</w:t>
      </w:r>
      <w:r>
        <w:br/>
      </w:r>
      <w:r>
        <w:t>requisitos funcionales de cada módulo. La adaptación y accesibilidad de la interfaz se especifican</w:t>
      </w:r>
      <w:r>
        <w:br/>
      </w:r>
      <w:r>
        <w:t>en RNF-01, RNF-02, RNF-03 y RNF-04.</w:t>
      </w:r>
    </w:p>
    <w:p w:rsidR="004C4A69" w:rsidRDefault="007B2DC6" w14:paraId="6DBD95E0" w14:textId="77777777">
      <w:pPr>
        <w:pStyle w:val="Ttulo3"/>
        <w:divId w:val="531261596"/>
      </w:pPr>
      <w:bookmarkStart w:name="SRS-79" w:id="97"/>
      <w:bookmarkEnd w:id="97"/>
      <w:r>
        <w:t>Carga y descarga de archivos</w:t>
      </w:r>
    </w:p>
    <w:p w:rsidR="004C4A69" w:rsidRDefault="007B2DC6" w14:paraId="1D2BAF0F" w14:textId="77777777">
      <w:pPr>
        <w:pStyle w:val="rv-text"/>
        <w:divId w:val="531261596"/>
      </w:pPr>
      <w:r>
        <w:rPr>
          <w:rStyle w:val="rv-id"/>
        </w:rPr>
        <w:t>[SRS-79]</w:t>
      </w:r>
      <w:r>
        <w:t xml:space="preserve"> La carga se especifica en RF-20 y RF-24; la validación financiera en RF-21; la generación del comprobante en RF-22 y la </w:t>
      </w:r>
      <w:r w:rsidRPr="007B6626">
        <w:rPr>
          <w:u w:val="single"/>
        </w:rPr>
        <w:t>exportación</w:t>
      </w:r>
      <w:r>
        <w:t xml:space="preserve"> del historial de auditoría en RF-47. Los formatos y límites se definen en FMT-10, FMT-11 y FMT-12.</w:t>
      </w:r>
    </w:p>
    <w:p w:rsidR="004C4A69" w:rsidRDefault="007B2DC6" w14:paraId="2FE78F84" w14:textId="77777777">
      <w:pPr>
        <w:pStyle w:val="Ttulo3"/>
        <w:divId w:val="531261596"/>
      </w:pPr>
      <w:bookmarkStart w:name="SRS-80" w:id="98"/>
      <w:bookmarkEnd w:id="98"/>
      <w:r>
        <w:t>Servicios de comunicación</w:t>
      </w:r>
    </w:p>
    <w:p w:rsidR="004C4A69" w:rsidRDefault="007B2DC6" w14:paraId="61799637" w14:textId="77777777">
      <w:pPr>
        <w:pStyle w:val="rv-text"/>
        <w:divId w:val="531261596"/>
      </w:pPr>
      <w:r>
        <w:rPr>
          <w:rStyle w:val="rv-id"/>
        </w:rPr>
        <w:t>[SRS-80]</w:t>
      </w:r>
      <w:r>
        <w:t xml:space="preserve"> Los envíos se especifican en RF-29, RF-39, RF-40 y RF-41. La calidad, disponibilidad y registro de estos servicios se establece en RNF-07 y RNF-17, y su formato en FMT-13.</w:t>
      </w:r>
    </w:p>
    <w:p w:rsidR="004C4A69" w:rsidRDefault="007B2DC6" w14:paraId="10849EF7" w14:textId="77777777">
      <w:pPr>
        <w:pStyle w:val="Ttulo2"/>
        <w:divId w:val="531261596"/>
      </w:pPr>
      <w:bookmarkStart w:name="SRS-160" w:id="99"/>
      <w:bookmarkStart w:name="_Toc235563874" w:id="100"/>
      <w:bookmarkEnd w:id="99"/>
      <w:r>
        <w:t>Requisitos De Usabilidad</w:t>
      </w:r>
      <w:bookmarkEnd w:id="100"/>
    </w:p>
    <w:p w:rsidR="004C4A69" w:rsidRDefault="007B2DC6" w14:paraId="4AD31B2F" w14:textId="77777777">
      <w:pPr>
        <w:pStyle w:val="Ttulo3"/>
        <w:divId w:val="531261596"/>
      </w:pPr>
      <w:bookmarkStart w:name="SRS-81" w:id="101"/>
      <w:bookmarkEnd w:id="101"/>
      <w:r>
        <w:t>Diseño responsivo</w:t>
      </w:r>
    </w:p>
    <w:p w:rsidR="004C4A69" w:rsidRDefault="007B2DC6" w14:paraId="1FC6AF6B" w14:textId="77777777">
      <w:pPr>
        <w:pStyle w:val="rv-text"/>
        <w:divId w:val="531261596"/>
      </w:pPr>
      <w:r>
        <w:rPr>
          <w:rStyle w:val="rv-id"/>
        </w:rPr>
        <w:t>[SRS-81]</w:t>
      </w:r>
      <w:r>
        <w:t xml:space="preserve"> Código: RNF-01</w:t>
      </w:r>
      <w:r>
        <w:br/>
      </w:r>
      <w:r>
        <w:br/>
      </w:r>
      <w:r>
        <w:t>Nombre: Diseño responsivo</w:t>
      </w:r>
      <w:r>
        <w:br/>
      </w:r>
      <w:r>
        <w:br/>
      </w:r>
      <w:r>
        <w:t>Descripción: El sistema deberá mostrar íntegramente los formularios de inicio de sesión, inscripción, cursos, usuarios y becas en pantallas desde 360 píxeles de ancho hasta 1920 píxeles, sin desplazamiento horizontal de la página ni pérdida de campos, etiquetas o botones. La comprobación se realizará en al menos una resolución móvil de 360 × 800, una tableta de 768 × 1024 y un escritorio de 1366 × 768.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Todos los usuarios</w:t>
      </w:r>
      <w:r>
        <w:br/>
      </w:r>
      <w:r>
        <w:br/>
      </w:r>
      <w:r>
        <w:t>Riesgos relacionados: RSK-01</w:t>
      </w:r>
    </w:p>
    <w:p w:rsidR="004C4A69" w:rsidRDefault="007B2DC6" w14:paraId="24447171" w14:textId="77777777">
      <w:pPr>
        <w:pStyle w:val="Ttulo3"/>
        <w:divId w:val="531261596"/>
      </w:pPr>
      <w:bookmarkStart w:name="SRS-82" w:id="102"/>
      <w:bookmarkEnd w:id="102"/>
      <w:r>
        <w:t>Identificación y recuperación de errores</w:t>
      </w:r>
    </w:p>
    <w:p w:rsidR="004C4A69" w:rsidRDefault="007B2DC6" w14:paraId="70C0C028" w14:textId="77777777">
      <w:pPr>
        <w:pStyle w:val="rv-text"/>
        <w:divId w:val="531261596"/>
      </w:pPr>
      <w:r>
        <w:rPr>
          <w:rStyle w:val="rv-id"/>
        </w:rPr>
        <w:t>[SRS-82]</w:t>
      </w:r>
      <w:r>
        <w:t xml:space="preserve"> Código: RNF-02</w:t>
      </w:r>
      <w:r>
        <w:br/>
      </w:r>
      <w:r>
        <w:br/>
      </w:r>
      <w:r>
        <w:t>Nombre: Identificación y recuperación de errores</w:t>
      </w:r>
      <w:r>
        <w:br/>
      </w:r>
      <w:r>
        <w:br/>
      </w:r>
      <w:r>
        <w:t>Descripción: Cuando una entrada no supere una validación, el sistema deberá identificar el campo afectado, presentar un mensaje que indique cómo corregirlo y conservar el 100 % de los válidos ingresados en el mismo formulario. En una prueba con datos inválidos representativos, ningún error deberá mostrarse únicamente mediante un código técnico.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Todos los usuarios</w:t>
      </w:r>
      <w:r>
        <w:br/>
      </w:r>
      <w:r>
        <w:br/>
      </w:r>
      <w:r>
        <w:t>Riesgos relacionados: RSK-01; RSK-04; RSK-05</w:t>
      </w:r>
    </w:p>
    <w:p w:rsidR="004C4A69" w:rsidRDefault="007B2DC6" w14:paraId="2D98C302" w14:textId="77777777">
      <w:pPr>
        <w:pStyle w:val="Ttulo3"/>
        <w:divId w:val="531261596"/>
      </w:pPr>
      <w:bookmarkStart w:name="SRS-83" w:id="103"/>
      <w:bookmarkEnd w:id="103"/>
      <w:r>
        <w:t>Consistencia de interacción</w:t>
      </w:r>
    </w:p>
    <w:p w:rsidR="004C4A69" w:rsidRDefault="007B2DC6" w14:paraId="587DDC99" w14:textId="77777777">
      <w:pPr>
        <w:pStyle w:val="rv-text"/>
        <w:divId w:val="531261596"/>
      </w:pPr>
      <w:r>
        <w:rPr>
          <w:rStyle w:val="rv-id"/>
        </w:rPr>
        <w:t>[SRS-83]</w:t>
      </w:r>
      <w:r>
        <w:t xml:space="preserve"> Código: RNF-03</w:t>
      </w:r>
      <w:r>
        <w:br/>
      </w:r>
      <w:r>
        <w:br/>
      </w:r>
      <w:r>
        <w:t>Nombre: Consistencia de interacción</w:t>
      </w:r>
      <w:r>
        <w:br/>
      </w:r>
      <w:r>
        <w:br/>
      </w:r>
      <w:r>
        <w:t>Descripción: El sistema deberá utilizar el mismo nombre, estado y acción para una misma operación en el 100 % de los módulos. Guardar, Cancelar, Confirmar, Aprobar y Rechazar, conservarán su significado y ubicación relativa en formularios equivalentes; los estados deberán coincidir con FMT-04, FMT-07 y FMT-09.</w:t>
      </w:r>
      <w:r>
        <w:br/>
      </w:r>
      <w:r>
        <w:br/>
      </w:r>
      <w:r>
        <w:t>Prioridad MoSCoW: Should have</w:t>
      </w:r>
      <w:r>
        <w:br/>
      </w:r>
      <w:r>
        <w:br/>
      </w:r>
      <w:r>
        <w:t>Actor relacionado: Todos los usuarios</w:t>
      </w:r>
      <w:r>
        <w:br/>
      </w:r>
      <w:r>
        <w:br/>
      </w:r>
      <w:r>
        <w:t>Riesgos relacionados: RSK-01; RSK-06</w:t>
      </w:r>
    </w:p>
    <w:p w:rsidR="004C4A69" w:rsidRDefault="007B2DC6" w14:paraId="6F84AE40" w14:textId="77777777">
      <w:pPr>
        <w:pStyle w:val="Ttulo3"/>
        <w:divId w:val="531261596"/>
      </w:pPr>
      <w:bookmarkStart w:name="SRS-84" w:id="104"/>
      <w:bookmarkEnd w:id="104"/>
      <w:r>
        <w:t>Accesibilidad de navegación</w:t>
      </w:r>
    </w:p>
    <w:p w:rsidR="004C4A69" w:rsidRDefault="007B2DC6" w14:paraId="501DB0D4" w14:textId="77777777">
      <w:pPr>
        <w:pStyle w:val="rv-text"/>
        <w:divId w:val="531261596"/>
      </w:pPr>
      <w:r>
        <w:rPr>
          <w:rStyle w:val="rv-id"/>
        </w:rPr>
        <w:t>[SRS-84]</w:t>
      </w:r>
      <w:r>
        <w:t xml:space="preserve"> Código: RNF-04</w:t>
      </w:r>
      <w:r>
        <w:br/>
      </w:r>
      <w:r>
        <w:br/>
      </w:r>
      <w:r>
        <w:t>Nombre: Accesibilidad de navegación</w:t>
      </w:r>
      <w:r>
        <w:br/>
      </w:r>
      <w:r>
        <w:br/>
      </w:r>
      <w:r>
        <w:t>Descripción: El 100 % de los campos, botones, enlaces y cuadros de diálogo de los flujos principales deberá poder recorrerse y activarse mediante teclado, mostrar un indicador visible de foco y disponer de una etiqueta textual. El contraste del texto normal y sus fondos deberá alcanzar al menos 4.5:1, medido con una herramienta de contraste.</w:t>
      </w:r>
      <w:r>
        <w:br/>
      </w:r>
      <w:r>
        <w:br/>
      </w:r>
      <w:r>
        <w:t>Prioridad MoSCoW: Should have</w:t>
      </w:r>
      <w:r>
        <w:br/>
      </w:r>
      <w:r>
        <w:br/>
      </w:r>
      <w:r>
        <w:t>Actor relacionado: Todos los usuarios</w:t>
      </w:r>
      <w:r>
        <w:br/>
      </w:r>
      <w:r>
        <w:br/>
      </w:r>
      <w:r>
        <w:t>Riesgos relacionados: RSK-01</w:t>
      </w:r>
    </w:p>
    <w:p w:rsidR="004C4A69" w:rsidRDefault="007B2DC6" w14:paraId="1E159E4B" w14:textId="77777777">
      <w:pPr>
        <w:pStyle w:val="Ttulo2"/>
        <w:divId w:val="531261596"/>
      </w:pPr>
      <w:bookmarkStart w:name="SRS-161" w:id="105"/>
      <w:bookmarkStart w:name="_Toc235563875" w:id="106"/>
      <w:bookmarkEnd w:id="105"/>
      <w:r>
        <w:t>Requisitos De Rendimiento</w:t>
      </w:r>
      <w:bookmarkEnd w:id="106"/>
    </w:p>
    <w:p w:rsidR="004C4A69" w:rsidRDefault="007B2DC6" w14:paraId="3E665E97" w14:textId="77777777">
      <w:pPr>
        <w:pStyle w:val="Ttulo3"/>
        <w:divId w:val="531261596"/>
      </w:pPr>
      <w:bookmarkStart w:name="SRS-85" w:id="107"/>
      <w:bookmarkEnd w:id="107"/>
      <w:r>
        <w:t>Tiempo de respuesta</w:t>
      </w:r>
    </w:p>
    <w:p w:rsidR="004C4A69" w:rsidRDefault="007B2DC6" w14:paraId="78479B4C" w14:textId="77777777">
      <w:pPr>
        <w:pStyle w:val="rv-text"/>
        <w:divId w:val="531261596"/>
      </w:pPr>
      <w:r>
        <w:rPr>
          <w:rStyle w:val="rv-id"/>
        </w:rPr>
        <w:t>[SRS-85]</w:t>
      </w:r>
      <w:r>
        <w:t xml:space="preserve"> Código: RNF-05</w:t>
      </w:r>
      <w:r>
        <w:br/>
      </w:r>
      <w:r>
        <w:br/>
      </w:r>
      <w:r>
        <w:t>Nombre: Tiempo de respuesta</w:t>
      </w:r>
      <w:r>
        <w:br/>
      </w:r>
      <w:r>
        <w:br/>
      </w:r>
      <w:r>
        <w:t>Descripción: Bajo una carga simultánea de 50 usuarios y excluyendo la transferencia de archivos y servicios externos, al menos el 95 % de las solicitudes de consulta, registro y actualización deberá completarse en un máximo de 3 segundos y ninguna deberá superar 8 segundos. La medición se realizará sobre al menos 100 solicitudes por operación representativa.</w:t>
      </w:r>
      <w:r>
        <w:br/>
      </w:r>
      <w:r>
        <w:br/>
      </w:r>
      <w:r>
        <w:t>Prioridad MoSCoW: Should have</w:t>
      </w:r>
      <w:r>
        <w:br/>
      </w:r>
      <w:r>
        <w:br/>
      </w:r>
      <w:r>
        <w:t>Actor relacionado: Todos los usuarios; Equipo TICS</w:t>
      </w:r>
      <w:r>
        <w:br/>
      </w:r>
      <w:r>
        <w:br/>
      </w:r>
      <w:r>
        <w:t>Riesgos relacionados: RSK-06</w:t>
      </w:r>
    </w:p>
    <w:p w:rsidR="004C4A69" w:rsidRDefault="007B2DC6" w14:paraId="6E1DA7A5" w14:textId="77777777">
      <w:pPr>
        <w:pStyle w:val="Ttulo3"/>
        <w:divId w:val="531261596"/>
      </w:pPr>
      <w:bookmarkStart w:name="SRS-86" w:id="108"/>
      <w:bookmarkEnd w:id="108"/>
      <w:r>
        <w:t>Procesamiento de archivos</w:t>
      </w:r>
    </w:p>
    <w:p w:rsidR="004C4A69" w:rsidRDefault="007B2DC6" w14:paraId="02B55AA8" w14:textId="77777777">
      <w:pPr>
        <w:pStyle w:val="rv-text"/>
        <w:divId w:val="531261596"/>
      </w:pPr>
      <w:r>
        <w:rPr>
          <w:rStyle w:val="rv-id"/>
        </w:rPr>
        <w:t>[SRS-86]</w:t>
      </w:r>
      <w:r>
        <w:t xml:space="preserve"> Código: RNF-06</w:t>
      </w:r>
      <w:r>
        <w:br/>
      </w:r>
      <w:r>
        <w:br/>
      </w:r>
      <w:r>
        <w:t>Nombre: Procesamiento de archivos</w:t>
      </w:r>
      <w:r>
        <w:br/>
      </w:r>
      <w:r>
        <w:br/>
      </w:r>
      <w:r>
        <w:t>Descripción: Para archivos de hasta 5 MB y una conexión de prueba de al menos 10 Mbps, el</w:t>
      </w:r>
      <w:r>
        <w:br/>
      </w:r>
      <w:r>
        <w:t>sistema deberá iniciar la transferencia en un máximo de 2 segundos, mostrar un indicador de</w:t>
      </w:r>
      <w:r>
        <w:br/>
      </w:r>
      <w:r>
        <w:t>progreso durante la carga y confirmar o rechazar el archivo en un máximo de 10 segundos</w:t>
      </w:r>
      <w:r>
        <w:br/>
      </w:r>
      <w:r>
        <w:t>después de terminar la transferencia.</w:t>
      </w:r>
      <w:r>
        <w:br/>
      </w:r>
      <w:r>
        <w:br/>
      </w:r>
      <w:r>
        <w:t>Prioridad MoSCoW: Should have</w:t>
      </w:r>
      <w:r>
        <w:br/>
      </w:r>
      <w:r>
        <w:br/>
      </w:r>
      <w:r>
        <w:t>Actor relacionado: Participante; Jefa Académica; Jefe Financiero</w:t>
      </w:r>
      <w:r>
        <w:br/>
      </w:r>
      <w:r>
        <w:br/>
      </w:r>
      <w:r>
        <w:t>Riesgos relacionados: RSK-01; RSK-05</w:t>
      </w:r>
    </w:p>
    <w:p w:rsidR="004C4A69" w:rsidRDefault="007B2DC6" w14:paraId="0263A04C" w14:textId="77777777">
      <w:pPr>
        <w:pStyle w:val="Ttulo3"/>
        <w:divId w:val="531261596"/>
      </w:pPr>
      <w:bookmarkStart w:name="SRS-87" w:id="109"/>
      <w:bookmarkEnd w:id="109"/>
      <w:r>
        <w:t>Procesamiento en segundo plano</w:t>
      </w:r>
    </w:p>
    <w:p w:rsidR="004C4A69" w:rsidRDefault="007B2DC6" w14:paraId="43093F1B" w14:textId="77777777">
      <w:pPr>
        <w:pStyle w:val="rv-text"/>
        <w:divId w:val="531261596"/>
      </w:pPr>
      <w:r>
        <w:rPr>
          <w:rStyle w:val="rv-id"/>
        </w:rPr>
        <w:t>[SRS-87]</w:t>
      </w:r>
      <w:r>
        <w:t xml:space="preserve"> Código: RNF-07</w:t>
      </w:r>
      <w:r>
        <w:br/>
      </w:r>
      <w:r>
        <w:br/>
      </w:r>
      <w:r>
        <w:t>Nombre: Procesamiento en segundo plano</w:t>
      </w:r>
      <w:r>
        <w:br/>
      </w:r>
      <w:r>
        <w:br/>
      </w:r>
      <w:r>
        <w:t>Descripción: La confirmación de una inscripción, decisión de beca, reprogramación o</w:t>
      </w:r>
      <w:r>
        <w:br/>
      </w:r>
      <w:r>
        <w:t>cancelación deberá mostrarse en un máximo de 3 segundos sin esperar la entrega de</w:t>
      </w:r>
      <w:r>
        <w:br/>
      </w:r>
      <w:r>
        <w:t>notificaciones. El 100 % de los eventos de envío deberá almacenarse en una cola con estado</w:t>
      </w:r>
      <w:r>
        <w:br/>
      </w:r>
      <w:r>
        <w:t>Pendiente, Enviado o Fallido para su procesamiento independiente.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Sistema; Canales de Comunicación</w:t>
      </w:r>
      <w:r>
        <w:br/>
      </w:r>
      <w:r>
        <w:br/>
      </w:r>
      <w:r>
        <w:t>Riesgos relacionados: RSK-07</w:t>
      </w:r>
    </w:p>
    <w:p w:rsidR="004C4A69" w:rsidRDefault="007B2DC6" w14:paraId="54C6C1D3" w14:textId="77777777">
      <w:pPr>
        <w:pStyle w:val="Ttulo2"/>
        <w:divId w:val="531261596"/>
      </w:pPr>
      <w:bookmarkStart w:name="SRS-162" w:id="110"/>
      <w:bookmarkStart w:name="_Toc235563876" w:id="111"/>
      <w:bookmarkEnd w:id="110"/>
      <w:r>
        <w:t>Requisitos lógicos de base de datos</w:t>
      </w:r>
      <w:bookmarkEnd w:id="111"/>
    </w:p>
    <w:p w:rsidR="004C4A69" w:rsidRDefault="007B2DC6" w14:paraId="680697BD" w14:textId="77777777">
      <w:pPr>
        <w:pStyle w:val="Ttulo3"/>
        <w:divId w:val="531261596"/>
      </w:pPr>
      <w:bookmarkStart w:name="SRS-88" w:id="112"/>
      <w:bookmarkEnd w:id="112"/>
      <w:r>
        <w:t>Integridad referencial</w:t>
      </w:r>
    </w:p>
    <w:p w:rsidR="004C4A69" w:rsidRDefault="007B2DC6" w14:paraId="5FF81090" w14:textId="77777777">
      <w:pPr>
        <w:pStyle w:val="rv-text"/>
        <w:divId w:val="531261596"/>
      </w:pPr>
      <w:r>
        <w:rPr>
          <w:rStyle w:val="rv-id"/>
        </w:rPr>
        <w:t>[SRS-88]</w:t>
      </w:r>
      <w:r>
        <w:t xml:space="preserve"> Código: RNF-08</w:t>
      </w:r>
      <w:r>
        <w:br/>
      </w:r>
      <w:r>
        <w:br/>
      </w:r>
      <w:r>
        <w:t>Nombre: Integridad referencial</w:t>
      </w:r>
      <w:r>
        <w:br/>
      </w:r>
      <w:r>
        <w:br/>
      </w:r>
      <w:r>
        <w:t>Descripción: La base de datos deberá impedir en el 100 % de los intentos la creación de</w:t>
      </w:r>
      <w:r>
        <w:br/>
      </w:r>
      <w:r>
        <w:t>inscripciones sin participante o curso, asignaciones sin usuario o perfil, comprobantes sin</w:t>
      </w:r>
      <w:r>
        <w:br/>
      </w:r>
      <w:r>
        <w:t>inscripción y becas sin participante y curso. La eliminación de una entidad con dependencias</w:t>
      </w:r>
      <w:r>
        <w:br/>
      </w:r>
      <w:r>
        <w:t>deberá rechazarse o ejecutarse mediante una regla explícita de conservación, sin producir</w:t>
      </w:r>
      <w:r>
        <w:br/>
      </w:r>
      <w:r>
        <w:t>registros huérfanos.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Sistema; Equipo de desarrollo</w:t>
      </w:r>
      <w:r>
        <w:br/>
      </w:r>
      <w:r>
        <w:br/>
      </w:r>
      <w:r>
        <w:t>Riesgos relacionados: RSK-01; RSK-03; RSK-05; RSK-06</w:t>
      </w:r>
    </w:p>
    <w:p w:rsidR="004C4A69" w:rsidRDefault="007B2DC6" w14:paraId="4AA05B86" w14:textId="77777777">
      <w:pPr>
        <w:pStyle w:val="Ttulo3"/>
        <w:divId w:val="531261596"/>
      </w:pPr>
      <w:bookmarkStart w:name="SRS-89" w:id="113"/>
      <w:bookmarkEnd w:id="113"/>
      <w:r>
        <w:t>Unicidad de datos</w:t>
      </w:r>
    </w:p>
    <w:p w:rsidR="004C4A69" w:rsidRDefault="007B2DC6" w14:paraId="04E3FD26" w14:textId="77777777">
      <w:pPr>
        <w:pStyle w:val="rv-text"/>
        <w:divId w:val="531261596"/>
      </w:pPr>
      <w:r>
        <w:rPr>
          <w:rStyle w:val="rv-id"/>
        </w:rPr>
        <w:t>[SRS-89]</w:t>
      </w:r>
      <w:r>
        <w:t xml:space="preserve"> Código: RNF-09</w:t>
      </w:r>
      <w:r>
        <w:br/>
      </w:r>
      <w:r>
        <w:br/>
      </w:r>
      <w:r>
        <w:t>Nombre: Unicidad de datos</w:t>
      </w:r>
      <w:r>
        <w:br/>
      </w:r>
      <w:r>
        <w:br/>
      </w:r>
      <w:r>
        <w:t>Descripción: La base de datos deberá aplicar restricciones que impidan cuentas duplicadas por</w:t>
      </w:r>
      <w:r>
        <w:br/>
      </w:r>
      <w:r>
        <w:t>correo o identificación, perfiles duplicados por nombre y más de una inscripción activa de la</w:t>
      </w:r>
      <w:r>
        <w:br/>
      </w:r>
      <w:r>
        <w:t>misma identificación en un mismo curso. En una prueba de inserción concurrente de duplicados,</w:t>
      </w:r>
      <w:r>
        <w:br/>
      </w:r>
      <w:r>
        <w:t>solo un registro deberá confirmarse.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Sistema; Equipo de desarrollo</w:t>
      </w:r>
      <w:r>
        <w:br/>
      </w:r>
      <w:r>
        <w:br/>
      </w:r>
      <w:r>
        <w:t>Riesgos relacionados: RSK-01; RSK-02; RSK-03</w:t>
      </w:r>
    </w:p>
    <w:p w:rsidR="004C4A69" w:rsidRDefault="007B2DC6" w14:paraId="397349A3" w14:textId="77777777">
      <w:pPr>
        <w:pStyle w:val="Ttulo3"/>
        <w:divId w:val="531261596"/>
      </w:pPr>
      <w:bookmarkStart w:name="SRS-90" w:id="114"/>
      <w:bookmarkEnd w:id="114"/>
      <w:r>
        <w:t>Atomicidad de operaciones</w:t>
      </w:r>
    </w:p>
    <w:p w:rsidR="004C4A69" w:rsidRDefault="007B2DC6" w14:paraId="16DCB9D9" w14:textId="77777777">
      <w:pPr>
        <w:pStyle w:val="rv-text"/>
        <w:divId w:val="531261596"/>
      </w:pPr>
      <w:r>
        <w:rPr>
          <w:rStyle w:val="rv-id"/>
        </w:rPr>
        <w:t>[SRS-90]</w:t>
      </w:r>
      <w:r>
        <w:t xml:space="preserve"> Código: RNF-10</w:t>
      </w:r>
      <w:r>
        <w:br/>
      </w:r>
      <w:r>
        <w:br/>
      </w:r>
      <w:r>
        <w:t>Nombre: Atomicidad de operaciones</w:t>
      </w:r>
      <w:r>
        <w:br/>
      </w:r>
      <w:r>
        <w:br/>
      </w:r>
      <w:r>
        <w:t>Descripción: El 100 % de las operaciones que actualicen más de una entidad, incluidas</w:t>
      </w:r>
      <w:r>
        <w:br/>
      </w:r>
      <w:r>
        <w:t>asignaciones de perfil, validación de pagos, registro o modificación de becas y cancelación de</w:t>
      </w:r>
      <w:r>
        <w:br/>
      </w:r>
      <w:r>
        <w:t>cursos, deberá ejecutarse dentro de una transacción. Ante un fallo inducido antes de finalizar,</w:t>
      </w:r>
      <w:r>
        <w:br/>
      </w:r>
      <w:r>
        <w:t>todos los cambios de la operación deberán revertirse y conservarse el estado anterior.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Sistema; Equipo de desarrollo</w:t>
      </w:r>
      <w:r>
        <w:br/>
      </w:r>
      <w:r>
        <w:br/>
      </w:r>
      <w:r>
        <w:t>Riesgos relacionados: RSK-01; RSK-03; RSK-05; RSK-06</w:t>
      </w:r>
    </w:p>
    <w:p w:rsidR="004C4A69" w:rsidRDefault="007B2DC6" w14:paraId="2CD2862F" w14:textId="77777777">
      <w:pPr>
        <w:pStyle w:val="Ttulo3"/>
        <w:divId w:val="531261596"/>
      </w:pPr>
      <w:bookmarkStart w:name="SRS-91" w:id="115"/>
      <w:bookmarkEnd w:id="115"/>
      <w:r>
        <w:t>Trazabilidad de cambios críticos</w:t>
      </w:r>
    </w:p>
    <w:p w:rsidR="004C4A69" w:rsidRDefault="007B2DC6" w14:paraId="23729670" w14:textId="77777777">
      <w:pPr>
        <w:pStyle w:val="rv-text"/>
        <w:divId w:val="531261596"/>
      </w:pPr>
      <w:r>
        <w:rPr>
          <w:rStyle w:val="rv-id"/>
        </w:rPr>
        <w:t>[SRS-91]</w:t>
      </w:r>
      <w:r>
        <w:t xml:space="preserve"> Código: RNF-11</w:t>
      </w:r>
      <w:r>
        <w:br/>
      </w:r>
      <w:r>
        <w:br/>
      </w:r>
      <w:r>
        <w:t>Nombre: Trazabilidad de cambios críticos</w:t>
      </w:r>
      <w:r>
        <w:br/>
      </w:r>
      <w:r>
        <w:br/>
      </w:r>
      <w:r>
        <w:t>Descripción: El sistema deberá conservar para el 100 % de las asignaciones de perfil, decisiones</w:t>
      </w:r>
      <w:r>
        <w:br/>
      </w:r>
      <w:r>
        <w:t>de comprobante, cambios de beca, reprogramaciones y cancelaciones: identificador del registro,</w:t>
      </w:r>
      <w:r>
        <w:br/>
      </w:r>
      <w:r>
        <w:t>valor anterior, valor nuevo, usuario responsable y fecha y hora. Estos datos solo podrán</w:t>
      </w:r>
      <w:r>
        <w:br/>
      </w:r>
      <w:r>
        <w:t>consultarse por personal autorizado y no podrán modificarse desde la interfaz.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Jefe TICS; Jefa Académica; Jefe Financiero</w:t>
      </w:r>
      <w:r>
        <w:br/>
      </w:r>
      <w:r>
        <w:br/>
      </w:r>
      <w:r>
        <w:t>Riesgos relacionados: RSK-03; RSK-05; RSK-06</w:t>
      </w:r>
    </w:p>
    <w:p w:rsidR="004C4A69" w:rsidRDefault="007B2DC6" w14:paraId="7E020699" w14:textId="77777777">
      <w:pPr>
        <w:pStyle w:val="Ttulo2"/>
        <w:divId w:val="531261596"/>
      </w:pPr>
      <w:bookmarkStart w:name="SRS-163" w:id="116"/>
      <w:bookmarkStart w:name="_Toc235563877" w:id="117"/>
      <w:bookmarkEnd w:id="116"/>
      <w:r>
        <w:t>Restricciones De Diseño</w:t>
      </w:r>
      <w:bookmarkEnd w:id="117"/>
    </w:p>
    <w:p w:rsidR="004C4A69" w:rsidRDefault="007B2DC6" w14:paraId="2EC41977" w14:textId="77777777">
      <w:pPr>
        <w:pStyle w:val="Ttulo3"/>
        <w:divId w:val="531261596"/>
      </w:pPr>
      <w:bookmarkStart w:name="SRS-92" w:id="118"/>
      <w:bookmarkEnd w:id="118"/>
      <w:r>
        <w:t>Aplicación web</w:t>
      </w:r>
    </w:p>
    <w:p w:rsidR="004C4A69" w:rsidRDefault="007B2DC6" w14:paraId="3411A3B4" w14:textId="77777777">
      <w:pPr>
        <w:pStyle w:val="rv-text"/>
        <w:divId w:val="531261596"/>
      </w:pPr>
      <w:r>
        <w:rPr>
          <w:rStyle w:val="rv-id"/>
        </w:rPr>
        <w:t>[SRS-92]</w:t>
      </w:r>
      <w:r>
        <w:t xml:space="preserve"> Código: RNF-12</w:t>
      </w:r>
      <w:r>
        <w:br/>
      </w:r>
      <w:r>
        <w:br/>
      </w:r>
      <w:r>
        <w:t>Nombre: Aplicación web</w:t>
      </w:r>
      <w:r>
        <w:br/>
      </w:r>
      <w:r>
        <w:br/>
      </w:r>
      <w:r>
        <w:t>Descripción: La solución deberá implementarse como aplicación web y permitir ejecutar el 100</w:t>
      </w:r>
      <w:r>
        <w:br/>
      </w:r>
      <w:r>
        <w:t>% de los flujos principales sin instalar componentes adicionales en el dispositivo del usuario,</w:t>
      </w:r>
      <w:r>
        <w:br/>
      </w:r>
      <w:r>
        <w:t>utilizando únicamente un navegador compatible definido en RNF-19.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Todos los usuarios; Equipo de desarrollo</w:t>
      </w:r>
      <w:r>
        <w:br/>
      </w:r>
      <w:r>
        <w:br/>
      </w:r>
      <w:r>
        <w:t>Riesgos relacionados: RSK-01</w:t>
      </w:r>
    </w:p>
    <w:p w:rsidR="004C4A69" w:rsidRDefault="007B2DC6" w14:paraId="23C1F015" w14:textId="77777777">
      <w:pPr>
        <w:pStyle w:val="Ttulo3"/>
        <w:divId w:val="531261596"/>
      </w:pPr>
      <w:bookmarkStart w:name="SRS-94" w:id="119"/>
      <w:bookmarkEnd w:id="119"/>
      <w:r>
        <w:t>Identidad visual institucional</w:t>
      </w:r>
    </w:p>
    <w:p w:rsidR="004C4A69" w:rsidRDefault="007B2DC6" w14:paraId="6224183D" w14:textId="77777777">
      <w:pPr>
        <w:pStyle w:val="rv-text"/>
        <w:divId w:val="531261596"/>
      </w:pPr>
      <w:r>
        <w:rPr>
          <w:rStyle w:val="rv-id"/>
        </w:rPr>
        <w:t>[SRS-94]</w:t>
      </w:r>
      <w:r>
        <w:t xml:space="preserve"> Código:</w:t>
      </w:r>
      <w:r>
        <w:br/>
      </w:r>
      <w:r>
        <w:t>RNF-20</w:t>
      </w:r>
      <w:r>
        <w:br/>
      </w:r>
      <w:r>
        <w:br/>
      </w:r>
      <w:r>
        <w:t>Nombre:</w:t>
      </w:r>
      <w:r>
        <w:br/>
      </w:r>
      <w:r>
        <w:t>Identidad visual institucional</w:t>
      </w:r>
      <w:r>
        <w:br/>
      </w:r>
      <w:r>
        <w:br/>
      </w:r>
      <w:r>
        <w:t>Descripción:</w:t>
      </w:r>
      <w:r>
        <w:br/>
      </w:r>
      <w:r>
        <w:br/>
      </w:r>
      <w:r>
        <w:t>La interfaz deberá aplicar en el 100 % de las pantallas la identidad visual institucional observada</w:t>
      </w:r>
      <w:r>
        <w:br/>
      </w:r>
      <w:r>
        <w:t>en los formularios proporcionados: azul institucional mediante un degradado horizontal de</w:t>
      </w:r>
      <w:r>
        <w:br/>
      </w:r>
      <w:r>
        <w:t>#02569F a #0365A5 para encabezados y elementos principales; naranja #EF7229 para llamadas</w:t>
      </w:r>
      <w:r>
        <w:br/>
      </w:r>
      <w:r>
        <w:t>a la acción y elementos de énfasis; blanco #FFFFFF para superficies principales; y gris claro</w:t>
      </w:r>
      <w:r>
        <w:br/>
      </w:r>
      <w:r>
        <w:t>#EDF2F7 para fondos secundarios. La tipografía deberá ser Montserrat para títulos, etiquetas,</w:t>
      </w:r>
      <w:r>
        <w:br/>
      </w:r>
      <w:r>
        <w:t>campos, botones y texto de contenido, utilizando Arial o una familia sans-serif únicamente como</w:t>
      </w:r>
      <w:r>
        <w:br/>
      </w:r>
      <w:r>
        <w:t>respaldo cuando Montserrat no esté disponible. Los títulos principales deberán utilizar peso 700,</w:t>
      </w:r>
      <w:r>
        <w:br/>
      </w:r>
      <w:r>
        <w:t>las etiquetas y botones peso 600 y el texto de contenido peso 400. El sistema no deberá utilizar</w:t>
      </w:r>
      <w:r>
        <w:br/>
      </w:r>
      <w:r>
        <w:t>colores distintos para acciones equivalentes y los estados de error, advertencia, confirmación e</w:t>
      </w:r>
      <w:r>
        <w:br/>
      </w:r>
      <w:r>
        <w:t>información deberán conservar el mismo significado visual en todos los módulos.</w:t>
      </w:r>
      <w:r>
        <w:br/>
      </w:r>
      <w:r>
        <w:br/>
      </w:r>
      <w:r>
        <w:t>Prioridad MoSCoW:</w:t>
      </w:r>
      <w:r>
        <w:br/>
      </w:r>
      <w:r>
        <w:t>Must have</w:t>
      </w:r>
      <w:r>
        <w:br/>
      </w:r>
      <w:r>
        <w:br/>
      </w:r>
      <w:r>
        <w:t>Actor relacionado:</w:t>
      </w:r>
      <w:r>
        <w:br/>
      </w:r>
      <w:r>
        <w:t>Todos los usuarios; Equipo de desarrollo</w:t>
      </w:r>
      <w:r>
        <w:br/>
      </w:r>
      <w:r>
        <w:br/>
      </w:r>
      <w:r>
        <w:t>Riesgos relacionados:</w:t>
      </w:r>
      <w:r>
        <w:br/>
      </w:r>
      <w:r>
        <w:t>No aplica. No se identificó un riesgo del catálogo vigente directamente relacionado con la</w:t>
      </w:r>
      <w:r>
        <w:br/>
      </w:r>
      <w:r>
        <w:t>identidad visual.</w:t>
      </w:r>
    </w:p>
    <w:p w:rsidR="004C4A69" w:rsidRDefault="007B2DC6" w14:paraId="1DC2C85C" w14:textId="77777777">
      <w:pPr>
        <w:pStyle w:val="Ttulo2"/>
        <w:divId w:val="531261596"/>
      </w:pPr>
      <w:bookmarkStart w:name="SRS-164" w:id="120"/>
      <w:bookmarkStart w:name="_Toc235563878" w:id="121"/>
      <w:bookmarkEnd w:id="120"/>
      <w:r>
        <w:t>Cumplimiento Normativo</w:t>
      </w:r>
      <w:bookmarkEnd w:id="121"/>
    </w:p>
    <w:p w:rsidR="004C4A69" w:rsidRDefault="007B2DC6" w14:paraId="548D2FFC" w14:textId="77777777">
      <w:pPr>
        <w:pStyle w:val="Ttulo3"/>
        <w:divId w:val="531261596"/>
      </w:pPr>
      <w:bookmarkStart w:name="SRS-95" w:id="122"/>
      <w:bookmarkEnd w:id="122"/>
      <w:r>
        <w:t>Protección de datos personales</w:t>
      </w:r>
    </w:p>
    <w:p w:rsidR="004C4A69" w:rsidRDefault="007B2DC6" w14:paraId="4776CA16" w14:textId="77777777">
      <w:pPr>
        <w:pStyle w:val="rv-text"/>
        <w:divId w:val="531261596"/>
      </w:pPr>
      <w:r>
        <w:rPr>
          <w:rStyle w:val="rv-id"/>
        </w:rPr>
        <w:t>[SRS-95]</w:t>
      </w:r>
      <w:r>
        <w:t xml:space="preserve"> Código: RNF-14</w:t>
      </w:r>
      <w:r>
        <w:br/>
      </w:r>
      <w:r>
        <w:br/>
      </w:r>
      <w:r>
        <w:t>Nombre: Protección de datos personales</w:t>
      </w:r>
      <w:r>
        <w:br/>
      </w:r>
      <w:r>
        <w:br/>
      </w:r>
      <w:r>
        <w:t>Descripción: El sistema deberá restringir la consulta y descarga de datos personales al perfil</w:t>
      </w:r>
      <w:r>
        <w:br/>
      </w:r>
      <w:r>
        <w:t>autorizado, utilizar HTTPS en el 100 % de las comunicaciones, ocultar parcialmente la</w:t>
      </w:r>
      <w:r>
        <w:br/>
      </w:r>
      <w:r>
        <w:t xml:space="preserve">identificación en comprobantes y registrar el acceso </w:t>
      </w:r>
      <w:proofErr w:type="gramStart"/>
      <w:r>
        <w:t>a</w:t>
      </w:r>
      <w:proofErr w:type="gramEnd"/>
      <w:r>
        <w:t xml:space="preserve"> archivos sensibles. En pruebas con perfiles</w:t>
      </w:r>
      <w:r>
        <w:br/>
      </w:r>
      <w:r>
        <w:t>no autorizados, el 100 % de los intentos deberá ser rechazado sin revelar el contenido solicitado.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Todos los usuarios; Jefe TICS</w:t>
      </w:r>
      <w:r>
        <w:br/>
      </w:r>
      <w:r>
        <w:br/>
      </w:r>
      <w:r>
        <w:t>Riesgos relacionados: RSK-02; RSK-06</w:t>
      </w:r>
    </w:p>
    <w:p w:rsidR="004C4A69" w:rsidRDefault="007B2DC6" w14:paraId="33338B47" w14:textId="77777777">
      <w:pPr>
        <w:pStyle w:val="Ttulo2"/>
        <w:divId w:val="531261596"/>
      </w:pPr>
      <w:bookmarkStart w:name="SRS-165" w:id="123"/>
      <w:bookmarkStart w:name="_Toc235563879" w:id="124"/>
      <w:bookmarkEnd w:id="123"/>
      <w:r>
        <w:t>Atributos Del Sistema De Software</w:t>
      </w:r>
      <w:bookmarkEnd w:id="124"/>
    </w:p>
    <w:p w:rsidR="004C4A69" w:rsidRDefault="007B2DC6" w14:paraId="5B73021A" w14:textId="77777777">
      <w:pPr>
        <w:pStyle w:val="Ttulo3"/>
        <w:divId w:val="531261596"/>
      </w:pPr>
      <w:bookmarkStart w:name="SRS-96" w:id="125"/>
      <w:bookmarkEnd w:id="125"/>
      <w:r>
        <w:t>Seguridad de credenciales</w:t>
      </w:r>
    </w:p>
    <w:p w:rsidR="004C4A69" w:rsidRDefault="007B2DC6" w14:paraId="66247B15" w14:textId="77777777">
      <w:pPr>
        <w:pStyle w:val="rv-text"/>
        <w:divId w:val="531261596"/>
      </w:pPr>
      <w:r>
        <w:rPr>
          <w:rStyle w:val="rv-id"/>
        </w:rPr>
        <w:t>[SRS-96]</w:t>
      </w:r>
      <w:r>
        <w:t xml:space="preserve"> Código: RNF-15</w:t>
      </w:r>
      <w:r>
        <w:br/>
      </w:r>
      <w:r>
        <w:br/>
      </w:r>
      <w:r>
        <w:t>Nombre: Seguridad de credenciales</w:t>
      </w:r>
      <w:r>
        <w:br/>
      </w:r>
      <w:r>
        <w:br/>
      </w:r>
      <w:r>
        <w:t>Descripción: El sistema deberá almacenar el 100 % de las contraseñas mediante un algoritmo de</w:t>
      </w:r>
      <w:r>
        <w:br/>
      </w:r>
      <w:r>
        <w:t>derivación criptográfica con sal individual, nunca en texto plano; aplicar cinco intentos fallidos</w:t>
      </w:r>
      <w:r>
        <w:br/>
      </w:r>
      <w:r>
        <w:br/>
      </w:r>
      <w:r>
        <w:t>antes del bloqueo temporal de 15 minutos y usar enlaces de recuperación de un solo uso con</w:t>
      </w:r>
      <w:r>
        <w:br/>
      </w:r>
      <w:r>
        <w:t>caducidad de 30 minutos, según FMT-02.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Usuarios registrados; Jefe TICS</w:t>
      </w:r>
      <w:r>
        <w:br/>
      </w:r>
      <w:r>
        <w:br/>
      </w:r>
      <w:r>
        <w:t>Riesgos relacionados: RSK-02</w:t>
      </w:r>
    </w:p>
    <w:p w:rsidR="004C4A69" w:rsidRDefault="007B2DC6" w14:paraId="2092B417" w14:textId="77777777">
      <w:pPr>
        <w:pStyle w:val="Ttulo3"/>
        <w:divId w:val="531261596"/>
      </w:pPr>
      <w:bookmarkStart w:name="SRS-97" w:id="126"/>
      <w:bookmarkEnd w:id="126"/>
      <w:r>
        <w:t>Fiabilidad de almacenamiento</w:t>
      </w:r>
    </w:p>
    <w:p w:rsidR="004C4A69" w:rsidRDefault="007B2DC6" w14:paraId="37139991" w14:textId="77777777">
      <w:pPr>
        <w:pStyle w:val="rv-text"/>
        <w:divId w:val="531261596"/>
      </w:pPr>
      <w:r>
        <w:rPr>
          <w:rStyle w:val="rv-id"/>
        </w:rPr>
        <w:t>[SRS-97]</w:t>
      </w:r>
      <w:r>
        <w:t xml:space="preserve"> Código: RNF-16</w:t>
      </w:r>
      <w:r>
        <w:br/>
      </w:r>
      <w:r>
        <w:br/>
      </w:r>
      <w:r>
        <w:t>Nombre: Fiabilidad de almacenamiento</w:t>
      </w:r>
      <w:r>
        <w:br/>
      </w:r>
      <w:r>
        <w:br/>
      </w:r>
      <w:r>
        <w:t>Descripción: Después de una confirmación exitosa, el 100 % de los registros y archivos deberá</w:t>
      </w:r>
      <w:r>
        <w:br/>
      </w:r>
      <w:r>
        <w:t>poder recuperarse con el mismo contenido. Ante una interrupción simulada durante una</w:t>
      </w:r>
      <w:r>
        <w:br/>
      </w:r>
      <w:r>
        <w:t>operación, el sistema no deberá producir registros parciales y deberá informar si la operación fue</w:t>
      </w:r>
      <w:r>
        <w:br/>
      </w:r>
      <w:r>
        <w:t>confirmada o revertida.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Todos los usuarios; Equipo TICS</w:t>
      </w:r>
      <w:r>
        <w:br/>
      </w:r>
      <w:r>
        <w:br/>
      </w:r>
      <w:r>
        <w:t>Riesgos relacionados: RSK-01; RSK-05; RSK-06</w:t>
      </w:r>
    </w:p>
    <w:p w:rsidR="004C4A69" w:rsidRDefault="007B2DC6" w14:paraId="05F726E5" w14:textId="77777777">
      <w:pPr>
        <w:pStyle w:val="Ttulo3"/>
        <w:divId w:val="531261596"/>
      </w:pPr>
      <w:bookmarkStart w:name="SRS-98" w:id="127"/>
      <w:bookmarkEnd w:id="127"/>
      <w:r>
        <w:t>Tolerancia a fallos de comunicación</w:t>
      </w:r>
    </w:p>
    <w:p w:rsidR="004C4A69" w:rsidRDefault="007B2DC6" w14:paraId="759BE326" w14:textId="77777777">
      <w:pPr>
        <w:pStyle w:val="rv-text"/>
        <w:divId w:val="531261596"/>
      </w:pPr>
      <w:r>
        <w:rPr>
          <w:rStyle w:val="rv-id"/>
        </w:rPr>
        <w:t>[SRS-98]</w:t>
      </w:r>
      <w:r>
        <w:t xml:space="preserve"> Código: RNF-17</w:t>
      </w:r>
      <w:r>
        <w:br/>
      </w:r>
      <w:r>
        <w:br/>
      </w:r>
      <w:r>
        <w:t>Nombre: Tolerancia a fallos de comunicación</w:t>
      </w:r>
      <w:r>
        <w:br/>
      </w:r>
      <w:r>
        <w:br/>
      </w:r>
      <w:r>
        <w:t>Descripción: Cuando el servicio de correo o mensajería no responda, el sistema deberá conservar</w:t>
      </w:r>
      <w:r>
        <w:br/>
      </w:r>
      <w:r>
        <w:t>el 100 % de los eventos pendientes, realizar hasta tres intentos dentro de 24 horas y registrar cada</w:t>
      </w:r>
      <w:r>
        <w:br/>
      </w:r>
      <w:r>
        <w:t>resultado. Después del tercer fallo deberá generar una alerta administrativa y utilizar el canal</w:t>
      </w:r>
      <w:r>
        <w:br/>
      </w:r>
      <w:r>
        <w:t>alternativo configurado cuando exista.</w:t>
      </w:r>
      <w:r>
        <w:br/>
      </w:r>
      <w:r>
        <w:br/>
      </w:r>
      <w:r>
        <w:t>Prioridad MoSCoW: Must have</w:t>
      </w:r>
      <w:r>
        <w:br/>
      </w:r>
      <w:r>
        <w:br/>
      </w:r>
      <w:r>
        <w:t>Actor relacionado: Sistema; Jefa Académica; Canales de Comunicación</w:t>
      </w:r>
      <w:r>
        <w:br/>
      </w:r>
      <w:r>
        <w:br/>
      </w:r>
      <w:r>
        <w:t>Riesgos relacionados: RSK-07</w:t>
      </w:r>
    </w:p>
    <w:p w:rsidR="004C4A69" w:rsidRDefault="007B2DC6" w14:paraId="78661F57" w14:textId="77777777">
      <w:pPr>
        <w:pStyle w:val="Ttulo3"/>
        <w:divId w:val="531261596"/>
      </w:pPr>
      <w:bookmarkStart w:name="SRS-99" w:id="128"/>
      <w:bookmarkEnd w:id="128"/>
      <w:r>
        <w:t>Mantenibilidad</w:t>
      </w:r>
    </w:p>
    <w:p w:rsidR="004C4A69" w:rsidRDefault="007B2DC6" w14:paraId="00CD343C" w14:textId="77777777">
      <w:pPr>
        <w:pStyle w:val="rv-text"/>
        <w:divId w:val="531261596"/>
      </w:pPr>
      <w:r>
        <w:rPr>
          <w:rStyle w:val="rv-id"/>
        </w:rPr>
        <w:t>[SRS-99]</w:t>
      </w:r>
      <w:r>
        <w:t xml:space="preserve"> Código: RNF-18</w:t>
      </w:r>
      <w:r>
        <w:br/>
      </w:r>
      <w:r>
        <w:br/>
      </w:r>
      <w:r>
        <w:t>Nombre: Mantenibilidad</w:t>
      </w:r>
      <w:r>
        <w:br/>
      </w:r>
      <w:r>
        <w:br/>
      </w:r>
      <w:r>
        <w:t>Descripción: La implementación deberá separar como componentes independientes los módulos de acceso, perfiles, cursos, inscripciones, pagos, becas, reportes académicos, reportes financieros, auditoría y notificaciones. Las reglas y</w:t>
      </w:r>
      <w:r>
        <w:br/>
      </w:r>
      <w:r>
        <w:t xml:space="preserve">formatos FMT-01 </w:t>
      </w:r>
      <w:proofErr w:type="gramStart"/>
      <w:r>
        <w:t>a</w:t>
      </w:r>
      <w:proofErr w:type="gramEnd"/>
      <w:r>
        <w:t xml:space="preserve"> FMT-13 deberán estar documentados y centralizados, de modo que un</w:t>
      </w:r>
      <w:r>
        <w:br/>
      </w:r>
      <w:r>
        <w:t>cambio en un formato no requiera modificar módulos no relacionados. La verificación se</w:t>
      </w:r>
      <w:r>
        <w:br/>
      </w:r>
      <w:r>
        <w:t>realizará mediante inspección de arquitectura y revisión de dependencias.</w:t>
      </w:r>
      <w:r>
        <w:br/>
      </w:r>
      <w:r>
        <w:br/>
      </w:r>
      <w:r>
        <w:t>Prioridad MoSCoW: Should have</w:t>
      </w:r>
      <w:r>
        <w:br/>
      </w:r>
      <w:r>
        <w:br/>
      </w:r>
      <w:r>
        <w:t>Actor relacionado: Equipo de desarrollo; Jefe TICS</w:t>
      </w:r>
      <w:r>
        <w:br/>
      </w:r>
      <w:r>
        <w:br/>
      </w:r>
      <w:r>
        <w:t>Riesgos relacionados: RSK-03; RSK-04; RSK-05; RSK-07</w:t>
      </w:r>
    </w:p>
    <w:p w:rsidR="004C4A69" w:rsidRDefault="007B2DC6" w14:paraId="5B599D5D" w14:textId="77777777">
      <w:pPr>
        <w:pStyle w:val="Ttulo3"/>
        <w:divId w:val="531261596"/>
      </w:pPr>
      <w:bookmarkStart w:name="SRS-100" w:id="129"/>
      <w:bookmarkEnd w:id="129"/>
      <w:r>
        <w:t>Portabilidad entre navegadores</w:t>
      </w:r>
    </w:p>
    <w:p w:rsidR="004C4A69" w:rsidRDefault="007B2DC6" w14:paraId="17F6E223" w14:textId="77777777">
      <w:pPr>
        <w:pStyle w:val="rv-text"/>
        <w:divId w:val="531261596"/>
      </w:pPr>
      <w:r>
        <w:rPr>
          <w:rStyle w:val="rv-id"/>
        </w:rPr>
        <w:t>[SRS-100]</w:t>
      </w:r>
      <w:r>
        <w:t xml:space="preserve"> Código: RNF-19</w:t>
      </w:r>
      <w:r>
        <w:br/>
      </w:r>
      <w:r>
        <w:br/>
      </w:r>
      <w:r>
        <w:t>Nombre: Portabilidad entre navegadores</w:t>
      </w:r>
      <w:r>
        <w:br/>
      </w:r>
      <w:r>
        <w:br/>
      </w:r>
      <w:r>
        <w:t>Descripción: El 100 % de los flujos principales deberá completarse sin errores funcionales en las</w:t>
      </w:r>
      <w:r>
        <w:br/>
      </w:r>
      <w:r>
        <w:t>dos versiones estables más recientes de Google Chrome, Microsoft Edge y Mozilla Firefox, y en</w:t>
      </w:r>
      <w:r>
        <w:br/>
      </w:r>
      <w:r>
        <w:t xml:space="preserve">Chrome </w:t>
      </w:r>
      <w:proofErr w:type="gramStart"/>
      <w:r>
        <w:t>para Android</w:t>
      </w:r>
      <w:proofErr w:type="gramEnd"/>
      <w:r>
        <w:t>. Las diferencias visuales no deberán ocultar datos, cambiar acciones ni</w:t>
      </w:r>
      <w:r>
        <w:br/>
      </w:r>
      <w:r>
        <w:t>impedir la navegación.</w:t>
      </w:r>
      <w:r>
        <w:br/>
      </w:r>
      <w:r>
        <w:br/>
      </w:r>
      <w:r>
        <w:t>Prioridad MoSCoW: Should have</w:t>
      </w:r>
      <w:r>
        <w:br/>
      </w:r>
      <w:r>
        <w:br/>
      </w:r>
      <w:r>
        <w:t>Actor relacionado: Todos los usuarios; Equipo de desarrollo</w:t>
      </w:r>
      <w:r>
        <w:br/>
      </w:r>
      <w:r>
        <w:br/>
      </w:r>
      <w:r>
        <w:t>Riesgos relacionados: RSK-01</w:t>
      </w:r>
    </w:p>
    <w:p w:rsidR="004C4A69" w:rsidRDefault="007B2DC6" w14:paraId="754E267D" w14:textId="77777777">
      <w:pPr>
        <w:pStyle w:val="Ttulo1"/>
        <w:divId w:val="531261596"/>
      </w:pPr>
      <w:bookmarkStart w:name="SRS-101" w:id="130"/>
      <w:bookmarkStart w:name="_Toc235563880" w:id="131"/>
      <w:bookmarkEnd w:id="130"/>
      <w:r>
        <w:t>Riesgos</w:t>
      </w:r>
      <w:bookmarkEnd w:id="131"/>
    </w:p>
    <w:p w:rsidR="004C4A69" w:rsidRDefault="007B2DC6" w14:paraId="52277814" w14:textId="77777777">
      <w:pPr>
        <w:pStyle w:val="rv-text"/>
        <w:divId w:val="531261596"/>
      </w:pPr>
      <w:r>
        <w:rPr>
          <w:rStyle w:val="rv-id"/>
        </w:rPr>
        <w:t>[SRS-101]</w:t>
      </w:r>
      <w:r>
        <w:t xml:space="preserve"> Los riesgos siguientes se relacionan con los requisitos mediante su código. La</w:t>
      </w:r>
      <w:r>
        <w:br/>
      </w:r>
      <w:r>
        <w:t>probabilidad e impacto son valoraciones iniciales sujetas a revisión con el promotor.</w:t>
      </w:r>
    </w:p>
    <w:p w:rsidR="004C4A69" w:rsidRDefault="007B2DC6" w14:paraId="4F367C0B" w14:textId="77777777">
      <w:pPr>
        <w:pStyle w:val="Ttulo2"/>
        <w:divId w:val="531261596"/>
      </w:pPr>
      <w:bookmarkStart w:name="SRS-102" w:id="132"/>
      <w:bookmarkStart w:name="_Toc235563881" w:id="133"/>
      <w:bookmarkEnd w:id="132"/>
      <w:r>
        <w:t>RSK-01 Inscripciones duplicadas o con datos erróneos</w:t>
      </w:r>
      <w:bookmarkEnd w:id="133"/>
    </w:p>
    <w:p w:rsidR="004C4A69" w:rsidRDefault="007B2DC6" w14:paraId="78419799" w14:textId="77777777">
      <w:pPr>
        <w:pStyle w:val="rv-text"/>
        <w:divId w:val="531261596"/>
      </w:pPr>
      <w:r>
        <w:rPr>
          <w:rStyle w:val="rv-id"/>
        </w:rPr>
        <w:t>[SRS-102]</w:t>
      </w:r>
      <w:r>
        <w:t xml:space="preserve"> Probabilidad: Alta</w:t>
      </w:r>
      <w:r>
        <w:br/>
      </w:r>
      <w:r>
        <w:br/>
      </w:r>
      <w:r>
        <w:t>Impacto: Alto</w:t>
      </w:r>
      <w:r>
        <w:br/>
      </w:r>
      <w:r>
        <w:br/>
      </w:r>
      <w:r>
        <w:t>Descripción: Un participante podría registrar varias solicitudes para el mismo curso o ingresar</w:t>
      </w:r>
      <w:r>
        <w:br/>
      </w:r>
      <w:r>
        <w:t>identificación, correo, formación o documentos incorrectos. Esto afectaría cupos, estados,</w:t>
      </w:r>
      <w:r>
        <w:br/>
      </w:r>
      <w:r>
        <w:t>reportes y decisiones financieras.</w:t>
      </w:r>
      <w:r>
        <w:br/>
      </w:r>
      <w:r>
        <w:br/>
      </w:r>
      <w:r>
        <w:t>Mitigación: Prevención: validar obligatoriedad y formato de todos los campos, comprobar la</w:t>
      </w:r>
      <w:r>
        <w:br/>
      </w:r>
      <w:r>
        <w:t>identificación y aplicar una restricción única por participante y curso. Detección: mostrar</w:t>
      </w:r>
      <w:r>
        <w:br/>
      </w:r>
      <w:r>
        <w:t>coincidencias antes de confirmar y generar una consulta de posibles duplicados. Respuesta:</w:t>
      </w:r>
      <w:r>
        <w:br/>
      </w:r>
      <w:r>
        <w:t>rechazar el duplicado conservando los datos válidos y permitir que la Jefa Académica corrija</w:t>
      </w:r>
      <w:r>
        <w:br/>
      </w:r>
      <w:r>
        <w:t>información sin crear una segunda inscripción. Verificación: ejecutar intentos secuenciales y</w:t>
      </w:r>
      <w:r>
        <w:br/>
      </w:r>
      <w:r>
        <w:t>concurrentes con la misma identificación y confirmar que solo se almacena una inscripción</w:t>
      </w:r>
      <w:r>
        <w:br/>
      </w:r>
      <w:r>
        <w:t>activa.</w:t>
      </w:r>
      <w:r>
        <w:br/>
      </w:r>
      <w:r>
        <w:br/>
      </w:r>
      <w:r>
        <w:t>Estado: Propuesto</w:t>
      </w:r>
    </w:p>
    <w:p w:rsidR="004C4A69" w:rsidRDefault="007B2DC6" w14:paraId="0761AE1D" w14:textId="77777777">
      <w:pPr>
        <w:pStyle w:val="Ttulo2"/>
        <w:divId w:val="531261596"/>
      </w:pPr>
      <w:bookmarkStart w:name="SRS-103" w:id="134"/>
      <w:bookmarkStart w:name="_Toc235563882" w:id="135"/>
      <w:bookmarkEnd w:id="134"/>
      <w:r>
        <w:t>RSK-02 Accesos no autorizados</w:t>
      </w:r>
      <w:bookmarkEnd w:id="135"/>
    </w:p>
    <w:p w:rsidR="004C4A69" w:rsidRDefault="007B2DC6" w14:paraId="496146CE" w14:textId="77777777">
      <w:pPr>
        <w:pStyle w:val="rv-text"/>
        <w:divId w:val="531261596"/>
      </w:pPr>
      <w:r>
        <w:rPr>
          <w:rStyle w:val="rv-id"/>
        </w:rPr>
        <w:t>[SRS-103]</w:t>
      </w:r>
      <w:r>
        <w:t xml:space="preserve"> Probabilidad: Media</w:t>
      </w:r>
      <w:r>
        <w:br/>
      </w:r>
      <w:r>
        <w:br/>
      </w:r>
      <w:r>
        <w:t>Impacto: Alto</w:t>
      </w:r>
      <w:r>
        <w:br/>
      </w:r>
      <w:r>
        <w:br/>
      </w:r>
      <w:r>
        <w:t>Descripción: Una contraseña débil, un enlace de recuperación reutilizable o una autorización</w:t>
      </w:r>
      <w:r>
        <w:br/>
      </w:r>
      <w:r>
        <w:t>incorrecta podría exponer datos personales, académicos o financieros y permitir acciones fuera</w:t>
      </w:r>
      <w:r>
        <w:br/>
      </w:r>
      <w:r>
        <w:t>de las responsabilidades del usuario.</w:t>
      </w:r>
      <w:r>
        <w:br/>
      </w:r>
      <w:r>
        <w:br/>
      </w:r>
      <w:r>
        <w:t>Mitigación: Prevención: aplicar FMT-02, almacenamiento criptográfico con sal, HTTPS y</w:t>
      </w:r>
      <w:r>
        <w:br/>
      </w:r>
      <w:r>
        <w:t>comprobación de permisos en cada solicitud. Detección: registrar intentos exitosos y fallidos,</w:t>
      </w:r>
      <w:r>
        <w:br/>
      </w:r>
      <w:r>
        <w:t>bloquear temporalmente después de cinco fallos y alertar sobre patrones reiterados. Respuesta:</w:t>
      </w:r>
      <w:r>
        <w:br/>
      </w:r>
      <w:r>
        <w:t>invalidar sesiones al desactivar accesos o modificar permisos, permitir recuperación mediante</w:t>
      </w:r>
      <w:r>
        <w:br/>
      </w:r>
      <w:r>
        <w:t>token de un solo uso y conservar evidencia del evento. Verificación: probar credenciales</w:t>
      </w:r>
      <w:r>
        <w:br/>
      </w:r>
      <w:r>
        <w:t>inválidas, bloqueo, caducidad del token y accesos cruzados entre perfiles.</w:t>
      </w:r>
      <w:r>
        <w:br/>
      </w:r>
      <w:r>
        <w:br/>
      </w:r>
      <w:r>
        <w:t>Estado: Propuesto</w:t>
      </w:r>
    </w:p>
    <w:p w:rsidR="004C4A69" w:rsidRDefault="007B2DC6" w14:paraId="33E6367C" w14:textId="77777777">
      <w:pPr>
        <w:pStyle w:val="Ttulo2"/>
        <w:divId w:val="531261596"/>
      </w:pPr>
      <w:bookmarkStart w:name="SRS-104" w:id="136"/>
      <w:bookmarkStart w:name="_Toc235563883" w:id="137"/>
      <w:bookmarkEnd w:id="136"/>
      <w:r>
        <w:t>RSK-03 Asignación incorrecta de permisos</w:t>
      </w:r>
      <w:bookmarkEnd w:id="137"/>
    </w:p>
    <w:p w:rsidR="004C4A69" w:rsidRDefault="007B2DC6" w14:paraId="21C5113C" w14:textId="77777777">
      <w:pPr>
        <w:pStyle w:val="rv-text"/>
        <w:divId w:val="531261596"/>
      </w:pPr>
      <w:r>
        <w:rPr>
          <w:rStyle w:val="rv-id"/>
        </w:rPr>
        <w:t>[SRS-104]</w:t>
      </w:r>
      <w:r>
        <w:t xml:space="preserve"> Probabilidad: Media</w:t>
      </w:r>
      <w:r>
        <w:br/>
      </w:r>
      <w:r>
        <w:br/>
      </w:r>
      <w:r>
        <w:t>Impacto: Alto</w:t>
      </w:r>
      <w:r>
        <w:br/>
      </w:r>
      <w:r>
        <w:br/>
      </w:r>
      <w:r>
        <w:t>Descripción: El Jefe TICS podría asociar un usuario con un perfil equivocado o modificar un</w:t>
      </w:r>
      <w:r>
        <w:br/>
      </w:r>
      <w:r>
        <w:t>perfil concediendo acceso a cursos, becas o información financiera que no corresponde.</w:t>
      </w:r>
      <w:r>
        <w:br/>
      </w:r>
      <w:r>
        <w:br/>
      </w:r>
      <w:r>
        <w:t>Mitigación: Prevención: utilizar la matriz FMT-01, aplicar privilegio mínimo, impedir perfiles</w:t>
      </w:r>
      <w:r>
        <w:br/>
      </w:r>
      <w:r>
        <w:t>sin permisos y mostrar el resumen de permisos y usuarios afectados antes de confirmar.</w:t>
      </w:r>
      <w:r>
        <w:br/>
      </w:r>
      <w:r>
        <w:t>Detección: registrar valor anterior, valor nuevo, responsable y fecha de cada asignación o</w:t>
      </w:r>
      <w:r>
        <w:br/>
      </w:r>
      <w:r>
        <w:t>modificación. Respuesta: permitir corregir la asignación, retirar inmediatamente los permisos e</w:t>
      </w:r>
      <w:r>
        <w:br/>
      </w:r>
      <w:r>
        <w:t>invalidar las sesiones afectadas. Verificación: comprobar que cada perfil solo accede a sus</w:t>
      </w:r>
      <w:r>
        <w:br/>
      </w:r>
      <w:r>
        <w:t>módulos y que los permisos retirados dejan de funcionar en una sesión abierta.</w:t>
      </w:r>
      <w:r>
        <w:br/>
      </w:r>
      <w:r>
        <w:br/>
      </w:r>
      <w:r>
        <w:t>Estado: Propuesto</w:t>
      </w:r>
    </w:p>
    <w:p w:rsidR="004C4A69" w:rsidRDefault="007B2DC6" w14:paraId="2032EAA3" w14:textId="77777777">
      <w:pPr>
        <w:pStyle w:val="Ttulo2"/>
        <w:divId w:val="531261596"/>
      </w:pPr>
      <w:bookmarkStart w:name="SRS-105" w:id="138"/>
      <w:bookmarkStart w:name="_Toc235563884" w:id="139"/>
      <w:bookmarkEnd w:id="138"/>
      <w:r>
        <w:t>RSK-04 Cursos publicados con información incompleta</w:t>
      </w:r>
      <w:bookmarkEnd w:id="139"/>
    </w:p>
    <w:p w:rsidR="004C4A69" w:rsidRDefault="007B2DC6" w14:paraId="5C603FC3" w14:textId="77777777">
      <w:pPr>
        <w:pStyle w:val="rv-text"/>
        <w:divId w:val="531261596"/>
      </w:pPr>
      <w:r>
        <w:rPr>
          <w:rStyle w:val="rv-id"/>
        </w:rPr>
        <w:t>[SRS-105]</w:t>
      </w:r>
      <w:r>
        <w:t xml:space="preserve"> Probabilidad: Media</w:t>
      </w:r>
      <w:r>
        <w:br/>
      </w:r>
      <w:r>
        <w:br/>
      </w:r>
      <w:r>
        <w:t>Impacto: Medio</w:t>
      </w:r>
      <w:r>
        <w:br/>
      </w:r>
      <w:r>
        <w:br/>
      </w:r>
      <w:r>
        <w:t>Descripción: La publicación de un curso sin información académica, fechas, cupos, costo,</w:t>
      </w:r>
      <w:r>
        <w:br/>
      </w:r>
      <w:r>
        <w:t>requisitos o docente válidos podría ocasionar inscripciones improcedentes, reclamos y</w:t>
      </w:r>
      <w:r>
        <w:br/>
      </w:r>
      <w:r>
        <w:t>reprogramaciones.</w:t>
      </w:r>
      <w:r>
        <w:br/>
      </w:r>
      <w:r>
        <w:br/>
      </w:r>
      <w:r>
        <w:t>Mitigación: Prevención: mantener todo curso nuevo en Borrador y validar los campos y estados</w:t>
      </w:r>
      <w:r>
        <w:br/>
      </w:r>
      <w:r>
        <w:t>de FMT-04 antes de publicar. Detección: presentar una lista de datos faltantes y bloquear fechas</w:t>
      </w:r>
      <w:r>
        <w:br/>
      </w:r>
      <w:r>
        <w:t>incoherentes, cupos no positivos y costos inválidos. Respuesta: conservar el curso como</w:t>
      </w:r>
      <w:r>
        <w:br/>
      </w:r>
      <w:r>
        <w:t>Borrador hasta corregirlo; si el cambio afecta un curso publicado, identificar a los inscritos y</w:t>
      </w:r>
      <w:r>
        <w:br/>
      </w:r>
      <w:r>
        <w:t>generar la notificación correspondiente. Verificación: intentar publicar cursos con cada campo</w:t>
      </w:r>
      <w:r>
        <w:br/>
      </w:r>
      <w:r>
        <w:t>obligatorio ausente y confirmar que ninguno cambia a Publicado.</w:t>
      </w:r>
      <w:r>
        <w:br/>
      </w:r>
      <w:r>
        <w:br/>
      </w:r>
      <w:r>
        <w:t>Estado: Propuesto</w:t>
      </w:r>
    </w:p>
    <w:p w:rsidR="004C4A69" w:rsidRDefault="007B2DC6" w14:paraId="737AFFCB" w14:textId="77777777">
      <w:pPr>
        <w:pStyle w:val="Ttulo2"/>
        <w:divId w:val="531261596"/>
      </w:pPr>
      <w:bookmarkStart w:name="SRS-106" w:id="140"/>
      <w:bookmarkStart w:name="_Toc235563885" w:id="141"/>
      <w:bookmarkEnd w:id="140"/>
      <w:r>
        <w:t>RSK-05 Otorgamiento indebido de becas</w:t>
      </w:r>
      <w:bookmarkEnd w:id="141"/>
    </w:p>
    <w:p w:rsidR="004C4A69" w:rsidRDefault="007B2DC6" w14:paraId="50B3F46C" w14:textId="77777777">
      <w:pPr>
        <w:pStyle w:val="rv-text"/>
        <w:divId w:val="531261596"/>
      </w:pPr>
      <w:r>
        <w:rPr>
          <w:rStyle w:val="rv-id"/>
        </w:rPr>
        <w:t>[SRS-106]</w:t>
      </w:r>
      <w:r>
        <w:t xml:space="preserve"> Probabilidad: Media</w:t>
      </w:r>
      <w:r>
        <w:br/>
      </w:r>
      <w:r>
        <w:br/>
      </w:r>
      <w:r>
        <w:t>Impacto: Alto</w:t>
      </w:r>
      <w:r>
        <w:br/>
      </w:r>
      <w:r>
        <w:br/>
      </w:r>
      <w:r>
        <w:t>Descripción: Podría aprobarse una beca sin postulación, respaldo o resolución, aplicarse un</w:t>
      </w:r>
      <w:r>
        <w:br/>
      </w:r>
      <w:r>
        <w:t>porcentaje incorrecto o modificarse el beneficio sin recalcular el saldo del participante.</w:t>
      </w:r>
      <w:r>
        <w:br/>
      </w:r>
      <w:r>
        <w:br/>
      </w:r>
      <w:r>
        <w:t>Mitigación: Prevención: exigir postulación pendiente, documentos válidos, cobertura 50 % o 100</w:t>
      </w:r>
      <w:r>
        <w:br/>
      </w:r>
      <w:r>
        <w:t>%, resolución, responsable y reglas FMT-07. Detección: impedir beneficios duplicados y mostrar</w:t>
      </w:r>
      <w:r>
        <w:br/>
      </w:r>
      <w:r>
        <w:t>el saldo antes y después de la decisión. Respuesta: permitir corrección o revocación únicamente</w:t>
      </w:r>
      <w:r>
        <w:br/>
      </w:r>
      <w:r>
        <w:t>con motivo, conservar la trazabilidad y trasladar el saldo a revisión cuando corresponda.</w:t>
      </w:r>
      <w:r>
        <w:br/>
      </w:r>
      <w:r>
        <w:t>Verificación: probar aprobaciones sin respaldo, duplicadas y con porcentajes distintos de los</w:t>
      </w:r>
      <w:r>
        <w:br/>
      </w:r>
      <w:r>
        <w:t>permitidos.</w:t>
      </w:r>
      <w:r>
        <w:br/>
      </w:r>
      <w:r>
        <w:br/>
      </w:r>
      <w:r>
        <w:t>Estado: Propuesto</w:t>
      </w:r>
    </w:p>
    <w:p w:rsidR="004C4A69" w:rsidRDefault="007B2DC6" w14:paraId="22B4BFCF" w14:textId="77777777">
      <w:pPr>
        <w:pStyle w:val="Ttulo2"/>
        <w:divId w:val="531261596"/>
      </w:pPr>
      <w:bookmarkStart w:name="SRS-107" w:id="142"/>
      <w:bookmarkStart w:name="_Toc235563886" w:id="143"/>
      <w:bookmarkEnd w:id="142"/>
      <w:r>
        <w:t>RSK-06 Inconsistencia o acceso indebido en reportes</w:t>
      </w:r>
      <w:bookmarkEnd w:id="143"/>
    </w:p>
    <w:p w:rsidR="004C4A69" w:rsidRDefault="007B2DC6" w14:paraId="0B2F233F" w14:textId="77777777">
      <w:pPr>
        <w:pStyle w:val="rv-text"/>
        <w:divId w:val="531261596"/>
      </w:pPr>
      <w:r>
        <w:rPr>
          <w:rStyle w:val="rv-id"/>
        </w:rPr>
        <w:t>[SRS-107]</w:t>
      </w:r>
      <w:r>
        <w:t xml:space="preserve"> Probabilidad: Alta</w:t>
      </w:r>
      <w:r>
        <w:br/>
      </w:r>
      <w:r>
        <w:br/>
      </w:r>
      <w:r>
        <w:t>Impacto: Medio</w:t>
      </w:r>
      <w:r>
        <w:br/>
      </w:r>
      <w:r>
        <w:br/>
      </w:r>
      <w:r>
        <w:t>Descripción: Los reportes académicos y financieros podrían utilizar estados diferentes,</w:t>
      </w:r>
      <w:r>
        <w:br/>
      </w:r>
      <w:r>
        <w:t>contabilizar comprobantes no aprobados o revelar datos a un perfil que no está autorizado.</w:t>
      </w:r>
      <w:r>
        <w:br/>
      </w:r>
      <w:r>
        <w:br/>
      </w:r>
      <w:r>
        <w:t>Mitigación: Prevención: obtener los reportes de una fuente común, usar los estados FMT-09, las</w:t>
      </w:r>
      <w:r>
        <w:br/>
      </w:r>
      <w:r>
        <w:t>columnas y fórmulas FMT-12 y filtrar las consultas por perfil. Detección: mostrar filtros, fecha y</w:t>
      </w:r>
      <w:r>
        <w:br/>
      </w:r>
      <w:r>
        <w:t>usuario generador y comparar los totales con los registros que los componen. Respuesta: no</w:t>
      </w:r>
      <w:r>
        <w:br/>
      </w:r>
      <w:r>
        <w:t>presentar totales cuando se detecte una inconsistencia, registrar el error y limitar la exportación a</w:t>
      </w:r>
      <w:r>
        <w:br/>
      </w:r>
      <w:r>
        <w:t>las columnas autorizadas. Verificación: conciliar una muestra de inscripciones, becas y pagos y</w:t>
      </w:r>
      <w:r>
        <w:br/>
      </w:r>
      <w:r>
        <w:t>ejecutar intentos de acceso con los tres perfiles institucionales.</w:t>
      </w:r>
      <w:r>
        <w:br/>
      </w:r>
      <w:r>
        <w:br/>
      </w:r>
      <w:r>
        <w:t>Estado: Propuesto</w:t>
      </w:r>
    </w:p>
    <w:p w:rsidR="004C4A69" w:rsidRDefault="007B2DC6" w14:paraId="2A67E076" w14:textId="77777777">
      <w:pPr>
        <w:pStyle w:val="Ttulo2"/>
        <w:divId w:val="531261596"/>
      </w:pPr>
      <w:bookmarkStart w:name="SRS-108" w:id="144"/>
      <w:bookmarkStart w:name="_Toc235563887" w:id="145"/>
      <w:bookmarkEnd w:id="144"/>
      <w:r>
        <w:t>RSK-07 Notificaciones no entregadas</w:t>
      </w:r>
      <w:bookmarkEnd w:id="145"/>
    </w:p>
    <w:p w:rsidR="004C4A69" w:rsidRDefault="007B2DC6" w14:paraId="6E1AC7A9" w14:textId="77777777">
      <w:pPr>
        <w:pStyle w:val="rv-text"/>
        <w:divId w:val="531261596"/>
      </w:pPr>
      <w:r>
        <w:rPr>
          <w:rStyle w:val="rv-id"/>
        </w:rPr>
        <w:t>[SRS-108]</w:t>
      </w:r>
      <w:r>
        <w:t xml:space="preserve"> Probabilidad: Media</w:t>
      </w:r>
      <w:r>
        <w:br/>
      </w:r>
      <w:r>
        <w:br/>
      </w:r>
      <w:r>
        <w:t>Impacto: Medio</w:t>
      </w:r>
      <w:r>
        <w:br/>
      </w:r>
      <w:r>
        <w:br/>
      </w:r>
      <w:r>
        <w:t>Descripción: La indisponibilidad del correo o la mensajería, un contacto inválido o la ausencia</w:t>
      </w:r>
      <w:r>
        <w:br/>
      </w:r>
      <w:r>
        <w:t>de reintentos podría impedir que los participantes conozcan reprogramaciones, cancelaciones o</w:t>
      </w:r>
      <w:r>
        <w:br/>
      </w:r>
      <w:r>
        <w:t>resultados de becas.</w:t>
      </w:r>
      <w:r>
        <w:br/>
      </w:r>
      <w:r>
        <w:br/>
      </w:r>
      <w:r>
        <w:t>Mitigación: Prevención: validar datos de contacto, desacoplar el envío de la operación principal</w:t>
      </w:r>
      <w:r>
        <w:br/>
      </w:r>
      <w:r>
        <w:t>y guardar cada evento en una cola persistente. Detección: registrar destinatario, canal, fecha,</w:t>
      </w:r>
      <w:r>
        <w:br/>
      </w:r>
      <w:r>
        <w:t>intento, estado y error; generar una alerta cuando fallen tres intentos. Respuesta: realizar hasta</w:t>
      </w:r>
      <w:r>
        <w:br/>
      </w:r>
      <w:r>
        <w:t>tres reintentos dentro de 24 horas, utilizar el canal alternativo configurado y entregar a la Jefa</w:t>
      </w:r>
      <w:r>
        <w:br/>
      </w:r>
      <w:r>
        <w:t>Académica una lista de contactos que requieren intervención manual. Verificación: simular</w:t>
      </w:r>
      <w:r>
        <w:br/>
      </w:r>
      <w:r>
        <w:t>indisponibilidad del proveedor y confirmar conservación, reintentos, alerta y trazabilidad según</w:t>
      </w:r>
      <w:r>
        <w:br/>
      </w:r>
      <w:r>
        <w:t>FMT-13.</w:t>
      </w:r>
      <w:r>
        <w:br/>
      </w:r>
      <w:r>
        <w:br/>
      </w:r>
      <w:r>
        <w:t>Estado: Propuesto</w:t>
      </w:r>
    </w:p>
    <w:p w:rsidR="004C4A69" w:rsidRDefault="007B2DC6" w14:paraId="146A9276" w14:textId="77777777">
      <w:pPr>
        <w:pStyle w:val="Ttulo1"/>
        <w:divId w:val="531261596"/>
      </w:pPr>
      <w:bookmarkStart w:name="SRS-109" w:id="146"/>
      <w:bookmarkStart w:name="_Toc235563888" w:id="147"/>
      <w:bookmarkEnd w:id="146"/>
      <w:r>
        <w:t>Verificación</w:t>
      </w:r>
      <w:bookmarkEnd w:id="147"/>
    </w:p>
    <w:p w:rsidR="004C4A69" w:rsidRDefault="007B2DC6" w14:paraId="57817A47" w14:textId="77777777">
      <w:pPr>
        <w:pStyle w:val="rv-text"/>
        <w:divId w:val="531261596"/>
      </w:pPr>
      <w:r>
        <w:rPr>
          <w:rStyle w:val="rv-id"/>
        </w:rPr>
        <w:t>[SRS-109]</w:t>
      </w:r>
      <w:r>
        <w:t xml:space="preserve"> La verificación se realizará en paralelo con las categorías de requisitos. Cada</w:t>
      </w:r>
      <w:r>
        <w:br/>
      </w:r>
      <w:r>
        <w:t>requisito deberá vincularse con casos de prueba antes de su aceptación.</w:t>
      </w:r>
    </w:p>
    <w:p w:rsidR="004C4A69" w:rsidRDefault="007B2DC6" w14:paraId="1D3CE597" w14:textId="77777777">
      <w:pPr>
        <w:pStyle w:val="Ttulo2"/>
        <w:divId w:val="531261596"/>
      </w:pPr>
      <w:bookmarkStart w:name="SRS-110" w:id="148"/>
      <w:bookmarkStart w:name="_Toc235563889" w:id="149"/>
      <w:bookmarkEnd w:id="148"/>
      <w:r>
        <w:t>Requisitos funcionales</w:t>
      </w:r>
      <w:bookmarkEnd w:id="149"/>
    </w:p>
    <w:p w:rsidR="004C4A69" w:rsidRDefault="007B2DC6" w14:paraId="444085A2" w14:textId="77777777">
      <w:pPr>
        <w:pStyle w:val="rv-text"/>
        <w:divId w:val="531261596"/>
      </w:pPr>
      <w:r>
        <w:rPr>
          <w:rStyle w:val="rv-id"/>
        </w:rPr>
        <w:t>[SRS-110]</w:t>
      </w:r>
      <w:r>
        <w:t xml:space="preserve"> Método: Prueba funcional basada en el flujo principal, cada alternativa, excepción</w:t>
      </w:r>
      <w:r>
        <w:br/>
      </w:r>
      <w:r>
        <w:t>y criterio de aceptación.</w:t>
      </w:r>
    </w:p>
    <w:p w:rsidR="004C4A69" w:rsidRDefault="007B2DC6" w14:paraId="7A535F08" w14:textId="77777777">
      <w:pPr>
        <w:pStyle w:val="Ttulo2"/>
        <w:divId w:val="531261596"/>
      </w:pPr>
      <w:bookmarkStart w:name="SRS-111" w:id="150"/>
      <w:bookmarkStart w:name="_Toc235563890" w:id="151"/>
      <w:bookmarkEnd w:id="150"/>
      <w:r>
        <w:t>Interfaces externas</w:t>
      </w:r>
      <w:bookmarkEnd w:id="151"/>
    </w:p>
    <w:p w:rsidR="004C4A69" w:rsidRDefault="007B2DC6" w14:paraId="6B71A52C" w14:textId="77777777">
      <w:pPr>
        <w:pStyle w:val="rv-text"/>
        <w:divId w:val="531261596"/>
      </w:pPr>
      <w:r>
        <w:rPr>
          <w:rStyle w:val="rv-id"/>
        </w:rPr>
        <w:t>[SRS-111]</w:t>
      </w:r>
      <w:r>
        <w:t xml:space="preserve"> Método: Inspección y demostración en navegadores y dispositivos</w:t>
      </w:r>
      <w:r>
        <w:br/>
      </w:r>
      <w:r>
        <w:t>representativos; prueba de carga y descarga.</w:t>
      </w:r>
    </w:p>
    <w:p w:rsidR="004C4A69" w:rsidRDefault="007B2DC6" w14:paraId="01DA7F27" w14:textId="77777777">
      <w:pPr>
        <w:pStyle w:val="Ttulo2"/>
        <w:divId w:val="531261596"/>
      </w:pPr>
      <w:bookmarkStart w:name="SRS-112" w:id="152"/>
      <w:bookmarkStart w:name="_Toc235563891" w:id="153"/>
      <w:bookmarkEnd w:id="152"/>
      <w:r>
        <w:t>Usabilidad</w:t>
      </w:r>
      <w:bookmarkEnd w:id="153"/>
    </w:p>
    <w:p w:rsidR="004C4A69" w:rsidRDefault="007B2DC6" w14:paraId="364C9984" w14:textId="77777777">
      <w:pPr>
        <w:pStyle w:val="rv-text"/>
        <w:divId w:val="531261596"/>
      </w:pPr>
      <w:r>
        <w:rPr>
          <w:rStyle w:val="rv-id"/>
        </w:rPr>
        <w:t>[SRS-112]</w:t>
      </w:r>
      <w:r>
        <w:t xml:space="preserve"> Método: Prueba de tareas y revisión de interfaz responsiva, navegación por</w:t>
      </w:r>
      <w:r>
        <w:br/>
      </w:r>
      <w:r>
        <w:t>teclado, mensajes y conservación de datos válidos.</w:t>
      </w:r>
    </w:p>
    <w:p w:rsidR="004C4A69" w:rsidRDefault="007B2DC6" w14:paraId="33AA2616" w14:textId="77777777">
      <w:pPr>
        <w:pStyle w:val="Ttulo2"/>
        <w:divId w:val="531261596"/>
      </w:pPr>
      <w:bookmarkStart w:name="SRS-113" w:id="154"/>
      <w:bookmarkStart w:name="_Toc235563892" w:id="155"/>
      <w:bookmarkEnd w:id="154"/>
      <w:r>
        <w:t>Rendimiento</w:t>
      </w:r>
      <w:bookmarkEnd w:id="155"/>
    </w:p>
    <w:p w:rsidR="004C4A69" w:rsidRDefault="007B2DC6" w14:paraId="2183EF43" w14:textId="77777777">
      <w:pPr>
        <w:pStyle w:val="rv-text"/>
        <w:divId w:val="531261596"/>
      </w:pPr>
      <w:r>
        <w:rPr>
          <w:rStyle w:val="rv-id"/>
        </w:rPr>
        <w:t>[SRS-113]</w:t>
      </w:r>
      <w:r>
        <w:t xml:space="preserve"> Método: Medición automatizada de tiempos de respuesta bajo una carga de</w:t>
      </w:r>
      <w:r>
        <w:br/>
      </w:r>
      <w:r>
        <w:t>prueba acordada.</w:t>
      </w:r>
    </w:p>
    <w:p w:rsidR="004C4A69" w:rsidRDefault="007B2DC6" w14:paraId="5D7EABF0" w14:textId="77777777">
      <w:pPr>
        <w:pStyle w:val="Ttulo2"/>
        <w:divId w:val="531261596"/>
      </w:pPr>
      <w:bookmarkStart w:name="SRS-114" w:id="156"/>
      <w:bookmarkStart w:name="_Toc235563893" w:id="157"/>
      <w:bookmarkEnd w:id="156"/>
      <w:r>
        <w:t>Base de datos</w:t>
      </w:r>
      <w:bookmarkEnd w:id="157"/>
    </w:p>
    <w:p w:rsidR="004C4A69" w:rsidRDefault="007B2DC6" w14:paraId="5F9704C8" w14:textId="77777777">
      <w:pPr>
        <w:pStyle w:val="rv-text"/>
        <w:divId w:val="531261596"/>
      </w:pPr>
      <w:r>
        <w:rPr>
          <w:rStyle w:val="rv-id"/>
        </w:rPr>
        <w:t>[SRS-114]</w:t>
      </w:r>
      <w:r>
        <w:t xml:space="preserve"> Método: Inspección del modelo y pruebas de unicidad, integridad referencial,</w:t>
      </w:r>
      <w:r>
        <w:br/>
      </w:r>
      <w:r>
        <w:t>transacciones y acceso autorizado.</w:t>
      </w:r>
    </w:p>
    <w:p w:rsidR="004C4A69" w:rsidRDefault="007B2DC6" w14:paraId="3F9F4A64" w14:textId="77777777">
      <w:pPr>
        <w:pStyle w:val="Ttulo2"/>
        <w:divId w:val="531261596"/>
      </w:pPr>
      <w:bookmarkStart w:name="SRS-115" w:id="158"/>
      <w:bookmarkStart w:name="_Toc235563894" w:id="159"/>
      <w:bookmarkEnd w:id="158"/>
      <w:r>
        <w:t>Seguridad y privacidad</w:t>
      </w:r>
      <w:bookmarkEnd w:id="159"/>
    </w:p>
    <w:p w:rsidR="004C4A69" w:rsidRDefault="007B2DC6" w14:paraId="5CF5C115" w14:textId="77777777">
      <w:pPr>
        <w:pStyle w:val="rv-text"/>
        <w:divId w:val="531261596"/>
      </w:pPr>
      <w:r>
        <w:rPr>
          <w:rStyle w:val="rv-id"/>
        </w:rPr>
        <w:t>[SRS-115]</w:t>
      </w:r>
      <w:r>
        <w:t xml:space="preserve"> Método: Inspección de configuración y pruebas de autenticación, autorización,</w:t>
      </w:r>
      <w:r>
        <w:br/>
      </w:r>
      <w:r>
        <w:t xml:space="preserve">bloqueo, recuperación y acceso </w:t>
      </w:r>
      <w:proofErr w:type="gramStart"/>
      <w:r>
        <w:t>a</w:t>
      </w:r>
      <w:proofErr w:type="gramEnd"/>
      <w:r>
        <w:t xml:space="preserve"> archivos.</w:t>
      </w:r>
    </w:p>
    <w:p w:rsidR="004C4A69" w:rsidRDefault="007B2DC6" w14:paraId="5AFD2BE7" w14:textId="77777777">
      <w:pPr>
        <w:pStyle w:val="Ttulo2"/>
        <w:divId w:val="531261596"/>
      </w:pPr>
      <w:bookmarkStart w:name="SRS-116" w:id="160"/>
      <w:bookmarkStart w:name="_Toc235563895" w:id="161"/>
      <w:bookmarkEnd w:id="160"/>
      <w:r>
        <w:t>Fiabilidad y disponibilidad</w:t>
      </w:r>
      <w:bookmarkEnd w:id="161"/>
    </w:p>
    <w:p w:rsidR="004C4A69" w:rsidRDefault="007B2DC6" w14:paraId="3D8A1EA0" w14:textId="77777777">
      <w:pPr>
        <w:pStyle w:val="rv-text"/>
        <w:divId w:val="531261596"/>
      </w:pPr>
      <w:r>
        <w:rPr>
          <w:rStyle w:val="rv-id"/>
        </w:rPr>
        <w:t>[SRS-116]</w:t>
      </w:r>
      <w:r>
        <w:t xml:space="preserve"> Método: Pruebas de fallos controlados, reversión de transacciones y recuperación</w:t>
      </w:r>
      <w:r>
        <w:br/>
      </w:r>
      <w:r>
        <w:t>de eventos de notificación.</w:t>
      </w:r>
    </w:p>
    <w:p w:rsidR="004C4A69" w:rsidRDefault="007B2DC6" w14:paraId="76C5B491" w14:textId="77777777">
      <w:pPr>
        <w:pStyle w:val="Ttulo2"/>
        <w:divId w:val="531261596"/>
      </w:pPr>
      <w:bookmarkStart w:name="SRS-117" w:id="162"/>
      <w:bookmarkStart w:name="_Toc235563896" w:id="163"/>
      <w:bookmarkEnd w:id="162"/>
      <w:r>
        <w:t>Portabilidad</w:t>
      </w:r>
      <w:bookmarkEnd w:id="163"/>
    </w:p>
    <w:p w:rsidR="004C4A69" w:rsidRDefault="007B2DC6" w14:paraId="19AD13B7" w14:textId="77777777">
      <w:pPr>
        <w:pStyle w:val="rv-text"/>
        <w:divId w:val="531261596"/>
      </w:pPr>
      <w:r>
        <w:rPr>
          <w:rStyle w:val="rv-id"/>
        </w:rPr>
        <w:t>[SRS-117]</w:t>
      </w:r>
      <w:r>
        <w:t xml:space="preserve"> Método: Demostración de las funciones principales en los navegadores</w:t>
      </w:r>
      <w:r>
        <w:br/>
      </w:r>
      <w:r>
        <w:t>declarados.</w:t>
      </w:r>
    </w:p>
    <w:p w:rsidR="004C4A69" w:rsidRDefault="007B2DC6" w14:paraId="1FDA22D5" w14:textId="77777777">
      <w:pPr>
        <w:pStyle w:val="Ttulo1"/>
        <w:divId w:val="531261596"/>
      </w:pPr>
      <w:bookmarkStart w:name="SRS-118" w:id="164"/>
      <w:bookmarkStart w:name="_Toc235563897" w:id="165"/>
      <w:bookmarkEnd w:id="164"/>
      <w:r>
        <w:t>Información complementaria</w:t>
      </w:r>
      <w:bookmarkEnd w:id="165"/>
    </w:p>
    <w:p w:rsidR="004C4A69" w:rsidRDefault="007B2DC6" w14:paraId="0E770692" w14:textId="77777777">
      <w:pPr>
        <w:pStyle w:val="rv-text"/>
        <w:divId w:val="531261596"/>
      </w:pPr>
      <w:r>
        <w:rPr>
          <w:rStyle w:val="rv-id"/>
        </w:rPr>
        <w:t>[SRS-118]</w:t>
      </w:r>
      <w:r>
        <w:t xml:space="preserve"> Los siguientes catálogos y formatos forman parte normativa del SRS cuando un</w:t>
      </w:r>
      <w:r>
        <w:br/>
      </w:r>
      <w:r>
        <w:t>requisito los referencia.</w:t>
      </w:r>
    </w:p>
    <w:p w:rsidR="004C4A69" w:rsidRDefault="007B2DC6" w14:paraId="0743C391" w14:textId="77777777">
      <w:pPr>
        <w:pStyle w:val="Ttulo2"/>
        <w:divId w:val="531261596"/>
      </w:pPr>
      <w:bookmarkStart w:name="SRS-119" w:id="166"/>
      <w:bookmarkStart w:name="_Toc235563898" w:id="167"/>
      <w:bookmarkEnd w:id="166"/>
      <w:r>
        <w:t xml:space="preserve">FMT-01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por </w:t>
      </w:r>
      <w:proofErr w:type="spellStart"/>
      <w:r>
        <w:t>perfil</w:t>
      </w:r>
      <w:bookmarkEnd w:id="167"/>
      <w:proofErr w:type="spellEnd"/>
    </w:p>
    <w:p w:rsidR="004C4A69" w:rsidRDefault="007B2DC6" w14:paraId="4DB251D0" w14:textId="77777777">
      <w:pPr>
        <w:pStyle w:val="rv-text"/>
        <w:divId w:val="531261596"/>
      </w:pPr>
      <w:r>
        <w:rPr>
          <w:rStyle w:val="rv-id"/>
        </w:rPr>
        <w:t>[SRS-119]</w:t>
      </w:r>
      <w:r>
        <w:t xml:space="preserve"> Perfiles mínimos: Jefe TICS (usuarios, perfiles y accesos), Jefa Académica</w:t>
      </w:r>
      <w:r>
        <w:br/>
      </w:r>
      <w:r>
        <w:t>(cursos, inscripciones, becas y reportes académicos) y Jefe Financiero (validación de</w:t>
      </w:r>
      <w:r>
        <w:br/>
      </w:r>
      <w:r>
        <w:t>comprobantes y reportes financieros). Cada permiso se expresará como Ver, Crear, Modificar,</w:t>
      </w:r>
      <w:r>
        <w:br/>
      </w:r>
      <w:r>
        <w:t>Aprobar o Exportar. Ningún perfil podrá otorgar permisos fuera de su dominio sin autorización</w:t>
      </w:r>
      <w:r>
        <w:br/>
      </w:r>
      <w:r>
        <w:t>institucional.</w:t>
      </w:r>
    </w:p>
    <w:p w:rsidR="004C4A69" w:rsidRDefault="007B2DC6" w14:paraId="4CF984FC" w14:textId="77777777">
      <w:pPr>
        <w:pStyle w:val="Ttulo2"/>
        <w:divId w:val="531261596"/>
      </w:pPr>
      <w:bookmarkStart w:name="SRS-120" w:id="168"/>
      <w:bookmarkStart w:name="_Toc235563899" w:id="169"/>
      <w:bookmarkEnd w:id="168"/>
      <w:r>
        <w:t>FMT-02 Política de contraseñas y acceso</w:t>
      </w:r>
      <w:bookmarkEnd w:id="169"/>
    </w:p>
    <w:p w:rsidR="004C4A69" w:rsidP="598BF7AF" w:rsidRDefault="007B2DC6" w14:paraId="1B6F8B05" w14:textId="3466AC17">
      <w:pPr>
        <w:pStyle w:val="rv-text"/>
        <w:suppressLineNumbers w:val="0"/>
        <w:bidi w:val="0"/>
        <w:spacing w:before="120" w:beforeAutospacing="off" w:after="0" w:afterAutospacing="off" w:line="240" w:lineRule="exact"/>
        <w:ind w:left="0" w:right="0"/>
        <w:jc w:val="left"/>
      </w:pPr>
      <w:r w:rsidRPr="598BF7AF" w:rsidR="598BF7AF">
        <w:rPr>
          <w:rStyle w:val="rv-id"/>
        </w:rPr>
        <w:t>[SRS-120]</w:t>
      </w:r>
      <w:r w:rsidR="598BF7AF">
        <w:rPr/>
        <w:t xml:space="preserve"> Contraseña de 8 a 64 caracteres con mayúscula, minúscula, número y carácter</w:t>
      </w:r>
      <w:r>
        <w:br/>
      </w:r>
      <w:r w:rsidR="598BF7AF">
        <w:rPr/>
        <w:t>especial; no se almacenará en texto plano. Después de tres intentos fallidos la cuenta se</w:t>
      </w:r>
      <w:r>
        <w:br/>
      </w:r>
      <w:r w:rsidR="598BF7AF">
        <w:rPr/>
        <w:t>bloqueará durante 15 minutos. La contraseña temporal se cambiará en el primer acceso. El enlace</w:t>
      </w:r>
      <w:r w:rsidR="598BF7AF">
        <w:rPr/>
        <w:t xml:space="preserve"> </w:t>
      </w:r>
      <w:r w:rsidR="598BF7AF">
        <w:rPr/>
        <w:t>de recuperación será de un solo uso y caducará en 30 minutos.</w:t>
      </w:r>
    </w:p>
    <w:p w:rsidR="004C4A69" w:rsidRDefault="007B2DC6" w14:paraId="2134FFA2" w14:textId="77777777">
      <w:pPr>
        <w:pStyle w:val="Ttulo2"/>
        <w:divId w:val="531261596"/>
      </w:pPr>
      <w:bookmarkStart w:name="SRS-121" w:id="170"/>
      <w:bookmarkStart w:name="_Toc235563900" w:id="171"/>
      <w:bookmarkEnd w:id="170"/>
      <w:r>
        <w:t>FMT-03 Identificación, correo y teléfono</w:t>
      </w:r>
      <w:bookmarkEnd w:id="171"/>
    </w:p>
    <w:p w:rsidR="004C4A69" w:rsidRDefault="007B2DC6" w14:paraId="093FA1E7" w14:textId="77777777">
      <w:pPr>
        <w:pStyle w:val="rv-text"/>
        <w:divId w:val="531261596"/>
      </w:pPr>
      <w:r>
        <w:rPr>
          <w:rStyle w:val="rv-id"/>
        </w:rPr>
        <w:t>[SRS-121]</w:t>
      </w:r>
      <w:r>
        <w:t xml:space="preserve"> Cédula ecuatoriana: 10 dígitos y validación del dígito verificador. Pasaporte: entre</w:t>
      </w:r>
      <w:r>
        <w:br/>
      </w:r>
      <w:r>
        <w:t>5 y 20 caracteres alfanuméricos. Correo: estructura usuario@dominio y conversión a minúsculas</w:t>
      </w:r>
      <w:r>
        <w:br/>
      </w:r>
      <w:r>
        <w:t>para unicidad. Teléfono: entre 7 y 15 dígitos, permitiendo prefijo internacional.</w:t>
      </w:r>
    </w:p>
    <w:p w:rsidR="004C4A69" w:rsidRDefault="007B2DC6" w14:paraId="6932C94C" w14:textId="77777777">
      <w:pPr>
        <w:pStyle w:val="Ttulo2"/>
        <w:divId w:val="531261596"/>
      </w:pPr>
      <w:bookmarkStart w:name="SRS-122" w:id="172"/>
      <w:bookmarkStart w:name="_Toc235563901" w:id="173"/>
      <w:bookmarkEnd w:id="172"/>
      <w:r>
        <w:t>FMT-04 Datos y estados del curso</w:t>
      </w:r>
      <w:bookmarkEnd w:id="173"/>
    </w:p>
    <w:p w:rsidR="004C4A69" w:rsidRDefault="007B2DC6" w14:paraId="5C615328" w14:textId="176254FA">
      <w:pPr>
        <w:pStyle w:val="rv-text"/>
        <w:divId w:val="531261596"/>
      </w:pPr>
      <w:r w:rsidRPr="598BF7AF" w:rsidR="598BF7AF">
        <w:rPr>
          <w:rStyle w:val="rv-id"/>
        </w:rPr>
        <w:t>[SRS-122]</w:t>
      </w:r>
      <w:r w:rsidR="598BF7AF">
        <w:rPr/>
        <w:t xml:space="preserve"> Datos obligatorios: nombre, descripción, contenido, horas, modalidad, tipo,</w:t>
      </w:r>
      <w:r>
        <w:br/>
      </w:r>
      <w:r w:rsidR="598BF7AF">
        <w:rPr/>
        <w:t>fechas, cupo, costo , requisitos y docente. Estados: Borrador, Publicado,</w:t>
      </w:r>
      <w:r>
        <w:br/>
      </w:r>
      <w:r w:rsidR="598BF7AF">
        <w:rPr/>
        <w:t>Reprogramado, Cancelado y Finalizado. Solo Publicado o Reprogramado dentro del periodo</w:t>
      </w:r>
      <w:r>
        <w:br/>
      </w:r>
      <w:r w:rsidR="598BF7AF">
        <w:rPr/>
        <w:t>admitirá inscripciones.</w:t>
      </w:r>
    </w:p>
    <w:p w:rsidR="004C4A69" w:rsidRDefault="007B2DC6" w14:paraId="1CC00A9D" w14:textId="77777777">
      <w:pPr>
        <w:pStyle w:val="Ttulo2"/>
        <w:divId w:val="531261596"/>
      </w:pPr>
      <w:bookmarkStart w:name="SRS-123" w:id="174"/>
      <w:bookmarkStart w:name="_Toc235563902" w:id="175"/>
      <w:bookmarkEnd w:id="174"/>
      <w:r>
        <w:t>FMT-05 Datos del docente</w:t>
      </w:r>
      <w:bookmarkEnd w:id="175"/>
    </w:p>
    <w:p w:rsidR="004C4A69" w:rsidRDefault="007B2DC6" w14:paraId="0E63DDCA" w14:textId="77777777">
      <w:pPr>
        <w:pStyle w:val="rv-text"/>
        <w:divId w:val="531261596"/>
      </w:pPr>
      <w:r w:rsidRPr="598BF7AF" w:rsidR="598BF7AF">
        <w:rPr>
          <w:rStyle w:val="rv-id"/>
        </w:rPr>
        <w:t>[SRS-123]</w:t>
      </w:r>
      <w:r w:rsidR="598BF7AF">
        <w:rPr/>
        <w:t xml:space="preserve"> Identificación, nombres, apellidos, correo, área de conocimiento y estado</w:t>
      </w:r>
      <w:r>
        <w:br/>
      </w:r>
      <w:r w:rsidR="598BF7AF">
        <w:rPr/>
        <w:t>Activo/Inactivo. En el sistema el docente es una entidad académica y no requiere cuenta ni</w:t>
      </w:r>
      <w:r>
        <w:br/>
      </w:r>
      <w:r w:rsidR="598BF7AF">
        <w:rPr/>
        <w:t>panel propio.</w:t>
      </w:r>
    </w:p>
    <w:p w:rsidR="004C4A69" w:rsidRDefault="007B2DC6" w14:paraId="3E71359B" w14:textId="77777777">
      <w:pPr>
        <w:pStyle w:val="Ttulo2"/>
        <w:divId w:val="531261596"/>
      </w:pPr>
      <w:bookmarkStart w:name="SRS-125" w:id="178"/>
      <w:bookmarkStart w:name="_Toc235563904" w:id="179"/>
      <w:bookmarkEnd w:id="178"/>
      <w:r>
        <w:t>FMT-07 Becas</w:t>
      </w:r>
      <w:bookmarkEnd w:id="179"/>
    </w:p>
    <w:p w:rsidR="004C4A69" w:rsidRDefault="007B2DC6" w14:paraId="182257EC" w14:textId="77777777">
      <w:pPr>
        <w:pStyle w:val="rv-text"/>
        <w:divId w:val="531261596"/>
      </w:pPr>
      <w:r>
        <w:rPr>
          <w:rStyle w:val="rv-id"/>
        </w:rPr>
        <w:t>[SRS-125]</w:t>
      </w:r>
      <w:r>
        <w:t xml:space="preserve"> Estados de postulación: Pendiente, Aprobada y Rechazada. Estados del beneficio:</w:t>
      </w:r>
      <w:r>
        <w:br/>
      </w:r>
      <w:r>
        <w:t>Activo, Modificado y Revocado. Cobertura permitida: 100 % para beca y 50 % para media beca.</w:t>
      </w:r>
      <w:r>
        <w:br/>
      </w:r>
      <w:r>
        <w:t>Todo registro o modificación conservará participante, curso, porcentaje, resolución o motivo,</w:t>
      </w:r>
      <w:r>
        <w:br/>
      </w:r>
      <w:r>
        <w:t>fecha, responsable y respaldos aplicables. La revocación requerirá un motivo y recalculará el</w:t>
      </w:r>
      <w:r>
        <w:br/>
      </w:r>
      <w:r>
        <w:t>saldo como Pendiente de revisión.</w:t>
      </w:r>
    </w:p>
    <w:p w:rsidR="004C4A69" w:rsidRDefault="007B2DC6" w14:paraId="7893BFB0" w14:textId="77777777">
      <w:pPr>
        <w:pStyle w:val="Ttulo2"/>
        <w:divId w:val="531261596"/>
      </w:pPr>
      <w:bookmarkStart w:name="SRS-126" w:id="180"/>
      <w:bookmarkStart w:name="_Toc235563905" w:id="181"/>
      <w:bookmarkEnd w:id="180"/>
      <w:r>
        <w:t>FMT-08 Importación de beneficiarios</w:t>
      </w:r>
      <w:bookmarkEnd w:id="181"/>
    </w:p>
    <w:p w:rsidR="004C4A69" w:rsidRDefault="007B2DC6" w14:paraId="572DC3AA" w14:textId="77777777">
      <w:pPr>
        <w:pStyle w:val="rv-text"/>
        <w:divId w:val="531261596"/>
      </w:pPr>
      <w:r>
        <w:rPr>
          <w:rStyle w:val="rv-id"/>
        </w:rPr>
        <w:t>[SRS-126]</w:t>
      </w:r>
      <w:r>
        <w:t xml:space="preserve"> Archivo CSV UTF-8 separado por punto y coma. Encabezados obligatorios:</w:t>
      </w:r>
      <w:r>
        <w:br/>
      </w:r>
      <w:r>
        <w:t>identificacion; nombres; apellidos; correo; curso; cobertura; resolucion. La cobertura será 50 o</w:t>
      </w:r>
      <w:r>
        <w:br/>
      </w:r>
      <w:r>
        <w:t>100. Las filas inválidas o duplicadas no se cargarán y se incluirán en un reporte con número de</w:t>
      </w:r>
      <w:r>
        <w:br/>
      </w:r>
      <w:r>
        <w:t>fila y motivo.</w:t>
      </w:r>
    </w:p>
    <w:p w:rsidR="004C4A69" w:rsidRDefault="007B2DC6" w14:paraId="11B82CFF" w14:textId="77777777">
      <w:pPr>
        <w:pStyle w:val="Ttulo2"/>
        <w:divId w:val="531261596"/>
      </w:pPr>
      <w:bookmarkStart w:name="SRS-127" w:id="182"/>
      <w:bookmarkStart w:name="_Toc235563906" w:id="183"/>
      <w:bookmarkEnd w:id="182"/>
      <w:r>
        <w:t>FMT-09 Estados de inscripción, pago y beca</w:t>
      </w:r>
      <w:bookmarkEnd w:id="183"/>
    </w:p>
    <w:p w:rsidR="004C4A69" w:rsidRDefault="007B2DC6" w14:paraId="61A2FD1D" w14:textId="51E1BC45">
      <w:pPr>
        <w:pStyle w:val="rv-text"/>
        <w:divId w:val="531261596"/>
      </w:pPr>
      <w:r w:rsidRPr="393A1DD5" w:rsidR="393A1DD5">
        <w:rPr>
          <w:rStyle w:val="rv-id"/>
        </w:rPr>
        <w:t>[SRS-127]</w:t>
      </w:r>
      <w:r w:rsidR="393A1DD5">
        <w:rPr/>
        <w:t xml:space="preserve"> Inscripción: Registrada, Confirmada, Rechazada, Cancelada o Afectada por</w:t>
      </w:r>
      <w:r>
        <w:br/>
      </w:r>
      <w:r w:rsidR="393A1DD5">
        <w:rPr/>
        <w:t>cancelación. Pago: Pendiente de carga, Pendiente de validación, Aprobado,</w:t>
      </w:r>
      <w:r>
        <w:br/>
      </w:r>
      <w:r w:rsidR="393A1DD5">
        <w:rPr/>
        <w:t>Rechazado o Revisión financiera. Beca: No aplica, Pendiente, Aprobada, Rechazada o Revocada.</w:t>
      </w:r>
      <w:r>
        <w:br/>
      </w:r>
      <w:r w:rsidR="393A1DD5">
        <w:rPr/>
        <w:t>Los tres estados se almacenarán y mostrarán separadamente.</w:t>
      </w:r>
    </w:p>
    <w:p w:rsidR="004C4A69" w:rsidRDefault="007B2DC6" w14:paraId="44D53081" w14:textId="77777777">
      <w:pPr>
        <w:pStyle w:val="Ttulo2"/>
        <w:divId w:val="531261596"/>
      </w:pPr>
      <w:bookmarkStart w:name="SRS-128" w:id="184"/>
      <w:bookmarkStart w:name="_Toc235563907" w:id="185"/>
      <w:bookmarkEnd w:id="184"/>
      <w:r>
        <w:t>FMT-10 Archivos adjuntos</w:t>
      </w:r>
      <w:bookmarkEnd w:id="185"/>
    </w:p>
    <w:p w:rsidR="004C4A69" w:rsidRDefault="007B2DC6" w14:paraId="41B29F14" w14:textId="77777777">
      <w:pPr>
        <w:pStyle w:val="rv-text"/>
        <w:divId w:val="531261596"/>
      </w:pPr>
      <w:r>
        <w:rPr>
          <w:rStyle w:val="rv-id"/>
        </w:rPr>
        <w:t>[SRS-128]</w:t>
      </w:r>
      <w:r>
        <w:t xml:space="preserve"> Formatos admitidos: PDF, JPG y PNG; tamaño máximo 5 MB por archivo;</w:t>
      </w:r>
      <w:r>
        <w:br/>
      </w:r>
      <w:r>
        <w:t>nombre normalizado; validación de extensión, tipo real, integridad y contenido malicioso. El</w:t>
      </w:r>
      <w:r>
        <w:br/>
      </w:r>
      <w:r>
        <w:t>acceso requerirá autorización y no utilizará enlaces públicos permanentes.</w:t>
      </w:r>
    </w:p>
    <w:p w:rsidR="004C4A69" w:rsidRDefault="007B2DC6" w14:paraId="7C8D906A" w14:textId="77777777">
      <w:pPr>
        <w:pStyle w:val="Ttulo2"/>
        <w:divId w:val="531261596"/>
      </w:pPr>
      <w:bookmarkStart w:name="SRS-129" w:id="186"/>
      <w:bookmarkStart w:name="_Toc235563908" w:id="187"/>
      <w:bookmarkEnd w:id="186"/>
      <w:r>
        <w:t>FMT-11 Comprobante de inscripción</w:t>
      </w:r>
      <w:bookmarkEnd w:id="187"/>
    </w:p>
    <w:p w:rsidR="004C4A69" w:rsidRDefault="007B2DC6" w14:paraId="5DEA1DA7" w14:textId="77777777">
      <w:pPr>
        <w:pStyle w:val="rv-text"/>
        <w:divId w:val="531261596"/>
      </w:pPr>
      <w:r>
        <w:rPr>
          <w:rStyle w:val="rv-id"/>
        </w:rPr>
        <w:t>[SRS-129]</w:t>
      </w:r>
      <w:r>
        <w:t xml:space="preserve"> PDF con código único, nombres del participante, identificación parcialmente</w:t>
      </w:r>
      <w:r>
        <w:br/>
      </w:r>
      <w:r>
        <w:t>oculta, curso, modalidad, fecha de registro, estado de inscripción, estado de pago, condición de</w:t>
      </w:r>
      <w:r>
        <w:br/>
      </w:r>
      <w:r>
        <w:t>beca y fecha de generación. Incluirá la indicación de que no sustituye un comprobante de pago.</w:t>
      </w:r>
    </w:p>
    <w:p w:rsidR="004C4A69" w:rsidRDefault="007B2DC6" w14:paraId="79808647" w14:textId="77777777">
      <w:pPr>
        <w:pStyle w:val="Ttulo2"/>
        <w:divId w:val="531261596"/>
      </w:pPr>
      <w:bookmarkStart w:name="SRS-130" w:id="188"/>
      <w:bookmarkStart w:name="_Toc235563909" w:id="189"/>
      <w:bookmarkEnd w:id="188"/>
      <w:r>
        <w:t>FMT-12 Catálogo de reportes</w:t>
      </w:r>
      <w:bookmarkEnd w:id="189"/>
    </w:p>
    <w:p w:rsidR="004C4A69" w:rsidRDefault="007B2DC6" w14:paraId="52AC403D" w14:textId="77777777">
      <w:pPr>
        <w:pStyle w:val="rv-text"/>
        <w:divId w:val="531261596"/>
      </w:pPr>
      <w:r>
        <w:rPr>
          <w:rStyle w:val="rv-id"/>
        </w:rPr>
        <w:t>[SRS-130]</w:t>
      </w:r>
      <w:r>
        <w:t xml:space="preserve"> Todo reporte mostrará fecha de generación, filtros y usuario generador. Inscritos:</w:t>
      </w:r>
      <w:r>
        <w:br/>
      </w:r>
      <w:r>
        <w:t>identificación, nombre, correo, curso y estado. Becas: participante, curso, cobertura y estado.</w:t>
      </w:r>
      <w:r>
        <w:br/>
      </w:r>
      <w:r>
        <w:t>Pagos: participante, curso, monto declarado, estado y fecha de validación. El total por curso</w:t>
      </w:r>
      <w:r>
        <w:br/>
      </w:r>
      <w:r>
        <w:t>sumará únicamente pagos Aprobados y mostrará por separado becas y saldos pendientes.</w:t>
      </w:r>
    </w:p>
    <w:p w:rsidR="004C4A69" w:rsidRDefault="007B2DC6" w14:paraId="3529341C" w14:textId="77777777">
      <w:pPr>
        <w:pStyle w:val="Ttulo2"/>
        <w:divId w:val="531261596"/>
      </w:pPr>
      <w:bookmarkStart w:name="SRS-131" w:id="190"/>
      <w:bookmarkStart w:name="_Toc235563910" w:id="191"/>
      <w:bookmarkEnd w:id="190"/>
      <w:r>
        <w:t>FMT-13 Notificaciones</w:t>
      </w:r>
      <w:bookmarkEnd w:id="191"/>
    </w:p>
    <w:p w:rsidR="004C4A69" w:rsidRDefault="007B2DC6" w14:paraId="08C0E8BF" w14:textId="77777777">
      <w:pPr>
        <w:pStyle w:val="rv-text"/>
        <w:divId w:val="531261596"/>
      </w:pPr>
      <w:r>
        <w:rPr>
          <w:rStyle w:val="rv-id"/>
        </w:rPr>
        <w:t>[SRS-131]</w:t>
      </w:r>
      <w:r>
        <w:t xml:space="preserve"> Cada aviso incluirá evento, curso o postulación, fecha, información modificada e</w:t>
      </w:r>
      <w:r>
        <w:br/>
      </w:r>
      <w:r>
        <w:t>instrucciones. Se registrarán destinatario, canal, fecha, estado y error. Ante fallo se realizarán</w:t>
      </w:r>
      <w:r>
        <w:br/>
      </w:r>
      <w:r>
        <w:t>hasta tres intentos dentro de 24 horas; si persiste, se usará el canal alternativo disponible y se</w:t>
      </w:r>
      <w:r>
        <w:br/>
      </w:r>
      <w:r>
        <w:t>generará una alerta administrativa.</w:t>
      </w:r>
    </w:p>
    <w:p w:rsidR="004C4A69" w:rsidRDefault="007B2DC6" w14:paraId="6BADA14E" w14:textId="77777777">
      <w:pPr>
        <w:pStyle w:val="Ttulo1"/>
        <w:divId w:val="531261596"/>
      </w:pPr>
      <w:bookmarkStart w:name="SRS-132" w:id="192"/>
      <w:bookmarkStart w:name="_Toc235563911" w:id="193"/>
      <w:bookmarkEnd w:id="192"/>
      <w:r>
        <w:t>Referencias</w:t>
      </w:r>
      <w:bookmarkEnd w:id="193"/>
    </w:p>
    <w:p w:rsidR="004C4A69" w:rsidP="7C45759E" w:rsidRDefault="007B2DC6" w14:paraId="473D00E2" w14:textId="785711A3">
      <w:pPr>
        <w:pStyle w:val="rv-text"/>
        <w:divId w:val="531261596"/>
      </w:pPr>
      <w:r>
        <w:rPr>
          <w:rStyle w:val="rv-id"/>
        </w:rPr>
        <w:t>[SRS-132]</w:t>
      </w:r>
      <w:r>
        <w:t xml:space="preserve"> ISO/IEC/IEEE 29148:2018, Systems and software engineering — Life cycle</w:t>
      </w:r>
      <w:r>
        <w:br/>
      </w:r>
      <w:r>
        <w:t>processes — Requirements engineering.</w:t>
      </w:r>
      <w:r>
        <w:br/>
      </w:r>
      <w:r w:rsidR="32E67348">
        <w:br/>
      </w:r>
      <w:hyperlink r:id="rId11">
        <w:r w:rsidRPr="7C45759E" w:rsidR="7C45759E">
          <w:rPr>
            <w:rStyle w:val="Hipervnculo"/>
            <w:color w:val="auto"/>
            <w:u w:val="none"/>
          </w:rPr>
          <w:t>Ley Orgánica de Protección de Datos Personales del Ecuador.</w:t>
        </w:r>
      </w:hyperlink>
      <w:r w:rsidR="32E67348">
        <w:br/>
      </w:r>
      <w:r w:rsidR="32E67348">
        <w:br/>
      </w:r>
      <w:hyperlink w:anchor="%7B%22pageId%22%3A%22a9w_aWIMSQ5Bx658NMPg%22%7D" r:id="rId12">
        <w:r w:rsidRPr="7C45759E" w:rsidR="7C45759E">
          <w:rPr>
            <w:rStyle w:val="Hipervnculo"/>
            <w:color w:val="auto"/>
            <w:u w:val="none"/>
          </w:rPr>
          <w:t>Diagrama de casos de uso “SIC — Sistema de Inscripción a Cursos”.</w:t>
        </w:r>
      </w:hyperlink>
      <w:r w:rsidR="32E67348">
        <w:br/>
      </w:r>
      <w:r w:rsidR="32E67348">
        <w:br/>
      </w:r>
      <w:hyperlink w:anchor="gid=987767911" r:id="rId13">
        <w:r w:rsidRPr="7C45759E" w:rsidR="7C45759E">
          <w:rPr>
            <w:rStyle w:val="Hipervnculo"/>
            <w:color w:val="auto"/>
            <w:u w:val="none"/>
          </w:rPr>
          <w:t>30718_G4_PROPUESTA2, Puntos de Función.</w:t>
        </w:r>
      </w:hyperlink>
    </w:p>
    <w:p w:rsidR="004C4A69" w:rsidP="7C45759E" w:rsidRDefault="000A7062" w14:paraId="7F1216D5" w14:textId="4D345B9F">
      <w:pPr>
        <w:pStyle w:val="rv-text"/>
        <w:divId w:val="531261596"/>
      </w:pPr>
      <w:hyperlink r:id="rId14">
        <w:r w:rsidRPr="7C45759E" w:rsidR="7C45759E">
          <w:rPr>
            <w:rStyle w:val="Hipervnculo"/>
            <w:color w:val="auto"/>
            <w:u w:val="none"/>
          </w:rPr>
          <w:t>30718_G4_PROPUESTA2, Planificación.</w:t>
        </w:r>
      </w:hyperlink>
      <w:r w:rsidR="32E67348">
        <w:br/>
      </w:r>
      <w:r w:rsidR="32E67348">
        <w:br/>
      </w:r>
      <w:r w:rsidRPr="7C45759E" w:rsidR="7C45759E">
        <w:t>NRC_G3_VERIFICACION_G2_P2, informe de expertos sobre requisitos funcionales y no</w:t>
      </w:r>
      <w:r w:rsidR="32E67348">
        <w:br/>
      </w:r>
      <w:r w:rsidRPr="7C45759E" w:rsidR="7C45759E">
        <w:t>funcionales.</w:t>
      </w:r>
    </w:p>
    <w:p w:rsidR="32E67348" w:rsidP="7C45759E" w:rsidRDefault="000A7062" w14:paraId="2367A029" w14:textId="0F559E14">
      <w:pPr>
        <w:pStyle w:val="rv-text"/>
      </w:pPr>
      <w:hyperlink r:id="rId15">
        <w:r w:rsidRPr="7C45759E" w:rsidR="7C45759E">
          <w:rPr>
            <w:rStyle w:val="Hipervnculo"/>
            <w:color w:val="auto"/>
            <w:u w:val="none"/>
          </w:rPr>
          <w:t>Minuta realizada al departamento de TICS.</w:t>
        </w:r>
      </w:hyperlink>
    </w:p>
    <w:p w:rsidR="32E67348" w:rsidP="7C45759E" w:rsidRDefault="000A7062" w14:paraId="55C19545" w14:textId="48EF8F2D">
      <w:pPr>
        <w:pStyle w:val="rv-text"/>
      </w:pPr>
      <w:hyperlink r:id="rId16">
        <w:r w:rsidRPr="7C45759E" w:rsidR="7C45759E">
          <w:rPr>
            <w:rStyle w:val="Hipervnculo"/>
            <w:color w:val="auto"/>
            <w:u w:val="none"/>
          </w:rPr>
          <w:t>Minuta realizada al jefe académico.</w:t>
        </w:r>
      </w:hyperlink>
    </w:p>
    <w:p w:rsidR="004C4A69" w:rsidRDefault="004C4A69" w14:paraId="7FC20420" w14:textId="12984362">
      <w:pPr>
        <w:pStyle w:val="rv-text"/>
        <w:divId w:val="531261596"/>
      </w:pPr>
    </w:p>
    <w:sectPr w:rsidR="004C4A69" w:rsidSect="00A678D0">
      <w:headerReference w:type="default" r:id="rId17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78D0" w:rsidRDefault="00A678D0" w14:paraId="34264CE0" w14:textId="77777777">
      <w:r>
        <w:separator/>
      </w:r>
    </w:p>
  </w:endnote>
  <w:endnote w:type="continuationSeparator" w:id="0">
    <w:p w:rsidR="00A678D0" w:rsidRDefault="00A678D0" w14:paraId="4C0CEEA0" w14:textId="77777777">
      <w:r>
        <w:continuationSeparator/>
      </w:r>
    </w:p>
  </w:endnote>
  <w:endnote w:type="continuationNotice" w:id="1">
    <w:p w:rsidR="00F55720" w:rsidRDefault="00F55720" w14:paraId="42BE7A8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093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9103F" w:rsidRDefault="0009103F" w14:paraId="27EE0024" w14:textId="77777777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4B4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Pr="00EA06B1" w:rsidR="00594295" w:rsidP="00EA06B1" w:rsidRDefault="00594295" w14:paraId="708837CC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103F" w:rsidRDefault="0009103F" w14:paraId="637526D8" w14:textId="77777777">
    <w:pPr>
      <w:pStyle w:val="Piedepgina"/>
      <w:jc w:val="right"/>
    </w:pPr>
  </w:p>
  <w:p w:rsidR="0009103F" w:rsidRDefault="0009103F" w14:paraId="20602ACD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78D0" w:rsidRDefault="00A678D0" w14:paraId="65459284" w14:textId="77777777">
      <w:r>
        <w:separator/>
      </w:r>
    </w:p>
  </w:footnote>
  <w:footnote w:type="continuationSeparator" w:id="0">
    <w:p w:rsidR="00A678D0" w:rsidRDefault="00A678D0" w14:paraId="2160025A" w14:textId="77777777">
      <w:r>
        <w:continuationSeparator/>
      </w:r>
    </w:p>
  </w:footnote>
  <w:footnote w:type="continuationNotice" w:id="1">
    <w:p w:rsidR="00F55720" w:rsidRDefault="00F55720" w14:paraId="6EEAD99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6A0B" w:rsidRDefault="00106A0B" w14:paraId="4C62FCC1" w14:textId="77777777">
    <w:pPr>
      <w:pStyle w:val="Encabezado"/>
    </w:pPr>
  </w:p>
  <w:p w:rsidR="00106A0B" w:rsidRDefault="00106A0B" w14:paraId="0C8752DB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2017953966"/>
      <w:placeholder>
        <w:docPart w:val="AFCCF0A29AF84F5AB4BCB401786348C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09103F" w:rsidRDefault="00222804" w14:paraId="2DC644A8" w14:textId="1EF0A83F">
        <w:pPr>
          <w:pStyle w:val="Encabezado"/>
        </w:pPr>
        <w:r>
          <w:t>SRS</w:t>
        </w:r>
      </w:p>
    </w:sdtContent>
  </w:sdt>
  <w:p w:rsidR="0009103F" w:rsidRDefault="0009103F" w14:paraId="2A44A5E4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0">
    <w:nsid w:val="a2f6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416a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5da9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2863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B"/>
    <w:multiLevelType w:val="multilevel"/>
    <w:tmpl w:val="58DA37F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sz w:val="36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093723"/>
    <w:multiLevelType w:val="multilevel"/>
    <w:tmpl w:val="EDDA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2F10F76"/>
    <w:multiLevelType w:val="multilevel"/>
    <w:tmpl w:val="86C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394748"/>
    <w:multiLevelType w:val="multilevel"/>
    <w:tmpl w:val="B7B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4FF5E06"/>
    <w:multiLevelType w:val="multilevel"/>
    <w:tmpl w:val="D29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8636432"/>
    <w:multiLevelType w:val="multilevel"/>
    <w:tmpl w:val="570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880430B"/>
    <w:multiLevelType w:val="multilevel"/>
    <w:tmpl w:val="905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9AD73F9"/>
    <w:multiLevelType w:val="multilevel"/>
    <w:tmpl w:val="E9D2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96C5B"/>
    <w:multiLevelType w:val="multilevel"/>
    <w:tmpl w:val="5F9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CB953FE"/>
    <w:multiLevelType w:val="hybridMultilevel"/>
    <w:tmpl w:val="17DEDEA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E340B06"/>
    <w:multiLevelType w:val="multilevel"/>
    <w:tmpl w:val="24A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F7E0C79"/>
    <w:multiLevelType w:val="multilevel"/>
    <w:tmpl w:val="72A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1E951D4"/>
    <w:multiLevelType w:val="multilevel"/>
    <w:tmpl w:val="15D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A0D1562"/>
    <w:multiLevelType w:val="multilevel"/>
    <w:tmpl w:val="1826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8B0030"/>
    <w:multiLevelType w:val="multilevel"/>
    <w:tmpl w:val="9FC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D8D58B8"/>
    <w:multiLevelType w:val="multilevel"/>
    <w:tmpl w:val="942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1AA2B48"/>
    <w:multiLevelType w:val="multilevel"/>
    <w:tmpl w:val="4F5E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1F614F2"/>
    <w:multiLevelType w:val="multilevel"/>
    <w:tmpl w:val="747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2776A88"/>
    <w:multiLevelType w:val="multilevel"/>
    <w:tmpl w:val="473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3041A7E"/>
    <w:multiLevelType w:val="multilevel"/>
    <w:tmpl w:val="EF0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404578D"/>
    <w:multiLevelType w:val="multilevel"/>
    <w:tmpl w:val="00D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4760E17"/>
    <w:multiLevelType w:val="multilevel"/>
    <w:tmpl w:val="93E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9D21CEB"/>
    <w:multiLevelType w:val="multilevel"/>
    <w:tmpl w:val="139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ADD0EBD"/>
    <w:multiLevelType w:val="multilevel"/>
    <w:tmpl w:val="53F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B4B28D2"/>
    <w:multiLevelType w:val="multilevel"/>
    <w:tmpl w:val="66E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D460632"/>
    <w:multiLevelType w:val="multilevel"/>
    <w:tmpl w:val="D31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FE35506"/>
    <w:multiLevelType w:val="multilevel"/>
    <w:tmpl w:val="FA0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1A42A13"/>
    <w:multiLevelType w:val="multilevel"/>
    <w:tmpl w:val="B22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4C22587"/>
    <w:multiLevelType w:val="multilevel"/>
    <w:tmpl w:val="BCF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592594D"/>
    <w:multiLevelType w:val="multilevel"/>
    <w:tmpl w:val="447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63C4C5F"/>
    <w:multiLevelType w:val="multilevel"/>
    <w:tmpl w:val="40B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7476401"/>
    <w:multiLevelType w:val="multilevel"/>
    <w:tmpl w:val="B00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B66726E"/>
    <w:multiLevelType w:val="multilevel"/>
    <w:tmpl w:val="612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BA031C0"/>
    <w:multiLevelType w:val="multilevel"/>
    <w:tmpl w:val="B984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CB17FF5"/>
    <w:multiLevelType w:val="multilevel"/>
    <w:tmpl w:val="72CE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F737EB"/>
    <w:multiLevelType w:val="multilevel"/>
    <w:tmpl w:val="F160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35837E9"/>
    <w:multiLevelType w:val="multilevel"/>
    <w:tmpl w:val="5A9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A1C5AF3"/>
    <w:multiLevelType w:val="multilevel"/>
    <w:tmpl w:val="B5E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AE33DFB"/>
    <w:multiLevelType w:val="multilevel"/>
    <w:tmpl w:val="101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B4E24C5"/>
    <w:multiLevelType w:val="multilevel"/>
    <w:tmpl w:val="9568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B571D08"/>
    <w:multiLevelType w:val="multilevel"/>
    <w:tmpl w:val="004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C9C30DC"/>
    <w:multiLevelType w:val="multilevel"/>
    <w:tmpl w:val="524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DC95AB8"/>
    <w:multiLevelType w:val="multilevel"/>
    <w:tmpl w:val="FC6A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DFA3B77"/>
    <w:multiLevelType w:val="multilevel"/>
    <w:tmpl w:val="08DA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E427312"/>
    <w:multiLevelType w:val="multilevel"/>
    <w:tmpl w:val="8D46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F133D6"/>
    <w:multiLevelType w:val="multilevel"/>
    <w:tmpl w:val="88E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39D68D9"/>
    <w:multiLevelType w:val="multilevel"/>
    <w:tmpl w:val="4DBA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4742712"/>
    <w:multiLevelType w:val="multilevel"/>
    <w:tmpl w:val="293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62B78F5"/>
    <w:multiLevelType w:val="multilevel"/>
    <w:tmpl w:val="3C3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6664BA9"/>
    <w:multiLevelType w:val="multilevel"/>
    <w:tmpl w:val="9358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87E2EF9"/>
    <w:multiLevelType w:val="multilevel"/>
    <w:tmpl w:val="A0C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87E323B"/>
    <w:multiLevelType w:val="multilevel"/>
    <w:tmpl w:val="692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98F0923"/>
    <w:multiLevelType w:val="multilevel"/>
    <w:tmpl w:val="50A2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D7648F6"/>
    <w:multiLevelType w:val="multilevel"/>
    <w:tmpl w:val="A3A8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EE0097B"/>
    <w:multiLevelType w:val="multilevel"/>
    <w:tmpl w:val="A4B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0277284"/>
    <w:multiLevelType w:val="multilevel"/>
    <w:tmpl w:val="E7B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0624E27"/>
    <w:multiLevelType w:val="multilevel"/>
    <w:tmpl w:val="C37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0E45298"/>
    <w:multiLevelType w:val="multilevel"/>
    <w:tmpl w:val="C34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27148F1"/>
    <w:multiLevelType w:val="multilevel"/>
    <w:tmpl w:val="1DB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609245F"/>
    <w:multiLevelType w:val="multilevel"/>
    <w:tmpl w:val="30D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67D24B6"/>
    <w:multiLevelType w:val="multilevel"/>
    <w:tmpl w:val="0C2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707361E"/>
    <w:multiLevelType w:val="multilevel"/>
    <w:tmpl w:val="AE7A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9BF113F"/>
    <w:multiLevelType w:val="multilevel"/>
    <w:tmpl w:val="A2E2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A045F94"/>
    <w:multiLevelType w:val="multilevel"/>
    <w:tmpl w:val="0BDE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BF84CA7"/>
    <w:multiLevelType w:val="multilevel"/>
    <w:tmpl w:val="B74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D5C29AB"/>
    <w:multiLevelType w:val="multilevel"/>
    <w:tmpl w:val="9346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69761A"/>
    <w:multiLevelType w:val="multilevel"/>
    <w:tmpl w:val="468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F223196"/>
    <w:multiLevelType w:val="multilevel"/>
    <w:tmpl w:val="24D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2EB783C"/>
    <w:multiLevelType w:val="multilevel"/>
    <w:tmpl w:val="E4F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34E5903"/>
    <w:multiLevelType w:val="multilevel"/>
    <w:tmpl w:val="374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4744934"/>
    <w:multiLevelType w:val="multilevel"/>
    <w:tmpl w:val="4C3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4F51A12"/>
    <w:multiLevelType w:val="multilevel"/>
    <w:tmpl w:val="B182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5E8290B"/>
    <w:multiLevelType w:val="multilevel"/>
    <w:tmpl w:val="A9F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7095ECF"/>
    <w:multiLevelType w:val="multilevel"/>
    <w:tmpl w:val="CB04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78447C7"/>
    <w:multiLevelType w:val="multilevel"/>
    <w:tmpl w:val="B5D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D9472C2"/>
    <w:multiLevelType w:val="multilevel"/>
    <w:tmpl w:val="82B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F15252D"/>
    <w:multiLevelType w:val="multilevel"/>
    <w:tmpl w:val="AB6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1">
    <w:abstractNumId w:val="0"/>
  </w:num>
  <w:num w:numId="2">
    <w:abstractNumId w:val="76"/>
  </w:num>
  <w:num w:numId="3">
    <w:abstractNumId w:val="66"/>
  </w:num>
  <w:num w:numId="4">
    <w:abstractNumId w:val="17"/>
  </w:num>
  <w:num w:numId="5">
    <w:abstractNumId w:val="15"/>
  </w:num>
  <w:num w:numId="6">
    <w:abstractNumId w:val="38"/>
  </w:num>
  <w:num w:numId="7">
    <w:abstractNumId w:val="33"/>
  </w:num>
  <w:num w:numId="8">
    <w:abstractNumId w:val="48"/>
  </w:num>
  <w:num w:numId="9">
    <w:abstractNumId w:val="49"/>
  </w:num>
  <w:num w:numId="10">
    <w:abstractNumId w:val="20"/>
  </w:num>
  <w:num w:numId="11">
    <w:abstractNumId w:val="39"/>
  </w:num>
  <w:num w:numId="12">
    <w:abstractNumId w:val="47"/>
  </w:num>
  <w:num w:numId="13">
    <w:abstractNumId w:val="26"/>
  </w:num>
  <w:num w:numId="14">
    <w:abstractNumId w:val="16"/>
  </w:num>
  <w:num w:numId="15">
    <w:abstractNumId w:val="51"/>
  </w:num>
  <w:num w:numId="16">
    <w:abstractNumId w:val="46"/>
  </w:num>
  <w:num w:numId="17">
    <w:abstractNumId w:val="61"/>
  </w:num>
  <w:num w:numId="18">
    <w:abstractNumId w:val="22"/>
  </w:num>
  <w:num w:numId="19">
    <w:abstractNumId w:val="6"/>
  </w:num>
  <w:num w:numId="20">
    <w:abstractNumId w:val="31"/>
  </w:num>
  <w:num w:numId="21">
    <w:abstractNumId w:val="56"/>
  </w:num>
  <w:num w:numId="22">
    <w:abstractNumId w:val="73"/>
  </w:num>
  <w:num w:numId="23">
    <w:abstractNumId w:val="28"/>
  </w:num>
  <w:num w:numId="24">
    <w:abstractNumId w:val="36"/>
  </w:num>
  <w:num w:numId="25">
    <w:abstractNumId w:val="74"/>
  </w:num>
  <w:num w:numId="26">
    <w:abstractNumId w:val="62"/>
  </w:num>
  <w:num w:numId="27">
    <w:abstractNumId w:val="50"/>
  </w:num>
  <w:num w:numId="28">
    <w:abstractNumId w:val="8"/>
  </w:num>
  <w:num w:numId="29">
    <w:abstractNumId w:val="44"/>
  </w:num>
  <w:num w:numId="30">
    <w:abstractNumId w:val="30"/>
  </w:num>
  <w:num w:numId="31">
    <w:abstractNumId w:val="19"/>
  </w:num>
  <w:num w:numId="32">
    <w:abstractNumId w:val="21"/>
  </w:num>
  <w:num w:numId="33">
    <w:abstractNumId w:val="4"/>
  </w:num>
  <w:num w:numId="34">
    <w:abstractNumId w:val="58"/>
  </w:num>
  <w:num w:numId="35">
    <w:abstractNumId w:val="57"/>
  </w:num>
  <w:num w:numId="36">
    <w:abstractNumId w:val="40"/>
  </w:num>
  <w:num w:numId="37">
    <w:abstractNumId w:val="34"/>
  </w:num>
  <w:num w:numId="38">
    <w:abstractNumId w:val="3"/>
  </w:num>
  <w:num w:numId="39">
    <w:abstractNumId w:val="52"/>
  </w:num>
  <w:num w:numId="40">
    <w:abstractNumId w:val="12"/>
  </w:num>
  <w:num w:numId="41">
    <w:abstractNumId w:val="53"/>
  </w:num>
  <w:num w:numId="42">
    <w:abstractNumId w:val="24"/>
  </w:num>
  <w:num w:numId="43">
    <w:abstractNumId w:val="2"/>
  </w:num>
  <w:num w:numId="44">
    <w:abstractNumId w:val="11"/>
  </w:num>
  <w:num w:numId="45">
    <w:abstractNumId w:val="45"/>
  </w:num>
  <w:num w:numId="46">
    <w:abstractNumId w:val="27"/>
  </w:num>
  <w:num w:numId="47">
    <w:abstractNumId w:val="69"/>
  </w:num>
  <w:num w:numId="48">
    <w:abstractNumId w:val="7"/>
  </w:num>
  <w:num w:numId="49">
    <w:abstractNumId w:val="35"/>
  </w:num>
  <w:num w:numId="50">
    <w:abstractNumId w:val="5"/>
  </w:num>
  <w:num w:numId="51">
    <w:abstractNumId w:val="25"/>
  </w:num>
  <w:num w:numId="52">
    <w:abstractNumId w:val="55"/>
  </w:num>
  <w:num w:numId="53">
    <w:abstractNumId w:val="75"/>
  </w:num>
  <w:num w:numId="54">
    <w:abstractNumId w:val="60"/>
  </w:num>
  <w:num w:numId="55">
    <w:abstractNumId w:val="43"/>
  </w:num>
  <w:num w:numId="56">
    <w:abstractNumId w:val="29"/>
  </w:num>
  <w:num w:numId="57">
    <w:abstractNumId w:val="13"/>
  </w:num>
  <w:num w:numId="58">
    <w:abstractNumId w:val="59"/>
  </w:num>
  <w:num w:numId="59">
    <w:abstractNumId w:val="63"/>
  </w:num>
  <w:num w:numId="60">
    <w:abstractNumId w:val="72"/>
  </w:num>
  <w:num w:numId="61">
    <w:abstractNumId w:val="14"/>
  </w:num>
  <w:num w:numId="62">
    <w:abstractNumId w:val="64"/>
  </w:num>
  <w:num w:numId="63">
    <w:abstractNumId w:val="41"/>
  </w:num>
  <w:num w:numId="64">
    <w:abstractNumId w:val="67"/>
  </w:num>
  <w:num w:numId="65">
    <w:abstractNumId w:val="65"/>
  </w:num>
  <w:num w:numId="66">
    <w:abstractNumId w:val="32"/>
  </w:num>
  <w:num w:numId="67">
    <w:abstractNumId w:val="71"/>
  </w:num>
  <w:num w:numId="68">
    <w:abstractNumId w:val="42"/>
  </w:num>
  <w:num w:numId="69">
    <w:abstractNumId w:val="23"/>
  </w:num>
  <w:num w:numId="70">
    <w:abstractNumId w:val="10"/>
  </w:num>
  <w:num w:numId="71">
    <w:abstractNumId w:val="1"/>
  </w:num>
  <w:num w:numId="72">
    <w:abstractNumId w:val="54"/>
  </w:num>
  <w:num w:numId="73">
    <w:abstractNumId w:val="37"/>
  </w:num>
  <w:num w:numId="74">
    <w:abstractNumId w:val="18"/>
  </w:num>
  <w:num w:numId="75">
    <w:abstractNumId w:val="68"/>
  </w:num>
  <w:num w:numId="76">
    <w:abstractNumId w:val="70"/>
  </w:num>
  <w:num w:numId="77">
    <w:abstractNumId w:val="9"/>
  </w:num>
  <w:numIdMacAtCleanup w:val="7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attachedTemplate r:id="rId1"/>
  <w:stylePaneFormatFilter w:val="3B01" w:allStyles="1" w:customStyles="0" w:latentStyles="0" w:stylesInUse="0" w:headingStyles="0" w:numberingStyles="0" w:tableStyles="0" w:directFormattingOnRuns="1" w:directFormattingOnParagraphs="1" w:directFormattingOnNumbering="0" w:directFormattingOnTables="1" w:clearFormatting="1" w:top3HeadingStyles="1" w:visibleStyles="0" w:alternateStyleNames="0"/>
  <w:trackRevisions w:val="false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5B"/>
    <w:rsid w:val="00005BF5"/>
    <w:rsid w:val="000103BD"/>
    <w:rsid w:val="00056BA5"/>
    <w:rsid w:val="00065B2B"/>
    <w:rsid w:val="000845F8"/>
    <w:rsid w:val="0009103F"/>
    <w:rsid w:val="000A0782"/>
    <w:rsid w:val="000A5B9A"/>
    <w:rsid w:val="000A7062"/>
    <w:rsid w:val="000B5FA3"/>
    <w:rsid w:val="000B768B"/>
    <w:rsid w:val="000C110A"/>
    <w:rsid w:val="00102863"/>
    <w:rsid w:val="00106A0B"/>
    <w:rsid w:val="0011641B"/>
    <w:rsid w:val="0013429F"/>
    <w:rsid w:val="0015703B"/>
    <w:rsid w:val="0017387E"/>
    <w:rsid w:val="001813B2"/>
    <w:rsid w:val="001A581C"/>
    <w:rsid w:val="001D0E24"/>
    <w:rsid w:val="001F7B0E"/>
    <w:rsid w:val="00200E5B"/>
    <w:rsid w:val="00210787"/>
    <w:rsid w:val="00216B6B"/>
    <w:rsid w:val="00222804"/>
    <w:rsid w:val="002443D0"/>
    <w:rsid w:val="00247BCA"/>
    <w:rsid w:val="0027578F"/>
    <w:rsid w:val="00280C2E"/>
    <w:rsid w:val="002864AF"/>
    <w:rsid w:val="00293F2C"/>
    <w:rsid w:val="00294712"/>
    <w:rsid w:val="002B668A"/>
    <w:rsid w:val="002D0BA4"/>
    <w:rsid w:val="002E4433"/>
    <w:rsid w:val="00305606"/>
    <w:rsid w:val="00310804"/>
    <w:rsid w:val="003147F3"/>
    <w:rsid w:val="00344C40"/>
    <w:rsid w:val="00351D31"/>
    <w:rsid w:val="00360DEE"/>
    <w:rsid w:val="00375699"/>
    <w:rsid w:val="00390A50"/>
    <w:rsid w:val="003A4274"/>
    <w:rsid w:val="003C7B5A"/>
    <w:rsid w:val="00400A6F"/>
    <w:rsid w:val="00424E72"/>
    <w:rsid w:val="00466F6D"/>
    <w:rsid w:val="004813D2"/>
    <w:rsid w:val="0049131C"/>
    <w:rsid w:val="0049268F"/>
    <w:rsid w:val="00492A07"/>
    <w:rsid w:val="004B4BA3"/>
    <w:rsid w:val="004C4A69"/>
    <w:rsid w:val="004C7E40"/>
    <w:rsid w:val="004D4AA6"/>
    <w:rsid w:val="004F5377"/>
    <w:rsid w:val="004F6F7A"/>
    <w:rsid w:val="0052695E"/>
    <w:rsid w:val="00577E45"/>
    <w:rsid w:val="00594215"/>
    <w:rsid w:val="00594295"/>
    <w:rsid w:val="00594671"/>
    <w:rsid w:val="005B2D51"/>
    <w:rsid w:val="00601CD2"/>
    <w:rsid w:val="00630E99"/>
    <w:rsid w:val="00637D29"/>
    <w:rsid w:val="006516FB"/>
    <w:rsid w:val="00693B78"/>
    <w:rsid w:val="006965C6"/>
    <w:rsid w:val="006B25E8"/>
    <w:rsid w:val="006B28BA"/>
    <w:rsid w:val="006C2221"/>
    <w:rsid w:val="006D52E3"/>
    <w:rsid w:val="006D5D42"/>
    <w:rsid w:val="006D669C"/>
    <w:rsid w:val="006E3862"/>
    <w:rsid w:val="006E40A4"/>
    <w:rsid w:val="006F1F86"/>
    <w:rsid w:val="00700EC7"/>
    <w:rsid w:val="00725654"/>
    <w:rsid w:val="0078752A"/>
    <w:rsid w:val="007B2DC6"/>
    <w:rsid w:val="007B6626"/>
    <w:rsid w:val="007C18EC"/>
    <w:rsid w:val="007D4B40"/>
    <w:rsid w:val="0081112E"/>
    <w:rsid w:val="00841997"/>
    <w:rsid w:val="00843D1E"/>
    <w:rsid w:val="0085611C"/>
    <w:rsid w:val="00857B71"/>
    <w:rsid w:val="0087030D"/>
    <w:rsid w:val="00880910"/>
    <w:rsid w:val="0088269A"/>
    <w:rsid w:val="00886697"/>
    <w:rsid w:val="00892AA8"/>
    <w:rsid w:val="00896689"/>
    <w:rsid w:val="008A45FF"/>
    <w:rsid w:val="008F0DE0"/>
    <w:rsid w:val="00911D74"/>
    <w:rsid w:val="0095156E"/>
    <w:rsid w:val="00973A1F"/>
    <w:rsid w:val="009B6452"/>
    <w:rsid w:val="009C14E2"/>
    <w:rsid w:val="00A20565"/>
    <w:rsid w:val="00A222FB"/>
    <w:rsid w:val="00A234A9"/>
    <w:rsid w:val="00A30613"/>
    <w:rsid w:val="00A42432"/>
    <w:rsid w:val="00A44155"/>
    <w:rsid w:val="00A5387A"/>
    <w:rsid w:val="00A678D0"/>
    <w:rsid w:val="00A70BCA"/>
    <w:rsid w:val="00A76EBB"/>
    <w:rsid w:val="00A96696"/>
    <w:rsid w:val="00AF0F5B"/>
    <w:rsid w:val="00B07A27"/>
    <w:rsid w:val="00B369E8"/>
    <w:rsid w:val="00B5125B"/>
    <w:rsid w:val="00B51CC3"/>
    <w:rsid w:val="00B676C2"/>
    <w:rsid w:val="00B736EB"/>
    <w:rsid w:val="00B76799"/>
    <w:rsid w:val="00BB2ED6"/>
    <w:rsid w:val="00BE3018"/>
    <w:rsid w:val="00BE5A74"/>
    <w:rsid w:val="00C007A5"/>
    <w:rsid w:val="00C01179"/>
    <w:rsid w:val="00C232CE"/>
    <w:rsid w:val="00C32B3F"/>
    <w:rsid w:val="00C61E5B"/>
    <w:rsid w:val="00C65558"/>
    <w:rsid w:val="00C92CFC"/>
    <w:rsid w:val="00CB6DC8"/>
    <w:rsid w:val="00CD4D61"/>
    <w:rsid w:val="00CE16EB"/>
    <w:rsid w:val="00CE3B9B"/>
    <w:rsid w:val="00D21BAA"/>
    <w:rsid w:val="00D2226C"/>
    <w:rsid w:val="00D250B2"/>
    <w:rsid w:val="00D57979"/>
    <w:rsid w:val="00D83BAA"/>
    <w:rsid w:val="00D9052C"/>
    <w:rsid w:val="00DA04DC"/>
    <w:rsid w:val="00DC3D3A"/>
    <w:rsid w:val="00DD60CF"/>
    <w:rsid w:val="00DD7DA2"/>
    <w:rsid w:val="00E03FA8"/>
    <w:rsid w:val="00E064B5"/>
    <w:rsid w:val="00E23EE8"/>
    <w:rsid w:val="00E33B9A"/>
    <w:rsid w:val="00E65BB4"/>
    <w:rsid w:val="00E66DAA"/>
    <w:rsid w:val="00E74F38"/>
    <w:rsid w:val="00EA06B1"/>
    <w:rsid w:val="00EA257D"/>
    <w:rsid w:val="00EA746E"/>
    <w:rsid w:val="00EB255B"/>
    <w:rsid w:val="00ED1B18"/>
    <w:rsid w:val="00EE2F15"/>
    <w:rsid w:val="00F1224D"/>
    <w:rsid w:val="00F13CDC"/>
    <w:rsid w:val="00F2374B"/>
    <w:rsid w:val="00F25455"/>
    <w:rsid w:val="00F346B8"/>
    <w:rsid w:val="00F365E6"/>
    <w:rsid w:val="00F55720"/>
    <w:rsid w:val="00F76113"/>
    <w:rsid w:val="00F9104E"/>
    <w:rsid w:val="00FA5246"/>
    <w:rsid w:val="00FB4559"/>
    <w:rsid w:val="00FC0B3A"/>
    <w:rsid w:val="00FD7CAD"/>
    <w:rsid w:val="0A486E9D"/>
    <w:rsid w:val="10F2A7E5"/>
    <w:rsid w:val="111451E4"/>
    <w:rsid w:val="1370985A"/>
    <w:rsid w:val="1567A7FA"/>
    <w:rsid w:val="185A0DB8"/>
    <w:rsid w:val="19DD900C"/>
    <w:rsid w:val="209103D8"/>
    <w:rsid w:val="23D9B668"/>
    <w:rsid w:val="30C31057"/>
    <w:rsid w:val="32ABDCFC"/>
    <w:rsid w:val="32E67348"/>
    <w:rsid w:val="393A1DD5"/>
    <w:rsid w:val="3D159FFB"/>
    <w:rsid w:val="3E5C03DC"/>
    <w:rsid w:val="4051870F"/>
    <w:rsid w:val="43A118E6"/>
    <w:rsid w:val="46290B88"/>
    <w:rsid w:val="4B831CBB"/>
    <w:rsid w:val="4E79D533"/>
    <w:rsid w:val="53F5AA01"/>
    <w:rsid w:val="5550A9F9"/>
    <w:rsid w:val="598BF7AF"/>
    <w:rsid w:val="5E975BA5"/>
    <w:rsid w:val="63FDBB70"/>
    <w:rsid w:val="72C5028F"/>
    <w:rsid w:val="73FFBF85"/>
    <w:rsid w:val="75654DAD"/>
    <w:rsid w:val="788B8289"/>
    <w:rsid w:val="79961799"/>
    <w:rsid w:val="7C45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150870"/>
  <w15:chartTrackingRefBased/>
  <w15:docId w15:val="{7C5A1620-059A-44E4-B335-2793EACA34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1"/>
    <w:lsdException w:name="toc 4" w:uiPriority="1"/>
    <w:lsdException w:name="toc 5" w:uiPriority="1"/>
    <w:lsdException w:name="toc 6" w:uiPriority="1"/>
    <w:lsdException w:name="toc 7" w:uiPriority="1"/>
    <w:lsdException w:name="toc 8" w:uiPriority="1"/>
    <w:lsdException w:name="toc 9" w:uiPriority="1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Definition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1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65BB4"/>
    <w:pPr>
      <w:spacing w:line="240" w:lineRule="exact"/>
    </w:pPr>
    <w:rPr>
      <w:rFonts w:ascii="Times" w:hAnsi="Times"/>
      <w:sz w:val="24"/>
      <w:lang w:val="en-US" w:eastAsia="en-US"/>
    </w:rPr>
  </w:style>
  <w:style w:type="paragraph" w:styleId="Ttulo1">
    <w:name w:val="heading 1"/>
    <w:basedOn w:val="Normal"/>
    <w:next w:val="Normal"/>
    <w:link w:val="Ttulo1Car1"/>
    <w:uiPriority w:val="9"/>
    <w:qFormat/>
    <w:rsid w:val="1370985A"/>
    <w:pPr>
      <w:keepNext/>
      <w:keepLines/>
      <w:pageBreakBefore/>
      <w:numPr>
        <w:numId w:val="1"/>
      </w:numPr>
      <w:outlineLvl w:val="0"/>
    </w:pPr>
    <w:rPr>
      <w:b/>
      <w:bCs/>
      <w:sz w:val="36"/>
      <w:szCs w:val="36"/>
      <w:lang w:val="es-419"/>
    </w:rPr>
  </w:style>
  <w:style w:type="paragraph" w:styleId="Ttulo2">
    <w:name w:val="heading 2"/>
    <w:basedOn w:val="Normal"/>
    <w:next w:val="Normal"/>
    <w:link w:val="Ttulo2Car1"/>
    <w:uiPriority w:val="9"/>
    <w:qFormat/>
    <w:rsid w:val="1370985A"/>
    <w:pPr>
      <w:keepNext/>
      <w:keepLines/>
      <w:numPr>
        <w:ilvl w:val="1"/>
        <w:numId w:val="1"/>
      </w:numPr>
      <w:spacing w:before="120"/>
      <w:contextualSpacing/>
      <w:outlineLvl w:val="1"/>
    </w:pPr>
    <w:rPr>
      <w:b/>
      <w:bCs/>
      <w:sz w:val="28"/>
      <w:szCs w:val="28"/>
      <w:lang w:val="es-419"/>
    </w:rPr>
  </w:style>
  <w:style w:type="paragraph" w:styleId="Ttulo3">
    <w:name w:val="heading 3"/>
    <w:basedOn w:val="Normal"/>
    <w:next w:val="Normal"/>
    <w:link w:val="Ttulo3Car1"/>
    <w:uiPriority w:val="9"/>
    <w:qFormat/>
    <w:rsid w:val="00293F2C"/>
    <w:pPr>
      <w:numPr>
        <w:ilvl w:val="2"/>
        <w:numId w:val="1"/>
      </w:numPr>
      <w:spacing w:before="120"/>
      <w:contextualSpacing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qFormat/>
    <w:rsid w:val="1370985A"/>
    <w:pPr>
      <w:keepNext/>
      <w:numPr>
        <w:ilvl w:val="3"/>
        <w:numId w:val="1"/>
      </w:numPr>
      <w:spacing w:before="120"/>
      <w:contextualSpacing/>
      <w:jc w:val="both"/>
      <w:outlineLvl w:val="3"/>
    </w:pPr>
    <w:rPr>
      <w:rFonts w:ascii="Times New Roman" w:hAnsi="Times New Roman"/>
      <w:b/>
      <w:bCs/>
      <w:szCs w:val="24"/>
      <w:lang w:val="es-419"/>
    </w:rPr>
  </w:style>
  <w:style w:type="paragraph" w:styleId="Ttulo5">
    <w:name w:val="heading 5"/>
    <w:basedOn w:val="Normal"/>
    <w:next w:val="Normal"/>
    <w:link w:val="Ttulo5Car"/>
    <w:uiPriority w:val="9"/>
    <w:qFormat/>
    <w:rsid w:val="1370985A"/>
    <w:pPr>
      <w:numPr>
        <w:ilvl w:val="4"/>
        <w:numId w:val="1"/>
      </w:numPr>
      <w:spacing w:before="120"/>
      <w:contextualSpacing/>
      <w:jc w:val="both"/>
      <w:outlineLvl w:val="4"/>
    </w:pPr>
    <w:rPr>
      <w:b/>
      <w:bCs/>
      <w:szCs w:val="24"/>
      <w:lang w:val="es-419"/>
    </w:rPr>
  </w:style>
  <w:style w:type="paragraph" w:styleId="Ttulo6">
    <w:name w:val="heading 6"/>
    <w:basedOn w:val="Normal"/>
    <w:next w:val="Normal"/>
    <w:link w:val="Ttulo6Car"/>
    <w:uiPriority w:val="9"/>
    <w:qFormat/>
    <w:rsid w:val="1370985A"/>
    <w:pPr>
      <w:numPr>
        <w:ilvl w:val="5"/>
        <w:numId w:val="1"/>
      </w:numPr>
      <w:spacing w:before="120"/>
      <w:contextualSpacing/>
      <w:jc w:val="both"/>
      <w:outlineLvl w:val="5"/>
    </w:pPr>
    <w:rPr>
      <w:b/>
      <w:bCs/>
      <w:szCs w:val="24"/>
      <w:lang w:val="es-419"/>
    </w:rPr>
  </w:style>
  <w:style w:type="paragraph" w:styleId="Ttulo7">
    <w:name w:val="heading 7"/>
    <w:basedOn w:val="Normal"/>
    <w:next w:val="Normal"/>
    <w:uiPriority w:val="1"/>
    <w:qFormat/>
    <w:rsid w:val="1370985A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lang w:val="es-419"/>
    </w:rPr>
  </w:style>
  <w:style w:type="paragraph" w:styleId="Ttulo8">
    <w:name w:val="heading 8"/>
    <w:basedOn w:val="Normal"/>
    <w:next w:val="Normal"/>
    <w:uiPriority w:val="1"/>
    <w:qFormat/>
    <w:rsid w:val="1370985A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iCs/>
      <w:sz w:val="20"/>
      <w:lang w:val="es-419"/>
    </w:rPr>
  </w:style>
  <w:style w:type="paragraph" w:styleId="Ttulo9">
    <w:name w:val="heading 9"/>
    <w:basedOn w:val="Normal"/>
    <w:next w:val="Normal"/>
    <w:uiPriority w:val="1"/>
    <w:qFormat/>
    <w:rsid w:val="1370985A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i/>
      <w:iCs/>
      <w:sz w:val="18"/>
      <w:szCs w:val="18"/>
      <w:lang w:val="es-419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1" w:customStyle="1">
    <w:name w:val="Título 1 Car1"/>
    <w:basedOn w:val="Fuentedeprrafopredeter"/>
    <w:link w:val="Ttulo1"/>
    <w:uiPriority w:val="9"/>
    <w:rsid w:val="00293F2C"/>
    <w:rPr>
      <w:rFonts w:ascii="Times" w:hAnsi="Times"/>
      <w:b/>
      <w:bCs/>
      <w:sz w:val="36"/>
      <w:szCs w:val="36"/>
      <w:lang w:val="es-419" w:eastAsia="en-US"/>
    </w:rPr>
  </w:style>
  <w:style w:type="character" w:styleId="Ttulo2Car1" w:customStyle="1">
    <w:name w:val="Título 2 Car1"/>
    <w:basedOn w:val="Fuentedeprrafopredeter"/>
    <w:link w:val="Ttulo2"/>
    <w:uiPriority w:val="9"/>
    <w:rsid w:val="00A96696"/>
    <w:rPr>
      <w:rFonts w:ascii="Times" w:hAnsi="Times"/>
      <w:b/>
      <w:bCs/>
      <w:sz w:val="28"/>
      <w:szCs w:val="28"/>
      <w:lang w:val="es-419" w:eastAsia="en-US"/>
    </w:rPr>
  </w:style>
  <w:style w:type="character" w:styleId="Ttulo3Car1" w:customStyle="1">
    <w:name w:val="Título 3 Car1"/>
    <w:basedOn w:val="Fuentedeprrafopredeter"/>
    <w:link w:val="Ttulo3"/>
    <w:uiPriority w:val="9"/>
    <w:rsid w:val="00293F2C"/>
    <w:rPr>
      <w:rFonts w:ascii="Times" w:hAnsi="Times"/>
      <w:b/>
      <w:sz w:val="24"/>
      <w:lang w:val="en-US" w:eastAsia="en-US"/>
    </w:rPr>
  </w:style>
  <w:style w:type="character" w:styleId="Ttulo4Car" w:customStyle="1">
    <w:name w:val="Título 4 Car"/>
    <w:basedOn w:val="Fuentedeprrafopredeter"/>
    <w:link w:val="Ttulo4"/>
    <w:uiPriority w:val="9"/>
    <w:rsid w:val="00841997"/>
    <w:rPr>
      <w:b/>
      <w:bCs/>
      <w:sz w:val="24"/>
      <w:szCs w:val="24"/>
      <w:lang w:val="es-419" w:eastAsia="en-US"/>
    </w:rPr>
  </w:style>
  <w:style w:type="character" w:styleId="Ttulo5Car" w:customStyle="1">
    <w:name w:val="Título 5 Car"/>
    <w:basedOn w:val="Fuentedeprrafopredeter"/>
    <w:link w:val="Ttulo5"/>
    <w:uiPriority w:val="9"/>
    <w:rsid w:val="00841997"/>
    <w:rPr>
      <w:rFonts w:ascii="Times" w:hAnsi="Times"/>
      <w:b/>
      <w:bCs/>
      <w:sz w:val="24"/>
      <w:szCs w:val="24"/>
      <w:lang w:val="es-419" w:eastAsia="en-US"/>
    </w:rPr>
  </w:style>
  <w:style w:type="character" w:styleId="Ttulo6Car" w:customStyle="1">
    <w:name w:val="Título 6 Car"/>
    <w:basedOn w:val="Fuentedeprrafopredeter"/>
    <w:link w:val="Ttulo6"/>
    <w:uiPriority w:val="9"/>
    <w:rsid w:val="00841997"/>
    <w:rPr>
      <w:rFonts w:ascii="Times" w:hAnsi="Times"/>
      <w:b/>
      <w:bCs/>
      <w:sz w:val="24"/>
      <w:szCs w:val="24"/>
      <w:lang w:val="es-419" w:eastAsia="en-US"/>
    </w:rPr>
  </w:style>
  <w:style w:type="paragraph" w:styleId="Piedepgina">
    <w:name w:val="footer"/>
    <w:basedOn w:val="Normal"/>
    <w:link w:val="PiedepginaCar"/>
    <w:uiPriority w:val="99"/>
    <w:pPr>
      <w:tabs>
        <w:tab w:val="center" w:pos="4680"/>
        <w:tab w:val="right" w:pos="9360"/>
      </w:tabs>
    </w:pPr>
    <w:rPr>
      <w:b/>
      <w:i/>
      <w:sz w:val="20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A06B1"/>
    <w:rPr>
      <w:rFonts w:ascii="Times" w:hAnsi="Times"/>
      <w:b/>
      <w:i/>
      <w:lang w:val="en-US" w:eastAsia="en-US"/>
    </w:rPr>
  </w:style>
  <w:style w:type="paragraph" w:styleId="Encabezado">
    <w:name w:val="header"/>
    <w:basedOn w:val="Normal"/>
    <w:link w:val="EncabezadoCar"/>
    <w:uiPriority w:val="99"/>
    <w:pPr>
      <w:tabs>
        <w:tab w:val="center" w:pos="4680"/>
        <w:tab w:val="right" w:pos="9360"/>
      </w:tabs>
    </w:pPr>
    <w:rPr>
      <w:b/>
      <w:i/>
      <w:sz w:val="20"/>
    </w:rPr>
  </w:style>
  <w:style w:type="character" w:styleId="EncabezadoCar" w:customStyle="1">
    <w:name w:val="Encabezado Car"/>
    <w:basedOn w:val="Fuentedeprrafopredeter"/>
    <w:link w:val="Encabezado"/>
    <w:uiPriority w:val="99"/>
    <w:rsid w:val="00106A0B"/>
    <w:rPr>
      <w:rFonts w:ascii="Times" w:hAnsi="Times"/>
      <w:b/>
      <w:i/>
      <w:lang w:val="en-US" w:eastAsia="en-US"/>
    </w:rPr>
  </w:style>
  <w:style w:type="paragraph" w:styleId="TDC1">
    <w:name w:val="toc 1"/>
    <w:basedOn w:val="Normal"/>
    <w:next w:val="Normal"/>
    <w:uiPriority w:val="39"/>
    <w:rsid w:val="1370985A"/>
    <w:pPr>
      <w:tabs>
        <w:tab w:val="left" w:pos="360"/>
        <w:tab w:val="right" w:leader="dot" w:pos="9360"/>
      </w:tabs>
      <w:spacing w:before="60"/>
      <w:ind w:left="360" w:hanging="360"/>
      <w:jc w:val="both"/>
    </w:pPr>
    <w:rPr>
      <w:b/>
      <w:bCs/>
      <w:noProof/>
      <w:szCs w:val="24"/>
      <w:lang w:val="es-419"/>
    </w:rPr>
  </w:style>
  <w:style w:type="paragraph" w:styleId="TDC2">
    <w:name w:val="toc 2"/>
    <w:basedOn w:val="Normal"/>
    <w:next w:val="Normal"/>
    <w:uiPriority w:val="39"/>
    <w:rsid w:val="1370985A"/>
    <w:pPr>
      <w:tabs>
        <w:tab w:val="right" w:leader="dot" w:pos="9360"/>
      </w:tabs>
      <w:ind w:left="270"/>
      <w:jc w:val="both"/>
    </w:pPr>
    <w:rPr>
      <w:sz w:val="22"/>
      <w:szCs w:val="22"/>
      <w:lang w:val="es-419"/>
    </w:rPr>
  </w:style>
  <w:style w:type="paragraph" w:styleId="Ttulo">
    <w:name w:val="Title"/>
    <w:basedOn w:val="Normal"/>
    <w:uiPriority w:val="1"/>
    <w:qFormat/>
    <w:rsid w:val="1370985A"/>
    <w:pPr>
      <w:spacing w:before="240" w:after="720"/>
      <w:jc w:val="right"/>
    </w:pPr>
    <w:rPr>
      <w:rFonts w:ascii="Arial" w:hAnsi="Arial"/>
      <w:b/>
      <w:bCs/>
      <w:sz w:val="64"/>
      <w:szCs w:val="64"/>
      <w:lang w:val="es-419"/>
    </w:rPr>
  </w:style>
  <w:style w:type="paragraph" w:styleId="TOCEntry" w:customStyle="1">
    <w:name w:val="TOCEntry"/>
    <w:basedOn w:val="Normal"/>
    <w:uiPriority w:val="1"/>
    <w:qFormat/>
    <w:rsid w:val="1370985A"/>
    <w:pPr>
      <w:keepNext/>
      <w:keepLines/>
      <w:spacing w:before="120" w:after="240"/>
    </w:pPr>
    <w:rPr>
      <w:b/>
      <w:bCs/>
      <w:sz w:val="36"/>
      <w:szCs w:val="36"/>
      <w:lang w:val="es-419"/>
    </w:rPr>
  </w:style>
  <w:style w:type="paragraph" w:styleId="TDC3">
    <w:name w:val="toc 3"/>
    <w:basedOn w:val="Normal"/>
    <w:next w:val="Normal"/>
    <w:uiPriority w:val="1"/>
    <w:semiHidden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DC4">
    <w:name w:val="toc 4"/>
    <w:basedOn w:val="Normal"/>
    <w:next w:val="Normal"/>
    <w:uiPriority w:val="1"/>
    <w:semiHidden/>
    <w:pPr>
      <w:tabs>
        <w:tab w:val="right" w:leader="dot" w:pos="9360"/>
      </w:tabs>
      <w:ind w:left="720"/>
    </w:pPr>
  </w:style>
  <w:style w:type="paragraph" w:styleId="TDC5">
    <w:name w:val="toc 5"/>
    <w:basedOn w:val="Normal"/>
    <w:next w:val="Normal"/>
    <w:uiPriority w:val="1"/>
    <w:semiHidden/>
    <w:pPr>
      <w:tabs>
        <w:tab w:val="right" w:leader="dot" w:pos="9360"/>
      </w:tabs>
      <w:ind w:left="960"/>
    </w:pPr>
  </w:style>
  <w:style w:type="paragraph" w:styleId="TDC6">
    <w:name w:val="toc 6"/>
    <w:basedOn w:val="Normal"/>
    <w:next w:val="Normal"/>
    <w:uiPriority w:val="1"/>
    <w:semiHidden/>
    <w:pPr>
      <w:tabs>
        <w:tab w:val="right" w:leader="dot" w:pos="9360"/>
      </w:tabs>
      <w:ind w:left="1200"/>
    </w:pPr>
  </w:style>
  <w:style w:type="paragraph" w:styleId="TDC7">
    <w:name w:val="toc 7"/>
    <w:basedOn w:val="Normal"/>
    <w:next w:val="Normal"/>
    <w:uiPriority w:val="1"/>
    <w:semiHidden/>
    <w:pPr>
      <w:tabs>
        <w:tab w:val="right" w:leader="dot" w:pos="9360"/>
      </w:tabs>
      <w:ind w:left="1440"/>
    </w:pPr>
  </w:style>
  <w:style w:type="paragraph" w:styleId="TDC8">
    <w:name w:val="toc 8"/>
    <w:basedOn w:val="Normal"/>
    <w:next w:val="Normal"/>
    <w:uiPriority w:val="1"/>
    <w:semiHidden/>
    <w:pPr>
      <w:tabs>
        <w:tab w:val="right" w:leader="dot" w:pos="9360"/>
      </w:tabs>
      <w:ind w:left="1680"/>
    </w:pPr>
  </w:style>
  <w:style w:type="paragraph" w:styleId="TDC9">
    <w:name w:val="toc 9"/>
    <w:basedOn w:val="Normal"/>
    <w:next w:val="Normal"/>
    <w:uiPriority w:val="1"/>
    <w:semiHidden/>
    <w:pPr>
      <w:tabs>
        <w:tab w:val="right" w:leader="dot" w:pos="9360"/>
      </w:tabs>
      <w:ind w:left="1920"/>
    </w:pPr>
  </w:style>
  <w:style w:type="paragraph" w:styleId="ByLine" w:customStyle="1">
    <w:name w:val="ByLine"/>
    <w:basedOn w:val="Ttulo"/>
    <w:rPr>
      <w:sz w:val="28"/>
    </w:rPr>
  </w:style>
  <w:style w:type="paragraph" w:styleId="Textodeglobo">
    <w:name w:val="Balloon Text"/>
    <w:basedOn w:val="Normal"/>
    <w:link w:val="TextodegloboCar"/>
    <w:uiPriority w:val="1"/>
    <w:semiHidden/>
    <w:unhideWhenUsed/>
    <w:rsid w:val="1370985A"/>
    <w:rPr>
      <w:rFonts w:ascii="Segoe UI" w:hAnsi="Segoe UI" w:cs="Segoe UI"/>
      <w:sz w:val="18"/>
      <w:szCs w:val="18"/>
      <w:lang w:val="es-419"/>
    </w:rPr>
  </w:style>
  <w:style w:type="character" w:styleId="TextodegloboCar" w:customStyle="1">
    <w:name w:val="Texto de globo Car"/>
    <w:basedOn w:val="Fuentedeprrafopredeter"/>
    <w:link w:val="Textodeglobo"/>
    <w:uiPriority w:val="1"/>
    <w:semiHidden/>
    <w:rsid w:val="00D57979"/>
    <w:rPr>
      <w:rFonts w:ascii="Segoe UI" w:hAnsi="Segoe UI" w:cs="Segoe UI"/>
      <w:sz w:val="18"/>
      <w:szCs w:val="18"/>
      <w:lang w:val="es-419" w:eastAsia="en-US"/>
    </w:rPr>
  </w:style>
  <w:style w:type="paragraph" w:styleId="line" w:customStyle="1">
    <w:name w:val="line"/>
    <w:basedOn w:val="Ttulo"/>
    <w:pPr>
      <w:pBdr>
        <w:top w:val="single" w:color="auto" w:sz="36" w:space="1"/>
      </w:pBdr>
      <w:spacing w:after="0"/>
    </w:pPr>
    <w:rPr>
      <w:sz w:val="40"/>
    </w:rPr>
  </w:style>
  <w:style w:type="paragraph" w:styleId="NormalWeb">
    <w:name w:val="Normal (Web)"/>
    <w:basedOn w:val="Normal"/>
    <w:uiPriority w:val="99"/>
    <w:unhideWhenUsed/>
    <w:rsid w:val="1370985A"/>
    <w:pPr>
      <w:spacing w:after="120"/>
    </w:pPr>
    <w:rPr>
      <w:rFonts w:ascii="Times New Roman" w:hAnsi="Times New Roman" w:eastAsiaTheme="minorEastAsia"/>
      <w:szCs w:val="24"/>
      <w:lang w:val="es-419"/>
    </w:rPr>
  </w:style>
  <w:style w:type="character" w:styleId="nfasis">
    <w:name w:val="Emphasis"/>
    <w:basedOn w:val="Fuentedeprrafopredeter"/>
    <w:uiPriority w:val="20"/>
    <w:qFormat/>
    <w:rsid w:val="00594295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59429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unhideWhenUsed/>
    <w:rsid w:val="00594295"/>
    <w:rPr>
      <w:color w:val="800080"/>
      <w:u w:val="single"/>
    </w:rPr>
  </w:style>
  <w:style w:type="character" w:styleId="Textoennegrita">
    <w:name w:val="Strong"/>
    <w:basedOn w:val="Fuentedeprrafopredeter"/>
    <w:uiPriority w:val="22"/>
    <w:qFormat/>
    <w:rsid w:val="00594295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106A0B"/>
    <w:rPr>
      <w:color w:val="808080"/>
    </w:rPr>
  </w:style>
  <w:style w:type="paragraph" w:styleId="rv-attachment" w:customStyle="1">
    <w:name w:val="rv-attachment"/>
    <w:basedOn w:val="Normal"/>
    <w:uiPriority w:val="1"/>
    <w:qFormat/>
    <w:rsid w:val="1370985A"/>
    <w:pPr>
      <w:spacing w:before="60"/>
    </w:pPr>
    <w:rPr>
      <w:rFonts w:ascii="Times New Roman" w:hAnsi="Times New Roman" w:eastAsiaTheme="minorEastAsia"/>
      <w:sz w:val="22"/>
      <w:szCs w:val="22"/>
      <w:lang w:val="es-419"/>
    </w:rPr>
  </w:style>
  <w:style w:type="paragraph" w:styleId="rv-attribute" w:customStyle="1">
    <w:name w:val="rv-attribute"/>
    <w:basedOn w:val="Normal"/>
    <w:uiPriority w:val="1"/>
    <w:qFormat/>
    <w:rsid w:val="1370985A"/>
    <w:pPr>
      <w:spacing w:before="60"/>
    </w:pPr>
    <w:rPr>
      <w:rFonts w:ascii="Times New Roman" w:hAnsi="Times New Roman" w:eastAsiaTheme="minorEastAsia"/>
      <w:sz w:val="22"/>
      <w:szCs w:val="22"/>
      <w:lang w:val="es-419"/>
    </w:rPr>
  </w:style>
  <w:style w:type="paragraph" w:styleId="rv-attribute-value" w:customStyle="1">
    <w:name w:val="rv-attribute-value"/>
    <w:basedOn w:val="Normal"/>
    <w:uiPriority w:val="1"/>
    <w:qFormat/>
    <w:rsid w:val="1370985A"/>
    <w:rPr>
      <w:rFonts w:ascii="Times New Roman" w:hAnsi="Times New Roman" w:eastAsiaTheme="minorEastAsia"/>
      <w:sz w:val="22"/>
      <w:szCs w:val="22"/>
      <w:lang w:val="es-419"/>
    </w:rPr>
  </w:style>
  <w:style w:type="character" w:styleId="rv-id" w:customStyle="1">
    <w:name w:val="rv-id"/>
    <w:basedOn w:val="Fuentedeprrafopredeter"/>
    <w:qFormat/>
    <w:rsid w:val="00D250B2"/>
    <w:rPr>
      <w:b/>
    </w:rPr>
  </w:style>
  <w:style w:type="character" w:styleId="rv-label" w:customStyle="1">
    <w:name w:val="rv-label"/>
    <w:basedOn w:val="Fuentedeprrafopredeter"/>
    <w:qFormat/>
    <w:rsid w:val="00D250B2"/>
    <w:rPr>
      <w:i/>
    </w:rPr>
  </w:style>
  <w:style w:type="paragraph" w:styleId="rv-text" w:customStyle="1">
    <w:name w:val="rv-text"/>
    <w:basedOn w:val="Normal"/>
    <w:uiPriority w:val="1"/>
    <w:qFormat/>
    <w:rsid w:val="1370985A"/>
    <w:pPr>
      <w:spacing w:before="120"/>
    </w:pPr>
    <w:rPr>
      <w:rFonts w:ascii="Times New Roman" w:hAnsi="Times New Roman" w:eastAsiaTheme="minorEastAsia"/>
      <w:szCs w:val="24"/>
      <w:lang w:val="es-419"/>
    </w:rPr>
  </w:style>
  <w:style w:type="character" w:styleId="rv-link" w:customStyle="1">
    <w:name w:val="rv-link"/>
    <w:basedOn w:val="Fuentedeprrafopredeter"/>
    <w:qFormat/>
    <w:rsid w:val="00DC3D3A"/>
  </w:style>
  <w:style w:type="paragraph" w:styleId="rv-link-group" w:customStyle="1">
    <w:name w:val="rv-link-group"/>
    <w:basedOn w:val="Normal"/>
    <w:uiPriority w:val="1"/>
    <w:qFormat/>
    <w:rsid w:val="1370985A"/>
    <w:pPr>
      <w:spacing w:before="60"/>
      <w:contextualSpacing/>
    </w:pPr>
    <w:rPr>
      <w:rFonts w:ascii="Times New Roman" w:hAnsi="Times New Roman" w:eastAsiaTheme="minorEastAsia"/>
      <w:sz w:val="22"/>
      <w:szCs w:val="22"/>
      <w:lang w:val="es-419"/>
    </w:rPr>
  </w:style>
  <w:style w:type="paragraph" w:styleId="rv-comment" w:customStyle="1">
    <w:name w:val="rv-comment"/>
    <w:basedOn w:val="Normal"/>
    <w:uiPriority w:val="1"/>
    <w:qFormat/>
    <w:rsid w:val="1370985A"/>
    <w:pPr>
      <w:spacing w:before="60"/>
    </w:pPr>
    <w:rPr>
      <w:rFonts w:ascii="Times New Roman" w:hAnsi="Times New Roman" w:eastAsiaTheme="minorEastAsia"/>
      <w:sz w:val="22"/>
      <w:szCs w:val="22"/>
      <w:lang w:val="es-419"/>
    </w:rPr>
  </w:style>
  <w:style w:type="paragraph" w:styleId="rv-text-deleted" w:customStyle="1">
    <w:name w:val="rv-text-deleted"/>
    <w:basedOn w:val="Normal"/>
    <w:uiPriority w:val="1"/>
    <w:qFormat/>
    <w:rsid w:val="1370985A"/>
    <w:pPr>
      <w:spacing w:before="120"/>
    </w:pPr>
    <w:rPr>
      <w:rFonts w:ascii="Times New Roman" w:hAnsi="Times New Roman" w:eastAsiaTheme="minorEastAsia"/>
      <w:strike/>
      <w:szCs w:val="24"/>
      <w:lang w:val="es-419"/>
    </w:rPr>
  </w:style>
  <w:style w:type="paragraph" w:styleId="rv-column" w:customStyle="1">
    <w:name w:val="rv-column"/>
    <w:basedOn w:val="Normal"/>
    <w:uiPriority w:val="1"/>
    <w:qFormat/>
    <w:rsid w:val="1370985A"/>
    <w:pPr>
      <w:spacing w:before="60"/>
    </w:pPr>
    <w:rPr>
      <w:rFonts w:ascii="Times New Roman" w:hAnsi="Times New Roman" w:eastAsiaTheme="minorEastAsia"/>
      <w:sz w:val="22"/>
      <w:szCs w:val="22"/>
      <w:lang w:val="es-419"/>
    </w:rPr>
  </w:style>
  <w:style w:type="paragraph" w:styleId="rv-column-value" w:customStyle="1">
    <w:name w:val="rv-column-value"/>
    <w:basedOn w:val="Normal"/>
    <w:uiPriority w:val="1"/>
    <w:qFormat/>
    <w:rsid w:val="1370985A"/>
    <w:rPr>
      <w:rFonts w:ascii="Times New Roman" w:hAnsi="Times New Roman" w:eastAsiaTheme="minorEastAsia"/>
      <w:sz w:val="22"/>
      <w:szCs w:val="22"/>
      <w:lang w:val="es-419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1370985A"/>
    <w:pPr>
      <w:pBdr>
        <w:top w:val="single" w:color="CCCCCC" w:sz="6" w:space="4"/>
        <w:left w:val="single" w:color="CCCCCC" w:sz="6" w:space="4"/>
        <w:bottom w:val="single" w:color="CCCCCC" w:sz="6" w:space="4"/>
        <w:right w:val="single" w:color="CCCCCC" w:sz="6" w:space="4"/>
      </w:pBdr>
      <w:shd w:val="clear" w:color="auto" w:fill="EFEFE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 w:eastAsiaTheme="minorEastAsia"/>
      <w:sz w:val="20"/>
      <w:lang w:val="es-MX" w:eastAsia="es-MX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rPr>
      <w:rFonts w:ascii="Courier New" w:hAnsi="Courier New" w:cs="Courier New" w:eastAsiaTheme="minorEastAsia"/>
      <w:shd w:val="clear" w:color="auto" w:fill="EFEFEF"/>
      <w:lang w:val="es-MX" w:eastAsia="es-MX"/>
    </w:rPr>
  </w:style>
  <w:style w:type="paragraph" w:styleId="msonormal0" w:customStyle="1">
    <w:name w:val="msonormal"/>
    <w:basedOn w:val="Normal"/>
    <w:uiPriority w:val="1"/>
    <w:rsid w:val="1370985A"/>
    <w:pPr>
      <w:spacing w:beforeAutospacing="1" w:afterAutospacing="1"/>
    </w:pPr>
    <w:rPr>
      <w:rFonts w:ascii="Times New Roman" w:hAnsi="Times New Roman" w:eastAsiaTheme="minorEastAsia"/>
      <w:szCs w:val="24"/>
      <w:lang w:val="es-MX" w:eastAsia="es-MX"/>
    </w:rPr>
  </w:style>
  <w:style w:type="paragraph" w:styleId="deleted" w:customStyle="1">
    <w:name w:val="deleted"/>
    <w:basedOn w:val="Normal"/>
    <w:uiPriority w:val="1"/>
    <w:rsid w:val="1370985A"/>
    <w:rPr>
      <w:rFonts w:ascii="Times New Roman" w:hAnsi="Times New Roman" w:eastAsiaTheme="minorEastAsia"/>
      <w:color w:val="666666"/>
      <w:szCs w:val="24"/>
      <w:lang w:val="es-MX" w:eastAsia="es-MX"/>
    </w:rPr>
  </w:style>
  <w:style w:type="paragraph" w:styleId="rv-link-deleted" w:customStyle="1">
    <w:name w:val="rv-link-deleted"/>
    <w:basedOn w:val="Normal"/>
    <w:uiPriority w:val="1"/>
    <w:rsid w:val="1370985A"/>
    <w:rPr>
      <w:rFonts w:ascii="Times New Roman" w:hAnsi="Times New Roman" w:eastAsiaTheme="minorEastAsia"/>
      <w:strike/>
      <w:color w:val="666666"/>
      <w:szCs w:val="24"/>
      <w:lang w:val="es-MX" w:eastAsia="es-MX"/>
    </w:rPr>
  </w:style>
  <w:style w:type="paragraph" w:styleId="mathml" w:customStyle="1">
    <w:name w:val="mathml"/>
    <w:basedOn w:val="Normal"/>
    <w:uiPriority w:val="1"/>
    <w:rsid w:val="1370985A"/>
    <w:pPr>
      <w:jc w:val="center"/>
    </w:pPr>
    <w:rPr>
      <w:rFonts w:ascii="Times New Roman" w:hAnsi="Times New Roman" w:eastAsiaTheme="minorEastAsia"/>
      <w:szCs w:val="24"/>
      <w:lang w:val="es-MX" w:eastAsia="es-MX"/>
    </w:rPr>
  </w:style>
  <w:style w:type="paragraph" w:styleId="rv-description" w:customStyle="1">
    <w:name w:val="rv-description"/>
    <w:basedOn w:val="Normal"/>
    <w:uiPriority w:val="1"/>
    <w:rsid w:val="1370985A"/>
    <w:rPr>
      <w:rFonts w:ascii="Times New Roman" w:hAnsi="Times New Roman" w:eastAsiaTheme="minorEastAsia"/>
      <w:szCs w:val="24"/>
      <w:lang w:val="es-MX" w:eastAsia="es-MX"/>
    </w:rPr>
  </w:style>
  <w:style w:type="paragraph" w:styleId="rv-description1" w:customStyle="1">
    <w:name w:val="rv-description1"/>
    <w:basedOn w:val="Normal"/>
    <w:uiPriority w:val="1"/>
    <w:rsid w:val="1370985A"/>
    <w:pPr>
      <w:spacing w:beforeAutospacing="1" w:afterAutospacing="1"/>
    </w:pPr>
    <w:rPr>
      <w:rFonts w:ascii="Times New Roman" w:hAnsi="Times New Roman" w:eastAsiaTheme="minorEastAsia"/>
      <w:strike/>
      <w:szCs w:val="24"/>
      <w:lang w:val="es-MX" w:eastAsia="es-MX"/>
    </w:rPr>
  </w:style>
  <w:style w:type="paragraph" w:styleId="rv-attachment1" w:customStyle="1">
    <w:name w:val="rv-attachment1"/>
    <w:basedOn w:val="Normal"/>
    <w:uiPriority w:val="1"/>
    <w:rsid w:val="1370985A"/>
    <w:pPr>
      <w:spacing w:beforeAutospacing="1" w:afterAutospacing="1"/>
    </w:pPr>
    <w:rPr>
      <w:rFonts w:ascii="Times New Roman" w:hAnsi="Times New Roman" w:eastAsiaTheme="minorEastAsia"/>
      <w:strike/>
      <w:szCs w:val="24"/>
      <w:lang w:val="es-MX" w:eastAsia="es-MX"/>
    </w:rPr>
  </w:style>
  <w:style w:type="character" w:styleId="rv-description2" w:customStyle="1">
    <w:name w:val="rv-description2"/>
    <w:basedOn w:val="Fuentedeprrafopredeter"/>
  </w:style>
  <w:style w:type="character" w:styleId="Ttulo1Car" w:customStyle="1">
    <w:name w:val="Título 1 Car"/>
    <w:basedOn w:val="Fuentedeprrafopredeter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uiPriority w:val="9"/>
    <w:semiHidden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61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yperlink" Target="https://docs.google.com/spreadsheets/d/1K9l5TJmzFTmFT84R7aviUbhPgHBC657r/edit?gid=987767911" TargetMode="External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app.diagrams.net/#G1QsAGgc_LrWdL3L0FMsUTcnXF8Z5Di2z4" TargetMode="External" Id="rId12" /><Relationship Type="http://schemas.openxmlformats.org/officeDocument/2006/relationships/header" Target="header2.xml" Id="rId17" /><Relationship Type="http://schemas.openxmlformats.org/officeDocument/2006/relationships/numbering" Target="numbering.xml" Id="rId2" /><Relationship Type="http://schemas.openxmlformats.org/officeDocument/2006/relationships/hyperlink" Target="https://drive.google.com/file/d/1kiLrz7ygb2T0b4mvX0TOs3n_NWRmWli7/view?usp=sharing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finanzaspopulares.gob.ec/wp-content/uploads/2021/07/ley_organica_de_proteccion_de_datos_personales.pdf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drive.google.com/file/d/1HE0HHXsgdx7remlLI47FOCft-ihNWmms/view?usp=sharing" TargetMode="External" Id="rId15" /><Relationship Type="http://schemas.openxmlformats.org/officeDocument/2006/relationships/footer" Target="footer2.xml" Id="rId10" /><Relationship Type="http://schemas.openxmlformats.org/officeDocument/2006/relationships/glossaryDocument" Target="glossary/document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s://docs.google.com/spreadsheets/d/1KmmuXm2trJQFQ2LvgJgt1aBT3QJcXgZG/edit?usp=sharing&amp;ouid=103574013236518569611&amp;rtpof=true&amp;sd=true" TargetMode="External" Id="rId14" /><Relationship Type="http://schemas.openxmlformats.org/officeDocument/2006/relationships/image" Target="/media/image.png" Id="rId12286700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ace\reqview\src\templates\export\Word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EA916A55A94C209C133121856D5FA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29A4B44-9D10-479F-87A3-0EEA9041C4FE}"/>
      </w:docPartPr>
      <w:docPartBody>
        <w:p xmlns:wp14="http://schemas.microsoft.com/office/word/2010/wordml" w:rsidR="00CF2113" w:rsidRDefault="00492A07" w14:paraId="72EE8D63" wp14:textId="77777777">
          <w:pPr>
            <w:pStyle w:val="08EA916A55A94C209C133121856D5FAD"/>
          </w:pPr>
          <w:r w:rsidRPr="00DF35EF">
            <w:rPr>
              <w:rStyle w:val="Textodelmarcadordeposicin"/>
            </w:rPr>
            <w:t>[Title]</w:t>
          </w:r>
        </w:p>
      </w:docPartBody>
    </w:docPart>
    <w:docPart>
      <w:docPartPr>
        <w:name w:val="F81962DD3CB140C39DB7C35D06DD282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D829BE1-BED3-4090-B89A-7CB496FE0151}"/>
      </w:docPartPr>
      <w:docPartBody>
        <w:p xmlns:wp14="http://schemas.microsoft.com/office/word/2010/wordml" w:rsidR="00CF2113" w:rsidRDefault="00492A07" w14:paraId="1FAA1D2C" wp14:textId="77777777">
          <w:pPr>
            <w:pStyle w:val="F81962DD3CB140C39DB7C35D06DD282B"/>
          </w:pPr>
          <w:r w:rsidRPr="00DF35EF">
            <w:rPr>
              <w:rStyle w:val="Textodelmarcadordeposicin"/>
            </w:rPr>
            <w:t>[Author]</w:t>
          </w:r>
        </w:p>
      </w:docPartBody>
    </w:docPart>
    <w:docPart>
      <w:docPartPr>
        <w:name w:val="61253113AB7741DFBFFC10715CACFC6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BBACF64-6621-4E96-B83E-D0ACD5DE8709}"/>
      </w:docPartPr>
      <w:docPartBody>
        <w:p xmlns:wp14="http://schemas.microsoft.com/office/word/2010/wordml" w:rsidR="00CF2113" w:rsidRDefault="00492A07" w14:paraId="165223A2" wp14:textId="77777777">
          <w:pPr>
            <w:pStyle w:val="61253113AB7741DFBFFC10715CACFC69"/>
          </w:pPr>
          <w:r w:rsidRPr="00DF35EF">
            <w:rPr>
              <w:rStyle w:val="Textodelmarcadordeposicin"/>
            </w:rPr>
            <w:t>[Company]</w:t>
          </w:r>
        </w:p>
      </w:docPartBody>
    </w:docPart>
    <w:docPart>
      <w:docPartPr>
        <w:name w:val="AFCCF0A29AF84F5AB4BCB401786348C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C2C753C-DEFC-4A97-BF4E-FE05E1850E5E}"/>
      </w:docPartPr>
      <w:docPartBody>
        <w:p xmlns:wp14="http://schemas.microsoft.com/office/word/2010/wordml" w:rsidR="00CF2113" w:rsidRDefault="00492A07" w14:paraId="18F23BBA" wp14:textId="77777777">
          <w:pPr>
            <w:pStyle w:val="AFCCF0A29AF84F5AB4BCB401786348C1"/>
          </w:pPr>
          <w:r w:rsidRPr="00DF35EF">
            <w:rPr>
              <w:rStyle w:val="Textodelmarcadordeposicin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07"/>
    <w:rsid w:val="00136470"/>
    <w:rsid w:val="002C570A"/>
    <w:rsid w:val="00492A07"/>
    <w:rsid w:val="006D0207"/>
    <w:rsid w:val="00962920"/>
    <w:rsid w:val="009920D3"/>
    <w:rsid w:val="009C2FCB"/>
    <w:rsid w:val="00A42A45"/>
    <w:rsid w:val="00B75C4D"/>
    <w:rsid w:val="00CF2113"/>
    <w:rsid w:val="00DB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62920"/>
    <w:rPr>
      <w:color w:val="808080"/>
    </w:rPr>
  </w:style>
  <w:style w:type="paragraph" w:customStyle="1" w:styleId="08EA916A55A94C209C133121856D5FAD">
    <w:name w:val="08EA916A55A94C209C133121856D5FAD"/>
  </w:style>
  <w:style w:type="paragraph" w:customStyle="1" w:styleId="F81962DD3CB140C39DB7C35D06DD282B">
    <w:name w:val="F81962DD3CB140C39DB7C35D06DD282B"/>
  </w:style>
  <w:style w:type="paragraph" w:customStyle="1" w:styleId="61253113AB7741DFBFFC10715CACFC69">
    <w:name w:val="61253113AB7741DFBFFC10715CACFC69"/>
  </w:style>
  <w:style w:type="paragraph" w:customStyle="1" w:styleId="AFCCF0A29AF84F5AB4BCB401786348C1">
    <w:name w:val="AFCCF0A29AF84F5AB4BCB401786348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19F53-7F68-4773-B39C-644A525D8C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WordTemplate</ap:Template>
  <ap:Application>Microsoft Word for the web</ap:Application>
  <ap:DocSecurity>0</ap:DocSecurity>
  <ap:ScaleCrop>false</ap:ScaleCrop>
  <ap:Company>– G4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SRS</dc:title>
  <dc:subject/>
  <dc:creator>Bohorquez Camila, Conterón Andy, Flores Daniela</dc:creator>
  <keywords/>
  <dc:description/>
  <lastModifiedBy>Daniela Flores</lastModifiedBy>
  <revision>46</revision>
  <dcterms:created xsi:type="dcterms:W3CDTF">2026-07-22T03:01:00.0000000Z</dcterms:created>
  <dcterms:modified xsi:type="dcterms:W3CDTF">2026-08-03T03:48:40.2465394Z</dcterms:modified>
</coreProperties>
</file>